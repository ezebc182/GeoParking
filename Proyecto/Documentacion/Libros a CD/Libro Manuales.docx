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527E2F" w:rsidRDefault="00527E2F" w:rsidP="00527E2F">
      <w:pPr>
        <w:jc w:val="center"/>
        <w:rPr>
          <w:b/>
          <w:sz w:val="56"/>
        </w:rPr>
      </w:pPr>
      <w:r w:rsidRPr="00527E2F">
        <w:rPr>
          <w:b/>
          <w:sz w:val="56"/>
        </w:rPr>
        <w:t>U</w:t>
      </w:r>
      <w:r w:rsidR="00AB6355" w:rsidRPr="00527E2F">
        <w:rPr>
          <w:b/>
          <w:sz w:val="56"/>
        </w:rPr>
        <w:t>niversidad Tecnológica Naci</w:t>
      </w:r>
      <w:r w:rsidRPr="00527E2F">
        <w:rPr>
          <w:b/>
          <w:sz w:val="56"/>
        </w:rPr>
        <w:t>on</w:t>
      </w:r>
      <w:r w:rsidR="00AB6355" w:rsidRPr="00527E2F">
        <w:rPr>
          <w:b/>
          <w:sz w:val="56"/>
        </w:rPr>
        <w:t>al</w:t>
      </w:r>
    </w:p>
    <w:p w:rsidR="00AB6355" w:rsidRPr="00527E2F" w:rsidRDefault="00AB6355" w:rsidP="00527E2F">
      <w:pPr>
        <w:jc w:val="center"/>
        <w:rPr>
          <w:b/>
          <w:sz w:val="44"/>
        </w:rPr>
      </w:pPr>
      <w:r w:rsidRPr="00527E2F">
        <w:rPr>
          <w:b/>
          <w:sz w:val="44"/>
        </w:rPr>
        <w:t>Facultad Regional Córdoba</w:t>
      </w:r>
    </w:p>
    <w:p w:rsidR="00527E2F" w:rsidRPr="00527E2F" w:rsidRDefault="00527E2F" w:rsidP="00527E2F">
      <w:pPr>
        <w:jc w:val="center"/>
        <w:rPr>
          <w:sz w:val="44"/>
        </w:rPr>
      </w:pPr>
    </w:p>
    <w:p w:rsidR="00AB6355" w:rsidRPr="00527E2F" w:rsidRDefault="00AB6355" w:rsidP="00527E2F">
      <w:pPr>
        <w:jc w:val="center"/>
        <w:rPr>
          <w:sz w:val="44"/>
        </w:rPr>
      </w:pPr>
      <w:r w:rsidRPr="00527E2F">
        <w:rPr>
          <w:sz w:val="44"/>
        </w:rPr>
        <w:t>Ingeniería en Sistemas de Información</w:t>
      </w:r>
    </w:p>
    <w:p w:rsidR="00AB6355" w:rsidRPr="00527E2F" w:rsidRDefault="00AB6355" w:rsidP="00527E2F">
      <w:pPr>
        <w:jc w:val="center"/>
        <w:rPr>
          <w:b/>
          <w:sz w:val="40"/>
        </w:rPr>
      </w:pPr>
      <w:r w:rsidRPr="00527E2F">
        <w:rPr>
          <w:b/>
          <w:sz w:val="40"/>
        </w:rPr>
        <w:t>Proyecto Final</w:t>
      </w:r>
    </w:p>
    <w:p w:rsidR="00527E2F" w:rsidRDefault="00527E2F" w:rsidP="00527E2F">
      <w:pPr>
        <w:jc w:val="center"/>
      </w:pPr>
    </w:p>
    <w:p w:rsidR="00AB6355" w:rsidRPr="00527E2F" w:rsidRDefault="00527E2F" w:rsidP="00527E2F">
      <w:pPr>
        <w:jc w:val="center"/>
        <w:rPr>
          <w:sz w:val="56"/>
        </w:rPr>
      </w:pPr>
      <w:r w:rsidRPr="00527E2F">
        <w:rPr>
          <w:sz w:val="56"/>
        </w:rPr>
        <w:t xml:space="preserve">Manuales </w:t>
      </w:r>
      <w:r w:rsidR="00AB6355" w:rsidRPr="00527E2F">
        <w:rPr>
          <w:sz w:val="56"/>
        </w:rPr>
        <w:t>GeoParking</w:t>
      </w:r>
    </w:p>
    <w:p w:rsidR="00AB6355" w:rsidRDefault="00AB6355" w:rsidP="00527E2F">
      <w:pPr>
        <w:jc w:val="center"/>
      </w:pPr>
    </w:p>
    <w:p w:rsidR="00527E2F" w:rsidRDefault="00527E2F" w:rsidP="00527E2F">
      <w:pPr>
        <w:jc w:val="center"/>
        <w:rPr>
          <w:b/>
          <w:sz w:val="24"/>
        </w:rPr>
      </w:pPr>
    </w:p>
    <w:p w:rsidR="00527E2F" w:rsidRPr="00527E2F" w:rsidRDefault="00527E2F" w:rsidP="00527E2F">
      <w:pPr>
        <w:jc w:val="center"/>
        <w:rPr>
          <w:b/>
          <w:sz w:val="24"/>
        </w:rPr>
      </w:pPr>
      <w:r w:rsidRPr="00527E2F">
        <w:rPr>
          <w:b/>
          <w:sz w:val="24"/>
        </w:rPr>
        <w:t>5° AÑO 5K2</w:t>
      </w:r>
    </w:p>
    <w:p w:rsidR="00527E2F" w:rsidRPr="00527E2F" w:rsidRDefault="00527E2F" w:rsidP="00527E2F">
      <w:pPr>
        <w:jc w:val="center"/>
        <w:rPr>
          <w:b/>
        </w:rPr>
      </w:pPr>
    </w:p>
    <w:p w:rsidR="00527E2F" w:rsidRPr="00527E2F" w:rsidRDefault="00527E2F" w:rsidP="00527E2F">
      <w:pPr>
        <w:ind w:left="1416" w:firstLine="708"/>
        <w:rPr>
          <w:sz w:val="24"/>
        </w:rPr>
      </w:pPr>
      <w:r w:rsidRPr="00527E2F">
        <w:rPr>
          <w:b/>
          <w:sz w:val="24"/>
        </w:rPr>
        <w:t>Docentes</w:t>
      </w:r>
      <w:r w:rsidRPr="00527E2F">
        <w:rPr>
          <w:sz w:val="24"/>
        </w:rPr>
        <w:t xml:space="preserve">: </w:t>
      </w:r>
      <w:r w:rsidRPr="00527E2F">
        <w:rPr>
          <w:sz w:val="24"/>
        </w:rPr>
        <w:tab/>
        <w:t>Zohil, Julio Cesar Nelson (Adjunto)</w:t>
      </w:r>
    </w:p>
    <w:p w:rsidR="00527E2F" w:rsidRPr="00527E2F" w:rsidRDefault="00527E2F" w:rsidP="00527E2F">
      <w:pPr>
        <w:ind w:left="2832" w:firstLine="708"/>
        <w:rPr>
          <w:sz w:val="24"/>
        </w:rPr>
      </w:pPr>
      <w:r w:rsidRPr="00527E2F">
        <w:rPr>
          <w:sz w:val="24"/>
        </w:rPr>
        <w:t>Liberatori, Marcelo Sadi (JTP)</w:t>
      </w:r>
    </w:p>
    <w:p w:rsidR="00527E2F" w:rsidRPr="00527E2F" w:rsidRDefault="00527E2F" w:rsidP="00527E2F">
      <w:pPr>
        <w:ind w:left="2832" w:firstLine="708"/>
        <w:rPr>
          <w:sz w:val="24"/>
        </w:rPr>
      </w:pPr>
      <w:r w:rsidRPr="00527E2F">
        <w:rPr>
          <w:sz w:val="24"/>
        </w:rPr>
        <w:t>Jaime, Maria Natalia (JTP)</w:t>
      </w:r>
    </w:p>
    <w:p w:rsidR="00527E2F" w:rsidRPr="00527E2F" w:rsidRDefault="00527E2F" w:rsidP="00527E2F">
      <w:pPr>
        <w:ind w:left="2832" w:firstLine="708"/>
        <w:rPr>
          <w:sz w:val="24"/>
        </w:rPr>
      </w:pPr>
    </w:p>
    <w:p w:rsidR="00527E2F" w:rsidRPr="00527E2F" w:rsidRDefault="00527E2F" w:rsidP="00527E2F">
      <w:pPr>
        <w:ind w:left="1416" w:firstLine="708"/>
        <w:rPr>
          <w:sz w:val="24"/>
        </w:rPr>
      </w:pPr>
      <w:r w:rsidRPr="00527E2F">
        <w:rPr>
          <w:b/>
          <w:sz w:val="24"/>
        </w:rPr>
        <w:t>Alumnos</w:t>
      </w:r>
      <w:r>
        <w:rPr>
          <w:sz w:val="24"/>
        </w:rPr>
        <w:t>:</w:t>
      </w:r>
      <w:r>
        <w:rPr>
          <w:sz w:val="24"/>
        </w:rPr>
        <w:tab/>
      </w:r>
      <w:r w:rsidRPr="00527E2F">
        <w:rPr>
          <w:sz w:val="24"/>
        </w:rPr>
        <w:t>Bär Coch, Edgardo Ezequiel</w:t>
      </w:r>
    </w:p>
    <w:p w:rsidR="00527E2F" w:rsidRDefault="00527E2F" w:rsidP="00527E2F">
      <w:pPr>
        <w:ind w:left="2832" w:firstLine="708"/>
        <w:rPr>
          <w:sz w:val="24"/>
        </w:rPr>
      </w:pPr>
      <w:r w:rsidRPr="00527E2F">
        <w:rPr>
          <w:sz w:val="24"/>
        </w:rPr>
        <w:t>Barrera, Marcos</w:t>
      </w:r>
    </w:p>
    <w:p w:rsidR="00527E2F" w:rsidRDefault="00527E2F" w:rsidP="00527E2F">
      <w:pPr>
        <w:ind w:left="2832" w:firstLine="708"/>
        <w:rPr>
          <w:sz w:val="24"/>
        </w:rPr>
      </w:pPr>
      <w:r w:rsidRPr="00527E2F">
        <w:rPr>
          <w:sz w:val="24"/>
        </w:rPr>
        <w:t>Frigerio, Ignacio</w:t>
      </w:r>
    </w:p>
    <w:p w:rsidR="00527E2F" w:rsidRDefault="00527E2F" w:rsidP="00527E2F">
      <w:pPr>
        <w:ind w:left="2832" w:firstLine="708"/>
        <w:rPr>
          <w:sz w:val="24"/>
        </w:rPr>
      </w:pPr>
      <w:r w:rsidRPr="00527E2F">
        <w:rPr>
          <w:sz w:val="24"/>
        </w:rPr>
        <w:t>Romero, Leonel</w:t>
      </w:r>
    </w:p>
    <w:p w:rsidR="00060D43" w:rsidRPr="009C6C48" w:rsidRDefault="00527E2F" w:rsidP="00527E2F">
      <w:pPr>
        <w:ind w:left="2832" w:firstLine="708"/>
        <w:rPr>
          <w:b/>
          <w:bCs/>
          <w:sz w:val="24"/>
          <w:lang w:val="es-AR"/>
        </w:rPr>
      </w:pPr>
      <w:r w:rsidRPr="00527E2F">
        <w:rPr>
          <w:sz w:val="24"/>
        </w:rPr>
        <w:t>Toneatto, Lucas Fernando</w:t>
      </w:r>
      <w:r w:rsidR="00060D43" w:rsidRPr="000F592D">
        <w:br w:type="page"/>
      </w:r>
    </w:p>
    <w:sdt>
      <w:sdtPr>
        <w:rPr>
          <w:rFonts w:eastAsia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73109A" w:rsidRDefault="00A06CE9">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hyperlink w:anchor="_Toc413097979" w:history="1">
            <w:r w:rsidR="0073109A" w:rsidRPr="00121E10">
              <w:rPr>
                <w:rStyle w:val="Hipervnculo"/>
                <w:noProof/>
              </w:rPr>
              <w:t>Manual de Usuario Web</w:t>
            </w:r>
            <w:r w:rsidR="0073109A">
              <w:rPr>
                <w:noProof/>
                <w:webHidden/>
              </w:rPr>
              <w:tab/>
            </w:r>
            <w:r w:rsidR="0073109A">
              <w:rPr>
                <w:noProof/>
                <w:webHidden/>
              </w:rPr>
              <w:fldChar w:fldCharType="begin"/>
            </w:r>
            <w:r w:rsidR="0073109A">
              <w:rPr>
                <w:noProof/>
                <w:webHidden/>
              </w:rPr>
              <w:instrText xml:space="preserve"> PAGEREF _Toc413097979 \h </w:instrText>
            </w:r>
            <w:r w:rsidR="0073109A">
              <w:rPr>
                <w:noProof/>
                <w:webHidden/>
              </w:rPr>
            </w:r>
            <w:r w:rsidR="0073109A">
              <w:rPr>
                <w:noProof/>
                <w:webHidden/>
              </w:rPr>
              <w:fldChar w:fldCharType="separate"/>
            </w:r>
            <w:r w:rsidR="0073109A">
              <w:rPr>
                <w:noProof/>
                <w:webHidden/>
              </w:rPr>
              <w:t>6</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80" w:history="1">
            <w:r w:rsidR="0073109A" w:rsidRPr="00121E10">
              <w:rPr>
                <w:rStyle w:val="Hipervnculo"/>
                <w:noProof/>
              </w:rPr>
              <w:t>Control de la documentación</w:t>
            </w:r>
            <w:r w:rsidR="0073109A">
              <w:rPr>
                <w:noProof/>
                <w:webHidden/>
              </w:rPr>
              <w:tab/>
            </w:r>
            <w:r w:rsidR="0073109A">
              <w:rPr>
                <w:noProof/>
                <w:webHidden/>
              </w:rPr>
              <w:fldChar w:fldCharType="begin"/>
            </w:r>
            <w:r w:rsidR="0073109A">
              <w:rPr>
                <w:noProof/>
                <w:webHidden/>
              </w:rPr>
              <w:instrText xml:space="preserve"> PAGEREF _Toc413097980 \h </w:instrText>
            </w:r>
            <w:r w:rsidR="0073109A">
              <w:rPr>
                <w:noProof/>
                <w:webHidden/>
              </w:rPr>
            </w:r>
            <w:r w:rsidR="0073109A">
              <w:rPr>
                <w:noProof/>
                <w:webHidden/>
              </w:rPr>
              <w:fldChar w:fldCharType="separate"/>
            </w:r>
            <w:r w:rsidR="0073109A">
              <w:rPr>
                <w:noProof/>
                <w:webHidden/>
              </w:rPr>
              <w:t>6</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81" w:history="1">
            <w:r w:rsidR="0073109A" w:rsidRPr="00121E10">
              <w:rPr>
                <w:rStyle w:val="Hipervnculo"/>
                <w:noProof/>
              </w:rPr>
              <w:t>Control de la Configuración.</w:t>
            </w:r>
            <w:r w:rsidR="0073109A">
              <w:rPr>
                <w:noProof/>
                <w:webHidden/>
              </w:rPr>
              <w:tab/>
            </w:r>
            <w:r w:rsidR="0073109A">
              <w:rPr>
                <w:noProof/>
                <w:webHidden/>
              </w:rPr>
              <w:fldChar w:fldCharType="begin"/>
            </w:r>
            <w:r w:rsidR="0073109A">
              <w:rPr>
                <w:noProof/>
                <w:webHidden/>
              </w:rPr>
              <w:instrText xml:space="preserve"> PAGEREF _Toc413097981 \h </w:instrText>
            </w:r>
            <w:r w:rsidR="0073109A">
              <w:rPr>
                <w:noProof/>
                <w:webHidden/>
              </w:rPr>
            </w:r>
            <w:r w:rsidR="0073109A">
              <w:rPr>
                <w:noProof/>
                <w:webHidden/>
              </w:rPr>
              <w:fldChar w:fldCharType="separate"/>
            </w:r>
            <w:r w:rsidR="0073109A">
              <w:rPr>
                <w:noProof/>
                <w:webHidden/>
              </w:rPr>
              <w:t>6</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82" w:history="1">
            <w:r w:rsidR="0073109A" w:rsidRPr="00121E10">
              <w:rPr>
                <w:rStyle w:val="Hipervnculo"/>
                <w:noProof/>
              </w:rPr>
              <w:t>Histórico de Versiones.</w:t>
            </w:r>
            <w:r w:rsidR="0073109A">
              <w:rPr>
                <w:noProof/>
                <w:webHidden/>
              </w:rPr>
              <w:tab/>
            </w:r>
            <w:r w:rsidR="0073109A">
              <w:rPr>
                <w:noProof/>
                <w:webHidden/>
              </w:rPr>
              <w:fldChar w:fldCharType="begin"/>
            </w:r>
            <w:r w:rsidR="0073109A">
              <w:rPr>
                <w:noProof/>
                <w:webHidden/>
              </w:rPr>
              <w:instrText xml:space="preserve"> PAGEREF _Toc413097982 \h </w:instrText>
            </w:r>
            <w:r w:rsidR="0073109A">
              <w:rPr>
                <w:noProof/>
                <w:webHidden/>
              </w:rPr>
            </w:r>
            <w:r w:rsidR="0073109A">
              <w:rPr>
                <w:noProof/>
                <w:webHidden/>
              </w:rPr>
              <w:fldChar w:fldCharType="separate"/>
            </w:r>
            <w:r w:rsidR="0073109A">
              <w:rPr>
                <w:noProof/>
                <w:webHidden/>
              </w:rPr>
              <w:t>6</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83" w:history="1">
            <w:r w:rsidR="0073109A" w:rsidRPr="00121E10">
              <w:rPr>
                <w:rStyle w:val="Hipervnculo"/>
                <w:noProof/>
              </w:rPr>
              <w:t>Introducción</w:t>
            </w:r>
            <w:r w:rsidR="0073109A">
              <w:rPr>
                <w:noProof/>
                <w:webHidden/>
              </w:rPr>
              <w:tab/>
            </w:r>
            <w:r w:rsidR="0073109A">
              <w:rPr>
                <w:noProof/>
                <w:webHidden/>
              </w:rPr>
              <w:fldChar w:fldCharType="begin"/>
            </w:r>
            <w:r w:rsidR="0073109A">
              <w:rPr>
                <w:noProof/>
                <w:webHidden/>
              </w:rPr>
              <w:instrText xml:space="preserve"> PAGEREF _Toc413097983 \h </w:instrText>
            </w:r>
            <w:r w:rsidR="0073109A">
              <w:rPr>
                <w:noProof/>
                <w:webHidden/>
              </w:rPr>
            </w:r>
            <w:r w:rsidR="0073109A">
              <w:rPr>
                <w:noProof/>
                <w:webHidden/>
              </w:rPr>
              <w:fldChar w:fldCharType="separate"/>
            </w:r>
            <w:r w:rsidR="0073109A">
              <w:rPr>
                <w:noProof/>
                <w:webHidden/>
              </w:rPr>
              <w:t>7</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84" w:history="1">
            <w:r w:rsidR="0073109A" w:rsidRPr="00121E10">
              <w:rPr>
                <w:rStyle w:val="Hipervnculo"/>
                <w:noProof/>
              </w:rPr>
              <w:t>Objetivos del sistema GeoParking</w:t>
            </w:r>
            <w:r w:rsidR="0073109A">
              <w:rPr>
                <w:noProof/>
                <w:webHidden/>
              </w:rPr>
              <w:tab/>
            </w:r>
            <w:r w:rsidR="0073109A">
              <w:rPr>
                <w:noProof/>
                <w:webHidden/>
              </w:rPr>
              <w:fldChar w:fldCharType="begin"/>
            </w:r>
            <w:r w:rsidR="0073109A">
              <w:rPr>
                <w:noProof/>
                <w:webHidden/>
              </w:rPr>
              <w:instrText xml:space="preserve"> PAGEREF _Toc413097984 \h </w:instrText>
            </w:r>
            <w:r w:rsidR="0073109A">
              <w:rPr>
                <w:noProof/>
                <w:webHidden/>
              </w:rPr>
            </w:r>
            <w:r w:rsidR="0073109A">
              <w:rPr>
                <w:noProof/>
                <w:webHidden/>
              </w:rPr>
              <w:fldChar w:fldCharType="separate"/>
            </w:r>
            <w:r w:rsidR="0073109A">
              <w:rPr>
                <w:noProof/>
                <w:webHidden/>
              </w:rPr>
              <w:t>8</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85" w:history="1">
            <w:r w:rsidR="0073109A" w:rsidRPr="00121E10">
              <w:rPr>
                <w:rStyle w:val="Hipervnculo"/>
                <w:noProof/>
              </w:rPr>
              <w:t>Requisitos del Sistema</w:t>
            </w:r>
            <w:r w:rsidR="0073109A">
              <w:rPr>
                <w:noProof/>
                <w:webHidden/>
              </w:rPr>
              <w:tab/>
            </w:r>
            <w:r w:rsidR="0073109A">
              <w:rPr>
                <w:noProof/>
                <w:webHidden/>
              </w:rPr>
              <w:fldChar w:fldCharType="begin"/>
            </w:r>
            <w:r w:rsidR="0073109A">
              <w:rPr>
                <w:noProof/>
                <w:webHidden/>
              </w:rPr>
              <w:instrText xml:space="preserve"> PAGEREF _Toc413097985 \h </w:instrText>
            </w:r>
            <w:r w:rsidR="0073109A">
              <w:rPr>
                <w:noProof/>
                <w:webHidden/>
              </w:rPr>
            </w:r>
            <w:r w:rsidR="0073109A">
              <w:rPr>
                <w:noProof/>
                <w:webHidden/>
              </w:rPr>
              <w:fldChar w:fldCharType="separate"/>
            </w:r>
            <w:r w:rsidR="0073109A">
              <w:rPr>
                <w:noProof/>
                <w:webHidden/>
              </w:rPr>
              <w:t>9</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86" w:history="1">
            <w:r w:rsidR="0073109A" w:rsidRPr="00121E10">
              <w:rPr>
                <w:rStyle w:val="Hipervnculo"/>
                <w:noProof/>
              </w:rPr>
              <w:t>Conceptos Importantes</w:t>
            </w:r>
            <w:r w:rsidR="0073109A">
              <w:rPr>
                <w:noProof/>
                <w:webHidden/>
              </w:rPr>
              <w:tab/>
            </w:r>
            <w:r w:rsidR="0073109A">
              <w:rPr>
                <w:noProof/>
                <w:webHidden/>
              </w:rPr>
              <w:fldChar w:fldCharType="begin"/>
            </w:r>
            <w:r w:rsidR="0073109A">
              <w:rPr>
                <w:noProof/>
                <w:webHidden/>
              </w:rPr>
              <w:instrText xml:space="preserve"> PAGEREF _Toc413097986 \h </w:instrText>
            </w:r>
            <w:r w:rsidR="0073109A">
              <w:rPr>
                <w:noProof/>
                <w:webHidden/>
              </w:rPr>
            </w:r>
            <w:r w:rsidR="0073109A">
              <w:rPr>
                <w:noProof/>
                <w:webHidden/>
              </w:rPr>
              <w:fldChar w:fldCharType="separate"/>
            </w:r>
            <w:r w:rsidR="0073109A">
              <w:rPr>
                <w:noProof/>
                <w:webHidden/>
              </w:rPr>
              <w:t>9</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87" w:history="1">
            <w:r w:rsidR="0073109A" w:rsidRPr="00121E10">
              <w:rPr>
                <w:rStyle w:val="Hipervnculo"/>
                <w:noProof/>
              </w:rPr>
              <w:t>Acceso a la aplicación</w:t>
            </w:r>
            <w:r w:rsidR="0073109A">
              <w:rPr>
                <w:noProof/>
                <w:webHidden/>
              </w:rPr>
              <w:tab/>
            </w:r>
            <w:r w:rsidR="0073109A">
              <w:rPr>
                <w:noProof/>
                <w:webHidden/>
              </w:rPr>
              <w:fldChar w:fldCharType="begin"/>
            </w:r>
            <w:r w:rsidR="0073109A">
              <w:rPr>
                <w:noProof/>
                <w:webHidden/>
              </w:rPr>
              <w:instrText xml:space="preserve"> PAGEREF _Toc413097987 \h </w:instrText>
            </w:r>
            <w:r w:rsidR="0073109A">
              <w:rPr>
                <w:noProof/>
                <w:webHidden/>
              </w:rPr>
            </w:r>
            <w:r w:rsidR="0073109A">
              <w:rPr>
                <w:noProof/>
                <w:webHidden/>
              </w:rPr>
              <w:fldChar w:fldCharType="separate"/>
            </w:r>
            <w:r w:rsidR="0073109A">
              <w:rPr>
                <w:noProof/>
                <w:webHidden/>
              </w:rPr>
              <w:t>9</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88" w:history="1">
            <w:r w:rsidR="0073109A" w:rsidRPr="00121E10">
              <w:rPr>
                <w:rStyle w:val="Hipervnculo"/>
                <w:noProof/>
              </w:rPr>
              <w:t>Tipos de usuarios</w:t>
            </w:r>
            <w:r w:rsidR="0073109A">
              <w:rPr>
                <w:noProof/>
                <w:webHidden/>
              </w:rPr>
              <w:tab/>
            </w:r>
            <w:r w:rsidR="0073109A">
              <w:rPr>
                <w:noProof/>
                <w:webHidden/>
              </w:rPr>
              <w:fldChar w:fldCharType="begin"/>
            </w:r>
            <w:r w:rsidR="0073109A">
              <w:rPr>
                <w:noProof/>
                <w:webHidden/>
              </w:rPr>
              <w:instrText xml:space="preserve"> PAGEREF _Toc413097988 \h </w:instrText>
            </w:r>
            <w:r w:rsidR="0073109A">
              <w:rPr>
                <w:noProof/>
                <w:webHidden/>
              </w:rPr>
            </w:r>
            <w:r w:rsidR="0073109A">
              <w:rPr>
                <w:noProof/>
                <w:webHidden/>
              </w:rPr>
              <w:fldChar w:fldCharType="separate"/>
            </w:r>
            <w:r w:rsidR="0073109A">
              <w:rPr>
                <w:noProof/>
                <w:webHidden/>
              </w:rPr>
              <w:t>10</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89" w:history="1">
            <w:r w:rsidR="0073109A" w:rsidRPr="00121E10">
              <w:rPr>
                <w:rStyle w:val="Hipervnculo"/>
                <w:noProof/>
              </w:rPr>
              <w:t>Registro de usuarios</w:t>
            </w:r>
            <w:r w:rsidR="0073109A">
              <w:rPr>
                <w:noProof/>
                <w:webHidden/>
              </w:rPr>
              <w:tab/>
            </w:r>
            <w:r w:rsidR="0073109A">
              <w:rPr>
                <w:noProof/>
                <w:webHidden/>
              </w:rPr>
              <w:fldChar w:fldCharType="begin"/>
            </w:r>
            <w:r w:rsidR="0073109A">
              <w:rPr>
                <w:noProof/>
                <w:webHidden/>
              </w:rPr>
              <w:instrText xml:space="preserve"> PAGEREF _Toc413097989 \h </w:instrText>
            </w:r>
            <w:r w:rsidR="0073109A">
              <w:rPr>
                <w:noProof/>
                <w:webHidden/>
              </w:rPr>
            </w:r>
            <w:r w:rsidR="0073109A">
              <w:rPr>
                <w:noProof/>
                <w:webHidden/>
              </w:rPr>
              <w:fldChar w:fldCharType="separate"/>
            </w:r>
            <w:r w:rsidR="0073109A">
              <w:rPr>
                <w:noProof/>
                <w:webHidden/>
              </w:rPr>
              <w:t>10</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90" w:history="1">
            <w:r w:rsidR="0073109A" w:rsidRPr="00121E10">
              <w:rPr>
                <w:rStyle w:val="Hipervnculo"/>
                <w:noProof/>
              </w:rPr>
              <w:t>Tipos de roles</w:t>
            </w:r>
            <w:r w:rsidR="0073109A">
              <w:rPr>
                <w:noProof/>
                <w:webHidden/>
              </w:rPr>
              <w:tab/>
            </w:r>
            <w:r w:rsidR="0073109A">
              <w:rPr>
                <w:noProof/>
                <w:webHidden/>
              </w:rPr>
              <w:fldChar w:fldCharType="begin"/>
            </w:r>
            <w:r w:rsidR="0073109A">
              <w:rPr>
                <w:noProof/>
                <w:webHidden/>
              </w:rPr>
              <w:instrText xml:space="preserve"> PAGEREF _Toc413097990 \h </w:instrText>
            </w:r>
            <w:r w:rsidR="0073109A">
              <w:rPr>
                <w:noProof/>
                <w:webHidden/>
              </w:rPr>
            </w:r>
            <w:r w:rsidR="0073109A">
              <w:rPr>
                <w:noProof/>
                <w:webHidden/>
              </w:rPr>
              <w:fldChar w:fldCharType="separate"/>
            </w:r>
            <w:r w:rsidR="0073109A">
              <w:rPr>
                <w:noProof/>
                <w:webHidden/>
              </w:rPr>
              <w:t>13</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91" w:history="1">
            <w:r w:rsidR="0073109A" w:rsidRPr="00121E10">
              <w:rPr>
                <w:rStyle w:val="Hipervnculo"/>
                <w:noProof/>
              </w:rPr>
              <w:t>Consulta de playas</w:t>
            </w:r>
            <w:r w:rsidR="0073109A">
              <w:rPr>
                <w:noProof/>
                <w:webHidden/>
              </w:rPr>
              <w:tab/>
            </w:r>
            <w:r w:rsidR="0073109A">
              <w:rPr>
                <w:noProof/>
                <w:webHidden/>
              </w:rPr>
              <w:fldChar w:fldCharType="begin"/>
            </w:r>
            <w:r w:rsidR="0073109A">
              <w:rPr>
                <w:noProof/>
                <w:webHidden/>
              </w:rPr>
              <w:instrText xml:space="preserve"> PAGEREF _Toc413097991 \h </w:instrText>
            </w:r>
            <w:r w:rsidR="0073109A">
              <w:rPr>
                <w:noProof/>
                <w:webHidden/>
              </w:rPr>
            </w:r>
            <w:r w:rsidR="0073109A">
              <w:rPr>
                <w:noProof/>
                <w:webHidden/>
              </w:rPr>
              <w:fldChar w:fldCharType="separate"/>
            </w:r>
            <w:r w:rsidR="0073109A">
              <w:rPr>
                <w:noProof/>
                <w:webHidden/>
              </w:rPr>
              <w:t>14</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92" w:history="1">
            <w:r w:rsidR="0073109A" w:rsidRPr="00121E10">
              <w:rPr>
                <w:rStyle w:val="Hipervnculo"/>
                <w:noProof/>
              </w:rPr>
              <w:t>Administración de playas</w:t>
            </w:r>
            <w:r w:rsidR="0073109A">
              <w:rPr>
                <w:noProof/>
                <w:webHidden/>
              </w:rPr>
              <w:tab/>
            </w:r>
            <w:r w:rsidR="0073109A">
              <w:rPr>
                <w:noProof/>
                <w:webHidden/>
              </w:rPr>
              <w:fldChar w:fldCharType="begin"/>
            </w:r>
            <w:r w:rsidR="0073109A">
              <w:rPr>
                <w:noProof/>
                <w:webHidden/>
              </w:rPr>
              <w:instrText xml:space="preserve"> PAGEREF _Toc413097992 \h </w:instrText>
            </w:r>
            <w:r w:rsidR="0073109A">
              <w:rPr>
                <w:noProof/>
                <w:webHidden/>
              </w:rPr>
            </w:r>
            <w:r w:rsidR="0073109A">
              <w:rPr>
                <w:noProof/>
                <w:webHidden/>
              </w:rPr>
              <w:fldChar w:fldCharType="separate"/>
            </w:r>
            <w:r w:rsidR="0073109A">
              <w:rPr>
                <w:noProof/>
                <w:webHidden/>
              </w:rPr>
              <w:t>16</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93" w:history="1">
            <w:r w:rsidR="0073109A" w:rsidRPr="00121E10">
              <w:rPr>
                <w:rStyle w:val="Hipervnculo"/>
                <w:noProof/>
              </w:rPr>
              <w:t>Administración de zonas</w:t>
            </w:r>
            <w:r w:rsidR="0073109A">
              <w:rPr>
                <w:noProof/>
                <w:webHidden/>
              </w:rPr>
              <w:tab/>
            </w:r>
            <w:r w:rsidR="0073109A">
              <w:rPr>
                <w:noProof/>
                <w:webHidden/>
              </w:rPr>
              <w:fldChar w:fldCharType="begin"/>
            </w:r>
            <w:r w:rsidR="0073109A">
              <w:rPr>
                <w:noProof/>
                <w:webHidden/>
              </w:rPr>
              <w:instrText xml:space="preserve"> PAGEREF _Toc413097993 \h </w:instrText>
            </w:r>
            <w:r w:rsidR="0073109A">
              <w:rPr>
                <w:noProof/>
                <w:webHidden/>
              </w:rPr>
            </w:r>
            <w:r w:rsidR="0073109A">
              <w:rPr>
                <w:noProof/>
                <w:webHidden/>
              </w:rPr>
              <w:fldChar w:fldCharType="separate"/>
            </w:r>
            <w:r w:rsidR="0073109A">
              <w:rPr>
                <w:noProof/>
                <w:webHidden/>
              </w:rPr>
              <w:t>20</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94" w:history="1">
            <w:r w:rsidR="0073109A" w:rsidRPr="00121E10">
              <w:rPr>
                <w:rStyle w:val="Hipervnculo"/>
                <w:noProof/>
              </w:rPr>
              <w:t>Reportes y estadísticas</w:t>
            </w:r>
            <w:r w:rsidR="0073109A">
              <w:rPr>
                <w:noProof/>
                <w:webHidden/>
              </w:rPr>
              <w:tab/>
            </w:r>
            <w:r w:rsidR="0073109A">
              <w:rPr>
                <w:noProof/>
                <w:webHidden/>
              </w:rPr>
              <w:fldChar w:fldCharType="begin"/>
            </w:r>
            <w:r w:rsidR="0073109A">
              <w:rPr>
                <w:noProof/>
                <w:webHidden/>
              </w:rPr>
              <w:instrText xml:space="preserve"> PAGEREF _Toc413097994 \h </w:instrText>
            </w:r>
            <w:r w:rsidR="0073109A">
              <w:rPr>
                <w:noProof/>
                <w:webHidden/>
              </w:rPr>
            </w:r>
            <w:r w:rsidR="0073109A">
              <w:rPr>
                <w:noProof/>
                <w:webHidden/>
              </w:rPr>
              <w:fldChar w:fldCharType="separate"/>
            </w:r>
            <w:r w:rsidR="0073109A">
              <w:rPr>
                <w:noProof/>
                <w:webHidden/>
              </w:rPr>
              <w:t>21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95" w:history="1">
            <w:r w:rsidR="0073109A" w:rsidRPr="00121E10">
              <w:rPr>
                <w:rStyle w:val="Hipervnculo"/>
                <w:noProof/>
              </w:rPr>
              <w:t>Tiempo real</w:t>
            </w:r>
            <w:r w:rsidR="0073109A">
              <w:rPr>
                <w:noProof/>
                <w:webHidden/>
              </w:rPr>
              <w:tab/>
            </w:r>
            <w:r w:rsidR="0073109A">
              <w:rPr>
                <w:noProof/>
                <w:webHidden/>
              </w:rPr>
              <w:fldChar w:fldCharType="begin"/>
            </w:r>
            <w:r w:rsidR="0073109A">
              <w:rPr>
                <w:noProof/>
                <w:webHidden/>
              </w:rPr>
              <w:instrText xml:space="preserve"> PAGEREF _Toc413097995 \h </w:instrText>
            </w:r>
            <w:r w:rsidR="0073109A">
              <w:rPr>
                <w:noProof/>
                <w:webHidden/>
              </w:rPr>
            </w:r>
            <w:r w:rsidR="0073109A">
              <w:rPr>
                <w:noProof/>
                <w:webHidden/>
              </w:rPr>
              <w:fldChar w:fldCharType="separate"/>
            </w:r>
            <w:r w:rsidR="0073109A">
              <w:rPr>
                <w:noProof/>
                <w:webHidden/>
              </w:rPr>
              <w:t>22</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96" w:history="1">
            <w:r w:rsidR="0073109A" w:rsidRPr="00121E10">
              <w:rPr>
                <w:rStyle w:val="Hipervnculo"/>
                <w:noProof/>
              </w:rPr>
              <w:t>Histórico</w:t>
            </w:r>
            <w:r w:rsidR="0073109A">
              <w:rPr>
                <w:noProof/>
                <w:webHidden/>
              </w:rPr>
              <w:tab/>
            </w:r>
            <w:r w:rsidR="0073109A">
              <w:rPr>
                <w:noProof/>
                <w:webHidden/>
              </w:rPr>
              <w:fldChar w:fldCharType="begin"/>
            </w:r>
            <w:r w:rsidR="0073109A">
              <w:rPr>
                <w:noProof/>
                <w:webHidden/>
              </w:rPr>
              <w:instrText xml:space="preserve"> PAGEREF _Toc413097996 \h </w:instrText>
            </w:r>
            <w:r w:rsidR="0073109A">
              <w:rPr>
                <w:noProof/>
                <w:webHidden/>
              </w:rPr>
            </w:r>
            <w:r w:rsidR="0073109A">
              <w:rPr>
                <w:noProof/>
                <w:webHidden/>
              </w:rPr>
              <w:fldChar w:fldCharType="separate"/>
            </w:r>
            <w:r w:rsidR="0073109A">
              <w:rPr>
                <w:noProof/>
                <w:webHidden/>
              </w:rPr>
              <w:t>23</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97" w:history="1">
            <w:r w:rsidR="0073109A" w:rsidRPr="00121E10">
              <w:rPr>
                <w:rStyle w:val="Hipervnculo"/>
                <w:noProof/>
              </w:rPr>
              <w:t>Administración de solicitudes y conexiones</w:t>
            </w:r>
            <w:r w:rsidR="0073109A">
              <w:rPr>
                <w:noProof/>
                <w:webHidden/>
              </w:rPr>
              <w:tab/>
            </w:r>
            <w:r w:rsidR="0073109A">
              <w:rPr>
                <w:noProof/>
                <w:webHidden/>
              </w:rPr>
              <w:fldChar w:fldCharType="begin"/>
            </w:r>
            <w:r w:rsidR="0073109A">
              <w:rPr>
                <w:noProof/>
                <w:webHidden/>
              </w:rPr>
              <w:instrText xml:space="preserve"> PAGEREF _Toc413097997 \h </w:instrText>
            </w:r>
            <w:r w:rsidR="0073109A">
              <w:rPr>
                <w:noProof/>
                <w:webHidden/>
              </w:rPr>
            </w:r>
            <w:r w:rsidR="0073109A">
              <w:rPr>
                <w:noProof/>
                <w:webHidden/>
              </w:rPr>
              <w:fldChar w:fldCharType="separate"/>
            </w:r>
            <w:r w:rsidR="0073109A">
              <w:rPr>
                <w:noProof/>
                <w:webHidden/>
              </w:rPr>
              <w:t>24</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7998" w:history="1">
            <w:r w:rsidR="0073109A" w:rsidRPr="00121E10">
              <w:rPr>
                <w:rStyle w:val="Hipervnculo"/>
                <w:noProof/>
              </w:rPr>
              <w:t>Administración de roles y permisos</w:t>
            </w:r>
            <w:r w:rsidR="0073109A">
              <w:rPr>
                <w:noProof/>
                <w:webHidden/>
              </w:rPr>
              <w:tab/>
            </w:r>
            <w:r w:rsidR="0073109A">
              <w:rPr>
                <w:noProof/>
                <w:webHidden/>
              </w:rPr>
              <w:fldChar w:fldCharType="begin"/>
            </w:r>
            <w:r w:rsidR="0073109A">
              <w:rPr>
                <w:noProof/>
                <w:webHidden/>
              </w:rPr>
              <w:instrText xml:space="preserve"> PAGEREF _Toc413097998 \h </w:instrText>
            </w:r>
            <w:r w:rsidR="0073109A">
              <w:rPr>
                <w:noProof/>
                <w:webHidden/>
              </w:rPr>
            </w:r>
            <w:r w:rsidR="0073109A">
              <w:rPr>
                <w:noProof/>
                <w:webHidden/>
              </w:rPr>
              <w:fldChar w:fldCharType="separate"/>
            </w:r>
            <w:r w:rsidR="0073109A">
              <w:rPr>
                <w:noProof/>
                <w:webHidden/>
              </w:rPr>
              <w:t>24</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7999" w:history="1">
            <w:r w:rsidR="0073109A" w:rsidRPr="00121E10">
              <w:rPr>
                <w:rStyle w:val="Hipervnculo"/>
                <w:noProof/>
              </w:rPr>
              <w:t>Crear un nuevo rol</w:t>
            </w:r>
            <w:r w:rsidR="0073109A">
              <w:rPr>
                <w:noProof/>
                <w:webHidden/>
              </w:rPr>
              <w:tab/>
            </w:r>
            <w:r w:rsidR="0073109A">
              <w:rPr>
                <w:noProof/>
                <w:webHidden/>
              </w:rPr>
              <w:fldChar w:fldCharType="begin"/>
            </w:r>
            <w:r w:rsidR="0073109A">
              <w:rPr>
                <w:noProof/>
                <w:webHidden/>
              </w:rPr>
              <w:instrText xml:space="preserve"> PAGEREF _Toc413097999 \h </w:instrText>
            </w:r>
            <w:r w:rsidR="0073109A">
              <w:rPr>
                <w:noProof/>
                <w:webHidden/>
              </w:rPr>
            </w:r>
            <w:r w:rsidR="0073109A">
              <w:rPr>
                <w:noProof/>
                <w:webHidden/>
              </w:rPr>
              <w:fldChar w:fldCharType="separate"/>
            </w:r>
            <w:r w:rsidR="0073109A">
              <w:rPr>
                <w:noProof/>
                <w:webHidden/>
              </w:rPr>
              <w:t>24</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00" w:history="1">
            <w:r w:rsidR="0073109A" w:rsidRPr="00121E10">
              <w:rPr>
                <w:rStyle w:val="Hipervnculo"/>
                <w:noProof/>
              </w:rPr>
              <w:t>Asignar permisos a rol</w:t>
            </w:r>
            <w:r w:rsidR="0073109A">
              <w:rPr>
                <w:noProof/>
                <w:webHidden/>
              </w:rPr>
              <w:tab/>
            </w:r>
            <w:r w:rsidR="0073109A">
              <w:rPr>
                <w:noProof/>
                <w:webHidden/>
              </w:rPr>
              <w:fldChar w:fldCharType="begin"/>
            </w:r>
            <w:r w:rsidR="0073109A">
              <w:rPr>
                <w:noProof/>
                <w:webHidden/>
              </w:rPr>
              <w:instrText xml:space="preserve"> PAGEREF _Toc413098000 \h </w:instrText>
            </w:r>
            <w:r w:rsidR="0073109A">
              <w:rPr>
                <w:noProof/>
                <w:webHidden/>
              </w:rPr>
            </w:r>
            <w:r w:rsidR="0073109A">
              <w:rPr>
                <w:noProof/>
                <w:webHidden/>
              </w:rPr>
              <w:fldChar w:fldCharType="separate"/>
            </w:r>
            <w:r w:rsidR="0073109A">
              <w:rPr>
                <w:noProof/>
                <w:webHidden/>
              </w:rPr>
              <w:t>25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01" w:history="1">
            <w:r w:rsidR="0073109A" w:rsidRPr="00121E10">
              <w:rPr>
                <w:rStyle w:val="Hipervnculo"/>
                <w:noProof/>
              </w:rPr>
              <w:t>Asignar rol a usuario</w:t>
            </w:r>
            <w:r w:rsidR="0073109A">
              <w:rPr>
                <w:noProof/>
                <w:webHidden/>
              </w:rPr>
              <w:tab/>
            </w:r>
            <w:r w:rsidR="0073109A">
              <w:rPr>
                <w:noProof/>
                <w:webHidden/>
              </w:rPr>
              <w:fldChar w:fldCharType="begin"/>
            </w:r>
            <w:r w:rsidR="0073109A">
              <w:rPr>
                <w:noProof/>
                <w:webHidden/>
              </w:rPr>
              <w:instrText xml:space="preserve"> PAGEREF _Toc413098001 \h </w:instrText>
            </w:r>
            <w:r w:rsidR="0073109A">
              <w:rPr>
                <w:noProof/>
                <w:webHidden/>
              </w:rPr>
            </w:r>
            <w:r w:rsidR="0073109A">
              <w:rPr>
                <w:noProof/>
                <w:webHidden/>
              </w:rPr>
              <w:fldChar w:fldCharType="separate"/>
            </w:r>
            <w:r w:rsidR="0073109A">
              <w:rPr>
                <w:noProof/>
                <w:webHidden/>
              </w:rPr>
              <w:t>26</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02" w:history="1">
            <w:r w:rsidR="0073109A" w:rsidRPr="00121E10">
              <w:rPr>
                <w:rStyle w:val="Hipervnculo"/>
                <w:noProof/>
              </w:rPr>
              <w:t>Contacto</w:t>
            </w:r>
            <w:r w:rsidR="0073109A">
              <w:rPr>
                <w:noProof/>
                <w:webHidden/>
              </w:rPr>
              <w:tab/>
            </w:r>
            <w:r w:rsidR="0073109A">
              <w:rPr>
                <w:noProof/>
                <w:webHidden/>
              </w:rPr>
              <w:fldChar w:fldCharType="begin"/>
            </w:r>
            <w:r w:rsidR="0073109A">
              <w:rPr>
                <w:noProof/>
                <w:webHidden/>
              </w:rPr>
              <w:instrText xml:space="preserve"> PAGEREF _Toc413098002 \h </w:instrText>
            </w:r>
            <w:r w:rsidR="0073109A">
              <w:rPr>
                <w:noProof/>
                <w:webHidden/>
              </w:rPr>
            </w:r>
            <w:r w:rsidR="0073109A">
              <w:rPr>
                <w:noProof/>
                <w:webHidden/>
              </w:rPr>
              <w:fldChar w:fldCharType="separate"/>
            </w:r>
            <w:r w:rsidR="0073109A">
              <w:rPr>
                <w:noProof/>
                <w:webHidden/>
              </w:rPr>
              <w:t>26</w:t>
            </w:r>
            <w:r w:rsidR="0073109A">
              <w:rPr>
                <w:noProof/>
                <w:webHidden/>
              </w:rPr>
              <w:fldChar w:fldCharType="end"/>
            </w:r>
          </w:hyperlink>
        </w:p>
        <w:p w:rsidR="0073109A" w:rsidRDefault="007C34FA">
          <w:pPr>
            <w:pStyle w:val="TDC1"/>
            <w:tabs>
              <w:tab w:val="right" w:leader="dot" w:pos="8494"/>
            </w:tabs>
            <w:rPr>
              <w:rFonts w:eastAsiaTheme="minorEastAsia"/>
              <w:noProof/>
              <w:lang w:val="es-AR" w:eastAsia="es-AR"/>
            </w:rPr>
          </w:pPr>
          <w:hyperlink w:anchor="_Toc413098003" w:history="1">
            <w:r w:rsidR="0073109A" w:rsidRPr="00121E10">
              <w:rPr>
                <w:rStyle w:val="Hipervnculo"/>
                <w:noProof/>
              </w:rPr>
              <w:t>Manual Usuario Móvil</w:t>
            </w:r>
            <w:r w:rsidR="0073109A">
              <w:rPr>
                <w:noProof/>
                <w:webHidden/>
              </w:rPr>
              <w:tab/>
            </w:r>
            <w:r w:rsidR="0073109A">
              <w:rPr>
                <w:noProof/>
                <w:webHidden/>
              </w:rPr>
              <w:fldChar w:fldCharType="begin"/>
            </w:r>
            <w:r w:rsidR="0073109A">
              <w:rPr>
                <w:noProof/>
                <w:webHidden/>
              </w:rPr>
              <w:instrText xml:space="preserve"> PAGEREF _Toc413098003 \h </w:instrText>
            </w:r>
            <w:r w:rsidR="0073109A">
              <w:rPr>
                <w:noProof/>
                <w:webHidden/>
              </w:rPr>
            </w:r>
            <w:r w:rsidR="0073109A">
              <w:rPr>
                <w:noProof/>
                <w:webHidden/>
              </w:rPr>
              <w:fldChar w:fldCharType="separate"/>
            </w:r>
            <w:r w:rsidR="0073109A">
              <w:rPr>
                <w:noProof/>
                <w:webHidden/>
              </w:rPr>
              <w:t>27</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04" w:history="1">
            <w:r w:rsidR="0073109A" w:rsidRPr="00121E10">
              <w:rPr>
                <w:rStyle w:val="Hipervnculo"/>
                <w:noProof/>
              </w:rPr>
              <w:t>Control de la documentación</w:t>
            </w:r>
            <w:r w:rsidR="0073109A">
              <w:rPr>
                <w:noProof/>
                <w:webHidden/>
              </w:rPr>
              <w:tab/>
            </w:r>
            <w:r w:rsidR="0073109A">
              <w:rPr>
                <w:noProof/>
                <w:webHidden/>
              </w:rPr>
              <w:fldChar w:fldCharType="begin"/>
            </w:r>
            <w:r w:rsidR="0073109A">
              <w:rPr>
                <w:noProof/>
                <w:webHidden/>
              </w:rPr>
              <w:instrText xml:space="preserve"> PAGEREF _Toc413098004 \h </w:instrText>
            </w:r>
            <w:r w:rsidR="0073109A">
              <w:rPr>
                <w:noProof/>
                <w:webHidden/>
              </w:rPr>
            </w:r>
            <w:r w:rsidR="0073109A">
              <w:rPr>
                <w:noProof/>
                <w:webHidden/>
              </w:rPr>
              <w:fldChar w:fldCharType="separate"/>
            </w:r>
            <w:r w:rsidR="0073109A">
              <w:rPr>
                <w:noProof/>
                <w:webHidden/>
              </w:rPr>
              <w:t>27</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05" w:history="1">
            <w:r w:rsidR="0073109A" w:rsidRPr="00121E10">
              <w:rPr>
                <w:rStyle w:val="Hipervnculo"/>
                <w:noProof/>
              </w:rPr>
              <w:t>Control de la Configuración.</w:t>
            </w:r>
            <w:r w:rsidR="0073109A">
              <w:rPr>
                <w:noProof/>
                <w:webHidden/>
              </w:rPr>
              <w:tab/>
            </w:r>
            <w:r w:rsidR="0073109A">
              <w:rPr>
                <w:noProof/>
                <w:webHidden/>
              </w:rPr>
              <w:fldChar w:fldCharType="begin"/>
            </w:r>
            <w:r w:rsidR="0073109A">
              <w:rPr>
                <w:noProof/>
                <w:webHidden/>
              </w:rPr>
              <w:instrText xml:space="preserve"> PAGEREF _Toc413098005 \h </w:instrText>
            </w:r>
            <w:r w:rsidR="0073109A">
              <w:rPr>
                <w:noProof/>
                <w:webHidden/>
              </w:rPr>
            </w:r>
            <w:r w:rsidR="0073109A">
              <w:rPr>
                <w:noProof/>
                <w:webHidden/>
              </w:rPr>
              <w:fldChar w:fldCharType="separate"/>
            </w:r>
            <w:r w:rsidR="0073109A">
              <w:rPr>
                <w:noProof/>
                <w:webHidden/>
              </w:rPr>
              <w:t>27</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06" w:history="1">
            <w:r w:rsidR="0073109A" w:rsidRPr="00121E10">
              <w:rPr>
                <w:rStyle w:val="Hipervnculo"/>
                <w:noProof/>
              </w:rPr>
              <w:t>Histórico de Versiones.</w:t>
            </w:r>
            <w:r w:rsidR="0073109A">
              <w:rPr>
                <w:noProof/>
                <w:webHidden/>
              </w:rPr>
              <w:tab/>
            </w:r>
            <w:r w:rsidR="0073109A">
              <w:rPr>
                <w:noProof/>
                <w:webHidden/>
              </w:rPr>
              <w:fldChar w:fldCharType="begin"/>
            </w:r>
            <w:r w:rsidR="0073109A">
              <w:rPr>
                <w:noProof/>
                <w:webHidden/>
              </w:rPr>
              <w:instrText xml:space="preserve"> PAGEREF _Toc413098006 \h </w:instrText>
            </w:r>
            <w:r w:rsidR="0073109A">
              <w:rPr>
                <w:noProof/>
                <w:webHidden/>
              </w:rPr>
            </w:r>
            <w:r w:rsidR="0073109A">
              <w:rPr>
                <w:noProof/>
                <w:webHidden/>
              </w:rPr>
              <w:fldChar w:fldCharType="separate"/>
            </w:r>
            <w:r w:rsidR="0073109A">
              <w:rPr>
                <w:noProof/>
                <w:webHidden/>
              </w:rPr>
              <w:t>27</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07" w:history="1">
            <w:r w:rsidR="0073109A" w:rsidRPr="00121E10">
              <w:rPr>
                <w:rStyle w:val="Hipervnculo"/>
                <w:noProof/>
              </w:rPr>
              <w:t>Introducción</w:t>
            </w:r>
            <w:r w:rsidR="0073109A">
              <w:rPr>
                <w:noProof/>
                <w:webHidden/>
              </w:rPr>
              <w:tab/>
            </w:r>
            <w:r w:rsidR="0073109A">
              <w:rPr>
                <w:noProof/>
                <w:webHidden/>
              </w:rPr>
              <w:fldChar w:fldCharType="begin"/>
            </w:r>
            <w:r w:rsidR="0073109A">
              <w:rPr>
                <w:noProof/>
                <w:webHidden/>
              </w:rPr>
              <w:instrText xml:space="preserve"> PAGEREF _Toc413098007 \h </w:instrText>
            </w:r>
            <w:r w:rsidR="0073109A">
              <w:rPr>
                <w:noProof/>
                <w:webHidden/>
              </w:rPr>
            </w:r>
            <w:r w:rsidR="0073109A">
              <w:rPr>
                <w:noProof/>
                <w:webHidden/>
              </w:rPr>
              <w:fldChar w:fldCharType="separate"/>
            </w:r>
            <w:r w:rsidR="0073109A">
              <w:rPr>
                <w:noProof/>
                <w:webHidden/>
              </w:rPr>
              <w:t>28</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08" w:history="1">
            <w:r w:rsidR="0073109A" w:rsidRPr="00121E10">
              <w:rPr>
                <w:rStyle w:val="Hipervnculo"/>
                <w:noProof/>
              </w:rPr>
              <w:t>Funcionalidad de la aplicación GeoParking Móvil ®</w:t>
            </w:r>
            <w:r w:rsidR="0073109A">
              <w:rPr>
                <w:noProof/>
                <w:webHidden/>
              </w:rPr>
              <w:tab/>
            </w:r>
            <w:r w:rsidR="0073109A">
              <w:rPr>
                <w:noProof/>
                <w:webHidden/>
              </w:rPr>
              <w:fldChar w:fldCharType="begin"/>
            </w:r>
            <w:r w:rsidR="0073109A">
              <w:rPr>
                <w:noProof/>
                <w:webHidden/>
              </w:rPr>
              <w:instrText xml:space="preserve"> PAGEREF _Toc413098008 \h </w:instrText>
            </w:r>
            <w:r w:rsidR="0073109A">
              <w:rPr>
                <w:noProof/>
                <w:webHidden/>
              </w:rPr>
            </w:r>
            <w:r w:rsidR="0073109A">
              <w:rPr>
                <w:noProof/>
                <w:webHidden/>
              </w:rPr>
              <w:fldChar w:fldCharType="separate"/>
            </w:r>
            <w:r w:rsidR="0073109A">
              <w:rPr>
                <w:noProof/>
                <w:webHidden/>
              </w:rPr>
              <w:t>29</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09" w:history="1">
            <w:r w:rsidR="0073109A" w:rsidRPr="00121E10">
              <w:rPr>
                <w:rStyle w:val="Hipervnculo"/>
                <w:noProof/>
              </w:rPr>
              <w:t>Instalación de GeoParking Móvil ®</w:t>
            </w:r>
            <w:r w:rsidR="0073109A">
              <w:rPr>
                <w:noProof/>
                <w:webHidden/>
              </w:rPr>
              <w:tab/>
            </w:r>
            <w:r w:rsidR="0073109A">
              <w:rPr>
                <w:noProof/>
                <w:webHidden/>
              </w:rPr>
              <w:fldChar w:fldCharType="begin"/>
            </w:r>
            <w:r w:rsidR="0073109A">
              <w:rPr>
                <w:noProof/>
                <w:webHidden/>
              </w:rPr>
              <w:instrText xml:space="preserve"> PAGEREF _Toc413098009 \h </w:instrText>
            </w:r>
            <w:r w:rsidR="0073109A">
              <w:rPr>
                <w:noProof/>
                <w:webHidden/>
              </w:rPr>
            </w:r>
            <w:r w:rsidR="0073109A">
              <w:rPr>
                <w:noProof/>
                <w:webHidden/>
              </w:rPr>
              <w:fldChar w:fldCharType="separate"/>
            </w:r>
            <w:r w:rsidR="0073109A">
              <w:rPr>
                <w:noProof/>
                <w:webHidden/>
              </w:rPr>
              <w:t>30</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10" w:history="1">
            <w:r w:rsidR="0073109A" w:rsidRPr="00121E10">
              <w:rPr>
                <w:rStyle w:val="Hipervnculo"/>
                <w:noProof/>
              </w:rPr>
              <w:t>Utilización de GeoParking Móvil ®</w:t>
            </w:r>
            <w:r w:rsidR="0073109A">
              <w:rPr>
                <w:noProof/>
                <w:webHidden/>
              </w:rPr>
              <w:tab/>
            </w:r>
            <w:r w:rsidR="0073109A">
              <w:rPr>
                <w:noProof/>
                <w:webHidden/>
              </w:rPr>
              <w:fldChar w:fldCharType="begin"/>
            </w:r>
            <w:r w:rsidR="0073109A">
              <w:rPr>
                <w:noProof/>
                <w:webHidden/>
              </w:rPr>
              <w:instrText xml:space="preserve"> PAGEREF _Toc413098010 \h </w:instrText>
            </w:r>
            <w:r w:rsidR="0073109A">
              <w:rPr>
                <w:noProof/>
                <w:webHidden/>
              </w:rPr>
            </w:r>
            <w:r w:rsidR="0073109A">
              <w:rPr>
                <w:noProof/>
                <w:webHidden/>
              </w:rPr>
              <w:fldChar w:fldCharType="separate"/>
            </w:r>
            <w:r w:rsidR="0073109A">
              <w:rPr>
                <w:noProof/>
                <w:webHidden/>
              </w:rPr>
              <w:t>31</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11" w:history="1">
            <w:r w:rsidR="0073109A" w:rsidRPr="00121E10">
              <w:rPr>
                <w:rStyle w:val="Hipervnculo"/>
                <w:noProof/>
              </w:rPr>
              <w:t>Botones principales</w:t>
            </w:r>
            <w:r w:rsidR="0073109A">
              <w:rPr>
                <w:noProof/>
                <w:webHidden/>
              </w:rPr>
              <w:tab/>
            </w:r>
            <w:r w:rsidR="0073109A">
              <w:rPr>
                <w:noProof/>
                <w:webHidden/>
              </w:rPr>
              <w:fldChar w:fldCharType="begin"/>
            </w:r>
            <w:r w:rsidR="0073109A">
              <w:rPr>
                <w:noProof/>
                <w:webHidden/>
              </w:rPr>
              <w:instrText xml:space="preserve"> PAGEREF _Toc413098011 \h </w:instrText>
            </w:r>
            <w:r w:rsidR="0073109A">
              <w:rPr>
                <w:noProof/>
                <w:webHidden/>
              </w:rPr>
            </w:r>
            <w:r w:rsidR="0073109A">
              <w:rPr>
                <w:noProof/>
                <w:webHidden/>
              </w:rPr>
              <w:fldChar w:fldCharType="separate"/>
            </w:r>
            <w:r w:rsidR="0073109A">
              <w:rPr>
                <w:noProof/>
                <w:webHidden/>
              </w:rPr>
              <w:t>42</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12" w:history="1">
            <w:r w:rsidR="0073109A" w:rsidRPr="00121E10">
              <w:rPr>
                <w:rStyle w:val="Hipervnculo"/>
                <w:noProof/>
              </w:rPr>
              <w:t>Explicación</w:t>
            </w:r>
            <w:r w:rsidR="0073109A">
              <w:rPr>
                <w:noProof/>
                <w:webHidden/>
              </w:rPr>
              <w:tab/>
            </w:r>
            <w:r w:rsidR="0073109A">
              <w:rPr>
                <w:noProof/>
                <w:webHidden/>
              </w:rPr>
              <w:fldChar w:fldCharType="begin"/>
            </w:r>
            <w:r w:rsidR="0073109A">
              <w:rPr>
                <w:noProof/>
                <w:webHidden/>
              </w:rPr>
              <w:instrText xml:space="preserve"> PAGEREF _Toc413098012 \h </w:instrText>
            </w:r>
            <w:r w:rsidR="0073109A">
              <w:rPr>
                <w:noProof/>
                <w:webHidden/>
              </w:rPr>
            </w:r>
            <w:r w:rsidR="0073109A">
              <w:rPr>
                <w:noProof/>
                <w:webHidden/>
              </w:rPr>
              <w:fldChar w:fldCharType="separate"/>
            </w:r>
            <w:r w:rsidR="0073109A">
              <w:rPr>
                <w:noProof/>
                <w:webHidden/>
              </w:rPr>
              <w:t>42</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13" w:history="1">
            <w:r w:rsidR="0073109A" w:rsidRPr="00121E10">
              <w:rPr>
                <w:rStyle w:val="Hipervnculo"/>
                <w:noProof/>
              </w:rPr>
              <w:t>Dirigirse a playa</w:t>
            </w:r>
            <w:r w:rsidR="0073109A">
              <w:rPr>
                <w:noProof/>
                <w:webHidden/>
              </w:rPr>
              <w:tab/>
            </w:r>
            <w:r w:rsidR="0073109A">
              <w:rPr>
                <w:noProof/>
                <w:webHidden/>
              </w:rPr>
              <w:fldChar w:fldCharType="begin"/>
            </w:r>
            <w:r w:rsidR="0073109A">
              <w:rPr>
                <w:noProof/>
                <w:webHidden/>
              </w:rPr>
              <w:instrText xml:space="preserve"> PAGEREF _Toc413098013 \h </w:instrText>
            </w:r>
            <w:r w:rsidR="0073109A">
              <w:rPr>
                <w:noProof/>
                <w:webHidden/>
              </w:rPr>
            </w:r>
            <w:r w:rsidR="0073109A">
              <w:rPr>
                <w:noProof/>
                <w:webHidden/>
              </w:rPr>
              <w:fldChar w:fldCharType="separate"/>
            </w:r>
            <w:r w:rsidR="0073109A">
              <w:rPr>
                <w:noProof/>
                <w:webHidden/>
              </w:rPr>
              <w:t>44</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14" w:history="1">
            <w:r w:rsidR="0073109A" w:rsidRPr="00121E10">
              <w:rPr>
                <w:rStyle w:val="Hipervnculo"/>
                <w:noProof/>
              </w:rPr>
              <w:t>Contacto</w:t>
            </w:r>
            <w:r w:rsidR="0073109A">
              <w:rPr>
                <w:noProof/>
                <w:webHidden/>
              </w:rPr>
              <w:tab/>
            </w:r>
            <w:r w:rsidR="0073109A">
              <w:rPr>
                <w:noProof/>
                <w:webHidden/>
              </w:rPr>
              <w:fldChar w:fldCharType="begin"/>
            </w:r>
            <w:r w:rsidR="0073109A">
              <w:rPr>
                <w:noProof/>
                <w:webHidden/>
              </w:rPr>
              <w:instrText xml:space="preserve"> PAGEREF _Toc413098014 \h </w:instrText>
            </w:r>
            <w:r w:rsidR="0073109A">
              <w:rPr>
                <w:noProof/>
                <w:webHidden/>
              </w:rPr>
            </w:r>
            <w:r w:rsidR="0073109A">
              <w:rPr>
                <w:noProof/>
                <w:webHidden/>
              </w:rPr>
              <w:fldChar w:fldCharType="separate"/>
            </w:r>
            <w:r w:rsidR="0073109A">
              <w:rPr>
                <w:noProof/>
                <w:webHidden/>
              </w:rPr>
              <w:t>48</w:t>
            </w:r>
            <w:r w:rsidR="0073109A">
              <w:rPr>
                <w:noProof/>
                <w:webHidden/>
              </w:rPr>
              <w:fldChar w:fldCharType="end"/>
            </w:r>
          </w:hyperlink>
        </w:p>
        <w:p w:rsidR="0073109A" w:rsidRDefault="007C34FA">
          <w:pPr>
            <w:pStyle w:val="TDC1"/>
            <w:tabs>
              <w:tab w:val="right" w:leader="dot" w:pos="8494"/>
            </w:tabs>
            <w:rPr>
              <w:rFonts w:eastAsiaTheme="minorEastAsia"/>
              <w:noProof/>
              <w:lang w:val="es-AR" w:eastAsia="es-AR"/>
            </w:rPr>
          </w:pPr>
          <w:hyperlink w:anchor="_Toc413098015" w:history="1">
            <w:r w:rsidR="0073109A" w:rsidRPr="00121E10">
              <w:rPr>
                <w:rStyle w:val="Hipervnculo"/>
                <w:noProof/>
              </w:rPr>
              <w:t>Manual de Procedimiento de Conexión</w:t>
            </w:r>
            <w:r w:rsidR="0073109A">
              <w:rPr>
                <w:noProof/>
                <w:webHidden/>
              </w:rPr>
              <w:tab/>
            </w:r>
            <w:r w:rsidR="0073109A">
              <w:rPr>
                <w:noProof/>
                <w:webHidden/>
              </w:rPr>
              <w:fldChar w:fldCharType="begin"/>
            </w:r>
            <w:r w:rsidR="0073109A">
              <w:rPr>
                <w:noProof/>
                <w:webHidden/>
              </w:rPr>
              <w:instrText xml:space="preserve"> PAGEREF _Toc413098015 \h </w:instrText>
            </w:r>
            <w:r w:rsidR="0073109A">
              <w:rPr>
                <w:noProof/>
                <w:webHidden/>
              </w:rPr>
            </w:r>
            <w:r w:rsidR="0073109A">
              <w:rPr>
                <w:noProof/>
                <w:webHidden/>
              </w:rPr>
              <w:fldChar w:fldCharType="separate"/>
            </w:r>
            <w:r w:rsidR="0073109A">
              <w:rPr>
                <w:noProof/>
                <w:webHidden/>
              </w:rPr>
              <w:t>49</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16" w:history="1">
            <w:r w:rsidR="0073109A" w:rsidRPr="00121E10">
              <w:rPr>
                <w:rStyle w:val="Hipervnculo"/>
                <w:noProof/>
              </w:rPr>
              <w:t>Control de la documentación</w:t>
            </w:r>
            <w:r w:rsidR="0073109A">
              <w:rPr>
                <w:noProof/>
                <w:webHidden/>
              </w:rPr>
              <w:tab/>
            </w:r>
            <w:r w:rsidR="0073109A">
              <w:rPr>
                <w:noProof/>
                <w:webHidden/>
              </w:rPr>
              <w:fldChar w:fldCharType="begin"/>
            </w:r>
            <w:r w:rsidR="0073109A">
              <w:rPr>
                <w:noProof/>
                <w:webHidden/>
              </w:rPr>
              <w:instrText xml:space="preserve"> PAGEREF _Toc413098016 \h </w:instrText>
            </w:r>
            <w:r w:rsidR="0073109A">
              <w:rPr>
                <w:noProof/>
                <w:webHidden/>
              </w:rPr>
            </w:r>
            <w:r w:rsidR="0073109A">
              <w:rPr>
                <w:noProof/>
                <w:webHidden/>
              </w:rPr>
              <w:fldChar w:fldCharType="separate"/>
            </w:r>
            <w:r w:rsidR="0073109A">
              <w:rPr>
                <w:noProof/>
                <w:webHidden/>
              </w:rPr>
              <w:t>49</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17" w:history="1">
            <w:r w:rsidR="0073109A" w:rsidRPr="00121E10">
              <w:rPr>
                <w:rStyle w:val="Hipervnculo"/>
                <w:noProof/>
              </w:rPr>
              <w:t>Control de la Configuración.</w:t>
            </w:r>
            <w:r w:rsidR="0073109A">
              <w:rPr>
                <w:noProof/>
                <w:webHidden/>
              </w:rPr>
              <w:tab/>
            </w:r>
            <w:r w:rsidR="0073109A">
              <w:rPr>
                <w:noProof/>
                <w:webHidden/>
              </w:rPr>
              <w:fldChar w:fldCharType="begin"/>
            </w:r>
            <w:r w:rsidR="0073109A">
              <w:rPr>
                <w:noProof/>
                <w:webHidden/>
              </w:rPr>
              <w:instrText xml:space="preserve"> PAGEREF _Toc413098017 \h </w:instrText>
            </w:r>
            <w:r w:rsidR="0073109A">
              <w:rPr>
                <w:noProof/>
                <w:webHidden/>
              </w:rPr>
            </w:r>
            <w:r w:rsidR="0073109A">
              <w:rPr>
                <w:noProof/>
                <w:webHidden/>
              </w:rPr>
              <w:fldChar w:fldCharType="separate"/>
            </w:r>
            <w:r w:rsidR="0073109A">
              <w:rPr>
                <w:noProof/>
                <w:webHidden/>
              </w:rPr>
              <w:t>49</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18" w:history="1">
            <w:r w:rsidR="0073109A" w:rsidRPr="00121E10">
              <w:rPr>
                <w:rStyle w:val="Hipervnculo"/>
                <w:noProof/>
              </w:rPr>
              <w:t>Histórico de Versiones.</w:t>
            </w:r>
            <w:r w:rsidR="0073109A">
              <w:rPr>
                <w:noProof/>
                <w:webHidden/>
              </w:rPr>
              <w:tab/>
            </w:r>
            <w:r w:rsidR="0073109A">
              <w:rPr>
                <w:noProof/>
                <w:webHidden/>
              </w:rPr>
              <w:fldChar w:fldCharType="begin"/>
            </w:r>
            <w:r w:rsidR="0073109A">
              <w:rPr>
                <w:noProof/>
                <w:webHidden/>
              </w:rPr>
              <w:instrText xml:space="preserve"> PAGEREF _Toc413098018 \h </w:instrText>
            </w:r>
            <w:r w:rsidR="0073109A">
              <w:rPr>
                <w:noProof/>
                <w:webHidden/>
              </w:rPr>
            </w:r>
            <w:r w:rsidR="0073109A">
              <w:rPr>
                <w:noProof/>
                <w:webHidden/>
              </w:rPr>
              <w:fldChar w:fldCharType="separate"/>
            </w:r>
            <w:r w:rsidR="0073109A">
              <w:rPr>
                <w:noProof/>
                <w:webHidden/>
              </w:rPr>
              <w:t>49</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19" w:history="1">
            <w:r w:rsidR="0073109A" w:rsidRPr="00121E10">
              <w:rPr>
                <w:rStyle w:val="Hipervnculo"/>
                <w:rFonts w:eastAsia="Times New Roman"/>
                <w:noProof/>
                <w:lang w:val="es-AR"/>
              </w:rPr>
              <w:t>Introducción</w:t>
            </w:r>
            <w:r w:rsidR="0073109A">
              <w:rPr>
                <w:noProof/>
                <w:webHidden/>
              </w:rPr>
              <w:tab/>
            </w:r>
            <w:r w:rsidR="0073109A">
              <w:rPr>
                <w:noProof/>
                <w:webHidden/>
              </w:rPr>
              <w:fldChar w:fldCharType="begin"/>
            </w:r>
            <w:r w:rsidR="0073109A">
              <w:rPr>
                <w:noProof/>
                <w:webHidden/>
              </w:rPr>
              <w:instrText xml:space="preserve"> PAGEREF _Toc413098019 \h </w:instrText>
            </w:r>
            <w:r w:rsidR="0073109A">
              <w:rPr>
                <w:noProof/>
                <w:webHidden/>
              </w:rPr>
            </w:r>
            <w:r w:rsidR="0073109A">
              <w:rPr>
                <w:noProof/>
                <w:webHidden/>
              </w:rPr>
              <w:fldChar w:fldCharType="separate"/>
            </w:r>
            <w:r w:rsidR="0073109A">
              <w:rPr>
                <w:noProof/>
                <w:webHidden/>
              </w:rPr>
              <w:t>50</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20" w:history="1">
            <w:r w:rsidR="0073109A" w:rsidRPr="00121E10">
              <w:rPr>
                <w:rStyle w:val="Hipervnculo"/>
                <w:rFonts w:eastAsia="Times New Roman"/>
                <w:noProof/>
                <w:lang w:val="es-AR"/>
              </w:rPr>
              <w:t>Consideraciones Generales</w:t>
            </w:r>
            <w:r w:rsidR="0073109A">
              <w:rPr>
                <w:noProof/>
                <w:webHidden/>
              </w:rPr>
              <w:tab/>
            </w:r>
            <w:r w:rsidR="0073109A">
              <w:rPr>
                <w:noProof/>
                <w:webHidden/>
              </w:rPr>
              <w:fldChar w:fldCharType="begin"/>
            </w:r>
            <w:r w:rsidR="0073109A">
              <w:rPr>
                <w:noProof/>
                <w:webHidden/>
              </w:rPr>
              <w:instrText xml:space="preserve"> PAGEREF _Toc413098020 \h </w:instrText>
            </w:r>
            <w:r w:rsidR="0073109A">
              <w:rPr>
                <w:noProof/>
                <w:webHidden/>
              </w:rPr>
            </w:r>
            <w:r w:rsidR="0073109A">
              <w:rPr>
                <w:noProof/>
                <w:webHidden/>
              </w:rPr>
              <w:fldChar w:fldCharType="separate"/>
            </w:r>
            <w:r w:rsidR="0073109A">
              <w:rPr>
                <w:noProof/>
                <w:webHidden/>
              </w:rPr>
              <w:t>51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21" w:history="1">
            <w:r w:rsidR="0073109A" w:rsidRPr="00121E10">
              <w:rPr>
                <w:rStyle w:val="Hipervnculo"/>
                <w:rFonts w:eastAsia="Times New Roman"/>
                <w:noProof/>
                <w:lang w:val="es-AR"/>
              </w:rPr>
              <w:t>GeoParking: Web Services, Arquitectura</w:t>
            </w:r>
            <w:r w:rsidR="0073109A">
              <w:rPr>
                <w:noProof/>
                <w:webHidden/>
              </w:rPr>
              <w:tab/>
            </w:r>
            <w:r w:rsidR="0073109A">
              <w:rPr>
                <w:noProof/>
                <w:webHidden/>
              </w:rPr>
              <w:fldChar w:fldCharType="begin"/>
            </w:r>
            <w:r w:rsidR="0073109A">
              <w:rPr>
                <w:noProof/>
                <w:webHidden/>
              </w:rPr>
              <w:instrText xml:space="preserve"> PAGEREF _Toc413098021 \h </w:instrText>
            </w:r>
            <w:r w:rsidR="0073109A">
              <w:rPr>
                <w:noProof/>
                <w:webHidden/>
              </w:rPr>
            </w:r>
            <w:r w:rsidR="0073109A">
              <w:rPr>
                <w:noProof/>
                <w:webHidden/>
              </w:rPr>
              <w:fldChar w:fldCharType="separate"/>
            </w:r>
            <w:r w:rsidR="0073109A">
              <w:rPr>
                <w:noProof/>
                <w:webHidden/>
              </w:rPr>
              <w:t>51</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22" w:history="1">
            <w:r w:rsidR="0073109A" w:rsidRPr="00121E10">
              <w:rPr>
                <w:rStyle w:val="Hipervnculo"/>
                <w:rFonts w:eastAsia="Times New Roman"/>
                <w:noProof/>
                <w:lang w:val="es-AR"/>
              </w:rPr>
              <w:t>Trámite a realizar</w:t>
            </w:r>
            <w:r w:rsidR="0073109A">
              <w:rPr>
                <w:noProof/>
                <w:webHidden/>
              </w:rPr>
              <w:tab/>
            </w:r>
            <w:r w:rsidR="0073109A">
              <w:rPr>
                <w:noProof/>
                <w:webHidden/>
              </w:rPr>
              <w:fldChar w:fldCharType="begin"/>
            </w:r>
            <w:r w:rsidR="0073109A">
              <w:rPr>
                <w:noProof/>
                <w:webHidden/>
              </w:rPr>
              <w:instrText xml:space="preserve"> PAGEREF _Toc413098022 \h </w:instrText>
            </w:r>
            <w:r w:rsidR="0073109A">
              <w:rPr>
                <w:noProof/>
                <w:webHidden/>
              </w:rPr>
            </w:r>
            <w:r w:rsidR="0073109A">
              <w:rPr>
                <w:noProof/>
                <w:webHidden/>
              </w:rPr>
              <w:fldChar w:fldCharType="separate"/>
            </w:r>
            <w:r w:rsidR="0073109A">
              <w:rPr>
                <w:noProof/>
                <w:webHidden/>
              </w:rPr>
              <w:t>51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23" w:history="1">
            <w:r w:rsidR="0073109A" w:rsidRPr="00121E10">
              <w:rPr>
                <w:rStyle w:val="Hipervnculo"/>
                <w:noProof/>
                <w:lang w:val="es-AR"/>
              </w:rPr>
              <w:t>Solicitud de Registración</w:t>
            </w:r>
            <w:r w:rsidR="0073109A">
              <w:rPr>
                <w:noProof/>
                <w:webHidden/>
              </w:rPr>
              <w:tab/>
            </w:r>
            <w:r w:rsidR="0073109A">
              <w:rPr>
                <w:noProof/>
                <w:webHidden/>
              </w:rPr>
              <w:fldChar w:fldCharType="begin"/>
            </w:r>
            <w:r w:rsidR="0073109A">
              <w:rPr>
                <w:noProof/>
                <w:webHidden/>
              </w:rPr>
              <w:instrText xml:space="preserve"> PAGEREF _Toc413098023 \h </w:instrText>
            </w:r>
            <w:r w:rsidR="0073109A">
              <w:rPr>
                <w:noProof/>
                <w:webHidden/>
              </w:rPr>
            </w:r>
            <w:r w:rsidR="0073109A">
              <w:rPr>
                <w:noProof/>
                <w:webHidden/>
              </w:rPr>
              <w:fldChar w:fldCharType="separate"/>
            </w:r>
            <w:r w:rsidR="0073109A">
              <w:rPr>
                <w:noProof/>
                <w:webHidden/>
              </w:rPr>
              <w:t>51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24" w:history="1">
            <w:r w:rsidR="0073109A" w:rsidRPr="00121E10">
              <w:rPr>
                <w:rStyle w:val="Hipervnculo"/>
                <w:noProof/>
              </w:rPr>
              <w:t>Presentación</w:t>
            </w:r>
            <w:r w:rsidR="0073109A" w:rsidRPr="00121E10">
              <w:rPr>
                <w:rStyle w:val="Hipervnculo"/>
                <w:noProof/>
                <w:lang w:val="es-AR"/>
              </w:rPr>
              <w:t xml:space="preserve"> de Documentación</w:t>
            </w:r>
            <w:r w:rsidR="0073109A">
              <w:rPr>
                <w:noProof/>
                <w:webHidden/>
              </w:rPr>
              <w:tab/>
            </w:r>
            <w:r w:rsidR="0073109A">
              <w:rPr>
                <w:noProof/>
                <w:webHidden/>
              </w:rPr>
              <w:fldChar w:fldCharType="begin"/>
            </w:r>
            <w:r w:rsidR="0073109A">
              <w:rPr>
                <w:noProof/>
                <w:webHidden/>
              </w:rPr>
              <w:instrText xml:space="preserve"> PAGEREF _Toc413098024 \h </w:instrText>
            </w:r>
            <w:r w:rsidR="0073109A">
              <w:rPr>
                <w:noProof/>
                <w:webHidden/>
              </w:rPr>
            </w:r>
            <w:r w:rsidR="0073109A">
              <w:rPr>
                <w:noProof/>
                <w:webHidden/>
              </w:rPr>
              <w:fldChar w:fldCharType="separate"/>
            </w:r>
            <w:r w:rsidR="0073109A">
              <w:rPr>
                <w:noProof/>
                <w:webHidden/>
              </w:rPr>
              <w:t>55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25" w:history="1">
            <w:r w:rsidR="0073109A" w:rsidRPr="00121E10">
              <w:rPr>
                <w:rStyle w:val="Hipervnculo"/>
                <w:noProof/>
              </w:rPr>
              <w:t>Generación</w:t>
            </w:r>
            <w:r w:rsidR="0073109A" w:rsidRPr="00121E10">
              <w:rPr>
                <w:rStyle w:val="Hipervnculo"/>
                <w:noProof/>
                <w:lang w:val="es-AR"/>
              </w:rPr>
              <w:t xml:space="preserve"> de Token (Número de Acceso)</w:t>
            </w:r>
            <w:r w:rsidR="0073109A">
              <w:rPr>
                <w:noProof/>
                <w:webHidden/>
              </w:rPr>
              <w:tab/>
            </w:r>
            <w:r w:rsidR="0073109A">
              <w:rPr>
                <w:noProof/>
                <w:webHidden/>
              </w:rPr>
              <w:fldChar w:fldCharType="begin"/>
            </w:r>
            <w:r w:rsidR="0073109A">
              <w:rPr>
                <w:noProof/>
                <w:webHidden/>
              </w:rPr>
              <w:instrText xml:space="preserve"> PAGEREF _Toc413098025 \h </w:instrText>
            </w:r>
            <w:r w:rsidR="0073109A">
              <w:rPr>
                <w:noProof/>
                <w:webHidden/>
              </w:rPr>
            </w:r>
            <w:r w:rsidR="0073109A">
              <w:rPr>
                <w:noProof/>
                <w:webHidden/>
              </w:rPr>
              <w:fldChar w:fldCharType="separate"/>
            </w:r>
            <w:r w:rsidR="0073109A">
              <w:rPr>
                <w:noProof/>
                <w:webHidden/>
              </w:rPr>
              <w:t>55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26" w:history="1">
            <w:r w:rsidR="0073109A" w:rsidRPr="00121E10">
              <w:rPr>
                <w:rStyle w:val="Hipervnculo"/>
                <w:noProof/>
                <w:lang w:val="es-AR"/>
              </w:rPr>
              <w:t>Confirmación de Conexión</w:t>
            </w:r>
            <w:r w:rsidR="0073109A">
              <w:rPr>
                <w:noProof/>
                <w:webHidden/>
              </w:rPr>
              <w:tab/>
            </w:r>
            <w:r w:rsidR="0073109A">
              <w:rPr>
                <w:noProof/>
                <w:webHidden/>
              </w:rPr>
              <w:fldChar w:fldCharType="begin"/>
            </w:r>
            <w:r w:rsidR="0073109A">
              <w:rPr>
                <w:noProof/>
                <w:webHidden/>
              </w:rPr>
              <w:instrText xml:space="preserve"> PAGEREF _Toc413098026 \h </w:instrText>
            </w:r>
            <w:r w:rsidR="0073109A">
              <w:rPr>
                <w:noProof/>
                <w:webHidden/>
              </w:rPr>
            </w:r>
            <w:r w:rsidR="0073109A">
              <w:rPr>
                <w:noProof/>
                <w:webHidden/>
              </w:rPr>
              <w:fldChar w:fldCharType="separate"/>
            </w:r>
            <w:r w:rsidR="0073109A">
              <w:rPr>
                <w:noProof/>
                <w:webHidden/>
              </w:rPr>
              <w:t>57</w:t>
            </w:r>
            <w:r w:rsidR="0073109A">
              <w:rPr>
                <w:noProof/>
                <w:webHidden/>
              </w:rPr>
              <w:fldChar w:fldCharType="end"/>
            </w:r>
          </w:hyperlink>
        </w:p>
        <w:p w:rsidR="0073109A" w:rsidRDefault="007C34FA">
          <w:pPr>
            <w:pStyle w:val="TDC1"/>
            <w:tabs>
              <w:tab w:val="right" w:leader="dot" w:pos="8494"/>
            </w:tabs>
            <w:rPr>
              <w:rFonts w:eastAsiaTheme="minorEastAsia"/>
              <w:noProof/>
              <w:lang w:val="es-AR" w:eastAsia="es-AR"/>
            </w:rPr>
          </w:pPr>
          <w:hyperlink w:anchor="_Toc413098027" w:history="1">
            <w:r w:rsidR="0073109A" w:rsidRPr="00121E10">
              <w:rPr>
                <w:rStyle w:val="Hipervnculo"/>
                <w:noProof/>
              </w:rPr>
              <w:t>Manual de Procedimiento Web Services</w:t>
            </w:r>
            <w:r w:rsidR="0073109A">
              <w:rPr>
                <w:noProof/>
                <w:webHidden/>
              </w:rPr>
              <w:tab/>
            </w:r>
            <w:r w:rsidR="0073109A">
              <w:rPr>
                <w:noProof/>
                <w:webHidden/>
              </w:rPr>
              <w:fldChar w:fldCharType="begin"/>
            </w:r>
            <w:r w:rsidR="0073109A">
              <w:rPr>
                <w:noProof/>
                <w:webHidden/>
              </w:rPr>
              <w:instrText xml:space="preserve"> PAGEREF _Toc413098027 \h </w:instrText>
            </w:r>
            <w:r w:rsidR="0073109A">
              <w:rPr>
                <w:noProof/>
                <w:webHidden/>
              </w:rPr>
            </w:r>
            <w:r w:rsidR="0073109A">
              <w:rPr>
                <w:noProof/>
                <w:webHidden/>
              </w:rPr>
              <w:fldChar w:fldCharType="separate"/>
            </w:r>
            <w:r w:rsidR="0073109A">
              <w:rPr>
                <w:noProof/>
                <w:webHidden/>
              </w:rPr>
              <w:t>58</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28" w:history="1">
            <w:r w:rsidR="0073109A" w:rsidRPr="00121E10">
              <w:rPr>
                <w:rStyle w:val="Hipervnculo"/>
                <w:noProof/>
              </w:rPr>
              <w:t>Control de la documentación</w:t>
            </w:r>
            <w:r w:rsidR="0073109A">
              <w:rPr>
                <w:noProof/>
                <w:webHidden/>
              </w:rPr>
              <w:tab/>
            </w:r>
            <w:r w:rsidR="0073109A">
              <w:rPr>
                <w:noProof/>
                <w:webHidden/>
              </w:rPr>
              <w:fldChar w:fldCharType="begin"/>
            </w:r>
            <w:r w:rsidR="0073109A">
              <w:rPr>
                <w:noProof/>
                <w:webHidden/>
              </w:rPr>
              <w:instrText xml:space="preserve"> PAGEREF _Toc413098028 \h </w:instrText>
            </w:r>
            <w:r w:rsidR="0073109A">
              <w:rPr>
                <w:noProof/>
                <w:webHidden/>
              </w:rPr>
            </w:r>
            <w:r w:rsidR="0073109A">
              <w:rPr>
                <w:noProof/>
                <w:webHidden/>
              </w:rPr>
              <w:fldChar w:fldCharType="separate"/>
            </w:r>
            <w:r w:rsidR="0073109A">
              <w:rPr>
                <w:noProof/>
                <w:webHidden/>
              </w:rPr>
              <w:t>58</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29" w:history="1">
            <w:r w:rsidR="0073109A" w:rsidRPr="00121E10">
              <w:rPr>
                <w:rStyle w:val="Hipervnculo"/>
                <w:noProof/>
              </w:rPr>
              <w:t>Control de la Configuración.</w:t>
            </w:r>
            <w:r w:rsidR="0073109A">
              <w:rPr>
                <w:noProof/>
                <w:webHidden/>
              </w:rPr>
              <w:tab/>
            </w:r>
            <w:r w:rsidR="0073109A">
              <w:rPr>
                <w:noProof/>
                <w:webHidden/>
              </w:rPr>
              <w:fldChar w:fldCharType="begin"/>
            </w:r>
            <w:r w:rsidR="0073109A">
              <w:rPr>
                <w:noProof/>
                <w:webHidden/>
              </w:rPr>
              <w:instrText xml:space="preserve"> PAGEREF _Toc413098029 \h </w:instrText>
            </w:r>
            <w:r w:rsidR="0073109A">
              <w:rPr>
                <w:noProof/>
                <w:webHidden/>
              </w:rPr>
            </w:r>
            <w:r w:rsidR="0073109A">
              <w:rPr>
                <w:noProof/>
                <w:webHidden/>
              </w:rPr>
              <w:fldChar w:fldCharType="separate"/>
            </w:r>
            <w:r w:rsidR="0073109A">
              <w:rPr>
                <w:noProof/>
                <w:webHidden/>
              </w:rPr>
              <w:t>58</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30" w:history="1">
            <w:r w:rsidR="0073109A" w:rsidRPr="00121E10">
              <w:rPr>
                <w:rStyle w:val="Hipervnculo"/>
                <w:noProof/>
              </w:rPr>
              <w:t>Histórico de Versiones.</w:t>
            </w:r>
            <w:r w:rsidR="0073109A">
              <w:rPr>
                <w:noProof/>
                <w:webHidden/>
              </w:rPr>
              <w:tab/>
            </w:r>
            <w:r w:rsidR="0073109A">
              <w:rPr>
                <w:noProof/>
                <w:webHidden/>
              </w:rPr>
              <w:fldChar w:fldCharType="begin"/>
            </w:r>
            <w:r w:rsidR="0073109A">
              <w:rPr>
                <w:noProof/>
                <w:webHidden/>
              </w:rPr>
              <w:instrText xml:space="preserve"> PAGEREF _Toc413098030 \h </w:instrText>
            </w:r>
            <w:r w:rsidR="0073109A">
              <w:rPr>
                <w:noProof/>
                <w:webHidden/>
              </w:rPr>
            </w:r>
            <w:r w:rsidR="0073109A">
              <w:rPr>
                <w:noProof/>
                <w:webHidden/>
              </w:rPr>
              <w:fldChar w:fldCharType="separate"/>
            </w:r>
            <w:r w:rsidR="0073109A">
              <w:rPr>
                <w:noProof/>
                <w:webHidden/>
              </w:rPr>
              <w:t>58</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31" w:history="1">
            <w:r w:rsidR="0073109A" w:rsidRPr="00121E10">
              <w:rPr>
                <w:rStyle w:val="Hipervnculo"/>
                <w:rFonts w:eastAsia="Times New Roman"/>
                <w:noProof/>
                <w:lang w:val="es-AR"/>
              </w:rPr>
              <w:t>Introducción</w:t>
            </w:r>
            <w:r w:rsidR="0073109A">
              <w:rPr>
                <w:noProof/>
                <w:webHidden/>
              </w:rPr>
              <w:tab/>
            </w:r>
            <w:r w:rsidR="0073109A">
              <w:rPr>
                <w:noProof/>
                <w:webHidden/>
              </w:rPr>
              <w:fldChar w:fldCharType="begin"/>
            </w:r>
            <w:r w:rsidR="0073109A">
              <w:rPr>
                <w:noProof/>
                <w:webHidden/>
              </w:rPr>
              <w:instrText xml:space="preserve"> PAGEREF _Toc413098031 \h </w:instrText>
            </w:r>
            <w:r w:rsidR="0073109A">
              <w:rPr>
                <w:noProof/>
                <w:webHidden/>
              </w:rPr>
            </w:r>
            <w:r w:rsidR="0073109A">
              <w:rPr>
                <w:noProof/>
                <w:webHidden/>
              </w:rPr>
              <w:fldChar w:fldCharType="separate"/>
            </w:r>
            <w:r w:rsidR="0073109A">
              <w:rPr>
                <w:noProof/>
                <w:webHidden/>
              </w:rPr>
              <w:t>59</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32" w:history="1">
            <w:r w:rsidR="0073109A" w:rsidRPr="00121E10">
              <w:rPr>
                <w:rStyle w:val="Hipervnculo"/>
                <w:rFonts w:eastAsia="Times New Roman"/>
                <w:noProof/>
                <w:lang w:val="es-AR"/>
              </w:rPr>
              <w:t>Consideraciones Generales</w:t>
            </w:r>
            <w:r w:rsidR="0073109A">
              <w:rPr>
                <w:noProof/>
                <w:webHidden/>
              </w:rPr>
              <w:tab/>
            </w:r>
            <w:r w:rsidR="0073109A">
              <w:rPr>
                <w:noProof/>
                <w:webHidden/>
              </w:rPr>
              <w:fldChar w:fldCharType="begin"/>
            </w:r>
            <w:r w:rsidR="0073109A">
              <w:rPr>
                <w:noProof/>
                <w:webHidden/>
              </w:rPr>
              <w:instrText xml:space="preserve"> PAGEREF _Toc413098032 \h </w:instrText>
            </w:r>
            <w:r w:rsidR="0073109A">
              <w:rPr>
                <w:noProof/>
                <w:webHidden/>
              </w:rPr>
            </w:r>
            <w:r w:rsidR="0073109A">
              <w:rPr>
                <w:noProof/>
                <w:webHidden/>
              </w:rPr>
              <w:fldChar w:fldCharType="separate"/>
            </w:r>
            <w:r w:rsidR="0073109A">
              <w:rPr>
                <w:noProof/>
                <w:webHidden/>
              </w:rPr>
              <w:t>60</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33" w:history="1">
            <w:r w:rsidR="0073109A" w:rsidRPr="00121E10">
              <w:rPr>
                <w:rStyle w:val="Hipervnculo"/>
                <w:rFonts w:eastAsia="Times New Roman"/>
                <w:noProof/>
                <w:lang w:val="es-AR"/>
              </w:rPr>
              <w:t>GeoParking: Web Services, Arquitectura</w:t>
            </w:r>
            <w:r w:rsidR="0073109A">
              <w:rPr>
                <w:noProof/>
                <w:webHidden/>
              </w:rPr>
              <w:tab/>
            </w:r>
            <w:r w:rsidR="0073109A">
              <w:rPr>
                <w:noProof/>
                <w:webHidden/>
              </w:rPr>
              <w:fldChar w:fldCharType="begin"/>
            </w:r>
            <w:r w:rsidR="0073109A">
              <w:rPr>
                <w:noProof/>
                <w:webHidden/>
              </w:rPr>
              <w:instrText xml:space="preserve"> PAGEREF _Toc413098033 \h </w:instrText>
            </w:r>
            <w:r w:rsidR="0073109A">
              <w:rPr>
                <w:noProof/>
                <w:webHidden/>
              </w:rPr>
            </w:r>
            <w:r w:rsidR="0073109A">
              <w:rPr>
                <w:noProof/>
                <w:webHidden/>
              </w:rPr>
              <w:fldChar w:fldCharType="separate"/>
            </w:r>
            <w:r w:rsidR="0073109A">
              <w:rPr>
                <w:noProof/>
                <w:webHidden/>
              </w:rPr>
              <w:t>60</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34" w:history="1">
            <w:r w:rsidR="0073109A" w:rsidRPr="00121E10">
              <w:rPr>
                <w:rStyle w:val="Hipervnculo"/>
                <w:rFonts w:eastAsia="Times New Roman"/>
                <w:noProof/>
                <w:lang w:val="es-AR"/>
              </w:rPr>
              <w:t>Especificación Técnica de Autenticación y Autorización</w:t>
            </w:r>
            <w:r w:rsidR="0073109A">
              <w:rPr>
                <w:noProof/>
                <w:webHidden/>
              </w:rPr>
              <w:tab/>
            </w:r>
            <w:r w:rsidR="0073109A">
              <w:rPr>
                <w:noProof/>
                <w:webHidden/>
              </w:rPr>
              <w:fldChar w:fldCharType="begin"/>
            </w:r>
            <w:r w:rsidR="0073109A">
              <w:rPr>
                <w:noProof/>
                <w:webHidden/>
              </w:rPr>
              <w:instrText xml:space="preserve"> PAGEREF _Toc413098034 \h </w:instrText>
            </w:r>
            <w:r w:rsidR="0073109A">
              <w:rPr>
                <w:noProof/>
                <w:webHidden/>
              </w:rPr>
            </w:r>
            <w:r w:rsidR="0073109A">
              <w:rPr>
                <w:noProof/>
                <w:webHidden/>
              </w:rPr>
              <w:fldChar w:fldCharType="separate"/>
            </w:r>
            <w:r w:rsidR="0073109A">
              <w:rPr>
                <w:noProof/>
                <w:webHidden/>
              </w:rPr>
              <w:t>60</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35" w:history="1">
            <w:r w:rsidR="0073109A" w:rsidRPr="00121E10">
              <w:rPr>
                <w:rStyle w:val="Hipervnculo"/>
                <w:rFonts w:eastAsia="Times New Roman"/>
                <w:noProof/>
                <w:lang w:val="es-AR"/>
              </w:rPr>
              <w:t>Descripción General del Servicio</w:t>
            </w:r>
            <w:r w:rsidR="0073109A">
              <w:rPr>
                <w:noProof/>
                <w:webHidden/>
              </w:rPr>
              <w:tab/>
            </w:r>
            <w:r w:rsidR="0073109A">
              <w:rPr>
                <w:noProof/>
                <w:webHidden/>
              </w:rPr>
              <w:fldChar w:fldCharType="begin"/>
            </w:r>
            <w:r w:rsidR="0073109A">
              <w:rPr>
                <w:noProof/>
                <w:webHidden/>
              </w:rPr>
              <w:instrText xml:space="preserve"> PAGEREF _Toc413098035 \h </w:instrText>
            </w:r>
            <w:r w:rsidR="0073109A">
              <w:rPr>
                <w:noProof/>
                <w:webHidden/>
              </w:rPr>
            </w:r>
            <w:r w:rsidR="0073109A">
              <w:rPr>
                <w:noProof/>
                <w:webHidden/>
              </w:rPr>
              <w:fldChar w:fldCharType="separate"/>
            </w:r>
            <w:r w:rsidR="0073109A">
              <w:rPr>
                <w:noProof/>
                <w:webHidden/>
              </w:rPr>
              <w:t>60</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36" w:history="1">
            <w:r w:rsidR="0073109A" w:rsidRPr="00121E10">
              <w:rPr>
                <w:rStyle w:val="Hipervnculo"/>
                <w:rFonts w:eastAsia="Times New Roman"/>
                <w:noProof/>
                <w:lang w:val="es-AR"/>
              </w:rPr>
              <w:t>Petición de Servicio</w:t>
            </w:r>
            <w:r w:rsidR="0073109A">
              <w:rPr>
                <w:noProof/>
                <w:webHidden/>
              </w:rPr>
              <w:tab/>
            </w:r>
            <w:r w:rsidR="0073109A">
              <w:rPr>
                <w:noProof/>
                <w:webHidden/>
              </w:rPr>
              <w:fldChar w:fldCharType="begin"/>
            </w:r>
            <w:r w:rsidR="0073109A">
              <w:rPr>
                <w:noProof/>
                <w:webHidden/>
              </w:rPr>
              <w:instrText xml:space="preserve"> PAGEREF _Toc413098036 \h </w:instrText>
            </w:r>
            <w:r w:rsidR="0073109A">
              <w:rPr>
                <w:noProof/>
                <w:webHidden/>
              </w:rPr>
            </w:r>
            <w:r w:rsidR="0073109A">
              <w:rPr>
                <w:noProof/>
                <w:webHidden/>
              </w:rPr>
              <w:fldChar w:fldCharType="separate"/>
            </w:r>
            <w:r w:rsidR="0073109A">
              <w:rPr>
                <w:noProof/>
                <w:webHidden/>
              </w:rPr>
              <w:t>61</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37" w:history="1">
            <w:r w:rsidR="0073109A" w:rsidRPr="00121E10">
              <w:rPr>
                <w:rStyle w:val="Hipervnculo"/>
                <w:rFonts w:eastAsia="Times New Roman"/>
                <w:noProof/>
                <w:lang w:val="es-AR"/>
              </w:rPr>
              <w:t>Actualización de datos de Playa de Estacionamiento</w:t>
            </w:r>
            <w:r w:rsidR="0073109A">
              <w:rPr>
                <w:noProof/>
                <w:webHidden/>
              </w:rPr>
              <w:tab/>
            </w:r>
            <w:r w:rsidR="0073109A">
              <w:rPr>
                <w:noProof/>
                <w:webHidden/>
              </w:rPr>
              <w:fldChar w:fldCharType="begin"/>
            </w:r>
            <w:r w:rsidR="0073109A">
              <w:rPr>
                <w:noProof/>
                <w:webHidden/>
              </w:rPr>
              <w:instrText xml:space="preserve"> PAGEREF _Toc413098037 \h </w:instrText>
            </w:r>
            <w:r w:rsidR="0073109A">
              <w:rPr>
                <w:noProof/>
                <w:webHidden/>
              </w:rPr>
            </w:r>
            <w:r w:rsidR="0073109A">
              <w:rPr>
                <w:noProof/>
                <w:webHidden/>
              </w:rPr>
              <w:fldChar w:fldCharType="separate"/>
            </w:r>
            <w:r w:rsidR="0073109A">
              <w:rPr>
                <w:noProof/>
                <w:webHidden/>
              </w:rPr>
              <w:t>61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38" w:history="1">
            <w:r w:rsidR="0073109A" w:rsidRPr="00121E10">
              <w:rPr>
                <w:rStyle w:val="Hipervnculo"/>
                <w:rFonts w:eastAsia="Times New Roman"/>
                <w:noProof/>
                <w:lang w:val="es-AR"/>
              </w:rPr>
              <w:t>Objetivo</w:t>
            </w:r>
            <w:r w:rsidR="0073109A">
              <w:rPr>
                <w:noProof/>
                <w:webHidden/>
              </w:rPr>
              <w:tab/>
            </w:r>
            <w:r w:rsidR="0073109A">
              <w:rPr>
                <w:noProof/>
                <w:webHidden/>
              </w:rPr>
              <w:fldChar w:fldCharType="begin"/>
            </w:r>
            <w:r w:rsidR="0073109A">
              <w:rPr>
                <w:noProof/>
                <w:webHidden/>
              </w:rPr>
              <w:instrText xml:space="preserve"> PAGEREF _Toc413098038 \h </w:instrText>
            </w:r>
            <w:r w:rsidR="0073109A">
              <w:rPr>
                <w:noProof/>
                <w:webHidden/>
              </w:rPr>
            </w:r>
            <w:r w:rsidR="0073109A">
              <w:rPr>
                <w:noProof/>
                <w:webHidden/>
              </w:rPr>
              <w:fldChar w:fldCharType="separate"/>
            </w:r>
            <w:r w:rsidR="0073109A">
              <w:rPr>
                <w:noProof/>
                <w:webHidden/>
              </w:rPr>
              <w:t>61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39" w:history="1">
            <w:r w:rsidR="0073109A" w:rsidRPr="00121E10">
              <w:rPr>
                <w:rStyle w:val="Hipervnculo"/>
                <w:rFonts w:eastAsia="Times New Roman"/>
                <w:noProof/>
                <w:lang w:val="es-AR"/>
              </w:rPr>
              <w:t>Alcance</w:t>
            </w:r>
            <w:r w:rsidR="0073109A">
              <w:rPr>
                <w:noProof/>
                <w:webHidden/>
              </w:rPr>
              <w:tab/>
            </w:r>
            <w:r w:rsidR="0073109A">
              <w:rPr>
                <w:noProof/>
                <w:webHidden/>
              </w:rPr>
              <w:fldChar w:fldCharType="begin"/>
            </w:r>
            <w:r w:rsidR="0073109A">
              <w:rPr>
                <w:noProof/>
                <w:webHidden/>
              </w:rPr>
              <w:instrText xml:space="preserve"> PAGEREF _Toc413098039 \h </w:instrText>
            </w:r>
            <w:r w:rsidR="0073109A">
              <w:rPr>
                <w:noProof/>
                <w:webHidden/>
              </w:rPr>
            </w:r>
            <w:r w:rsidR="0073109A">
              <w:rPr>
                <w:noProof/>
                <w:webHidden/>
              </w:rPr>
              <w:fldChar w:fldCharType="separate"/>
            </w:r>
            <w:r w:rsidR="0073109A">
              <w:rPr>
                <w:noProof/>
                <w:webHidden/>
              </w:rPr>
              <w:t>61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40" w:history="1">
            <w:r w:rsidR="0073109A" w:rsidRPr="00121E10">
              <w:rPr>
                <w:rStyle w:val="Hipervnculo"/>
                <w:rFonts w:eastAsia="Times New Roman"/>
                <w:noProof/>
                <w:lang w:val="es-AR"/>
              </w:rPr>
              <w:t>Operatoria</w:t>
            </w:r>
            <w:r w:rsidR="0073109A">
              <w:rPr>
                <w:noProof/>
                <w:webHidden/>
              </w:rPr>
              <w:tab/>
            </w:r>
            <w:r w:rsidR="0073109A">
              <w:rPr>
                <w:noProof/>
                <w:webHidden/>
              </w:rPr>
              <w:fldChar w:fldCharType="begin"/>
            </w:r>
            <w:r w:rsidR="0073109A">
              <w:rPr>
                <w:noProof/>
                <w:webHidden/>
              </w:rPr>
              <w:instrText xml:space="preserve"> PAGEREF _Toc413098040 \h </w:instrText>
            </w:r>
            <w:r w:rsidR="0073109A">
              <w:rPr>
                <w:noProof/>
                <w:webHidden/>
              </w:rPr>
            </w:r>
            <w:r w:rsidR="0073109A">
              <w:rPr>
                <w:noProof/>
                <w:webHidden/>
              </w:rPr>
              <w:fldChar w:fldCharType="separate"/>
            </w:r>
            <w:r w:rsidR="0073109A">
              <w:rPr>
                <w:noProof/>
                <w:webHidden/>
              </w:rPr>
              <w:t>61</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41" w:history="1">
            <w:r w:rsidR="0073109A" w:rsidRPr="00121E10">
              <w:rPr>
                <w:rStyle w:val="Hipervnculo"/>
                <w:noProof/>
              </w:rPr>
              <w:t>Actualización de Disponibilidad de Vehículos</w:t>
            </w:r>
            <w:r w:rsidR="0073109A">
              <w:rPr>
                <w:noProof/>
                <w:webHidden/>
              </w:rPr>
              <w:tab/>
            </w:r>
            <w:r w:rsidR="0073109A">
              <w:rPr>
                <w:noProof/>
                <w:webHidden/>
              </w:rPr>
              <w:fldChar w:fldCharType="begin"/>
            </w:r>
            <w:r w:rsidR="0073109A">
              <w:rPr>
                <w:noProof/>
                <w:webHidden/>
              </w:rPr>
              <w:instrText xml:space="preserve"> PAGEREF _Toc413098041 \h </w:instrText>
            </w:r>
            <w:r w:rsidR="0073109A">
              <w:rPr>
                <w:noProof/>
                <w:webHidden/>
              </w:rPr>
            </w:r>
            <w:r w:rsidR="0073109A">
              <w:rPr>
                <w:noProof/>
                <w:webHidden/>
              </w:rPr>
              <w:fldChar w:fldCharType="separate"/>
            </w:r>
            <w:r w:rsidR="0073109A">
              <w:rPr>
                <w:noProof/>
                <w:webHidden/>
              </w:rPr>
              <w:t>63</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42" w:history="1">
            <w:r w:rsidR="0073109A" w:rsidRPr="00121E10">
              <w:rPr>
                <w:rStyle w:val="Hipervnculo"/>
                <w:rFonts w:eastAsia="Times New Roman"/>
                <w:noProof/>
                <w:lang w:val="es-AR"/>
              </w:rPr>
              <w:t>Objetivo</w:t>
            </w:r>
            <w:r w:rsidR="0073109A">
              <w:rPr>
                <w:noProof/>
                <w:webHidden/>
              </w:rPr>
              <w:tab/>
            </w:r>
            <w:r w:rsidR="0073109A">
              <w:rPr>
                <w:noProof/>
                <w:webHidden/>
              </w:rPr>
              <w:fldChar w:fldCharType="begin"/>
            </w:r>
            <w:r w:rsidR="0073109A">
              <w:rPr>
                <w:noProof/>
                <w:webHidden/>
              </w:rPr>
              <w:instrText xml:space="preserve"> PAGEREF _Toc413098042 \h </w:instrText>
            </w:r>
            <w:r w:rsidR="0073109A">
              <w:rPr>
                <w:noProof/>
                <w:webHidden/>
              </w:rPr>
            </w:r>
            <w:r w:rsidR="0073109A">
              <w:rPr>
                <w:noProof/>
                <w:webHidden/>
              </w:rPr>
              <w:fldChar w:fldCharType="separate"/>
            </w:r>
            <w:r w:rsidR="0073109A">
              <w:rPr>
                <w:noProof/>
                <w:webHidden/>
              </w:rPr>
              <w:t>63</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43" w:history="1">
            <w:r w:rsidR="0073109A" w:rsidRPr="00121E10">
              <w:rPr>
                <w:rStyle w:val="Hipervnculo"/>
                <w:rFonts w:eastAsia="Times New Roman"/>
                <w:noProof/>
                <w:lang w:val="es-AR"/>
              </w:rPr>
              <w:t>Alcance</w:t>
            </w:r>
            <w:r w:rsidR="0073109A">
              <w:rPr>
                <w:noProof/>
                <w:webHidden/>
              </w:rPr>
              <w:tab/>
            </w:r>
            <w:r w:rsidR="0073109A">
              <w:rPr>
                <w:noProof/>
                <w:webHidden/>
              </w:rPr>
              <w:fldChar w:fldCharType="begin"/>
            </w:r>
            <w:r w:rsidR="0073109A">
              <w:rPr>
                <w:noProof/>
                <w:webHidden/>
              </w:rPr>
              <w:instrText xml:space="preserve"> PAGEREF _Toc413098043 \h </w:instrText>
            </w:r>
            <w:r w:rsidR="0073109A">
              <w:rPr>
                <w:noProof/>
                <w:webHidden/>
              </w:rPr>
            </w:r>
            <w:r w:rsidR="0073109A">
              <w:rPr>
                <w:noProof/>
                <w:webHidden/>
              </w:rPr>
              <w:fldChar w:fldCharType="separate"/>
            </w:r>
            <w:r w:rsidR="0073109A">
              <w:rPr>
                <w:noProof/>
                <w:webHidden/>
              </w:rPr>
              <w:t>63</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44" w:history="1">
            <w:r w:rsidR="0073109A" w:rsidRPr="00121E10">
              <w:rPr>
                <w:rStyle w:val="Hipervnculo"/>
                <w:rFonts w:eastAsia="Times New Roman"/>
                <w:noProof/>
                <w:lang w:val="es-AR"/>
              </w:rPr>
              <w:t>Operatoria</w:t>
            </w:r>
            <w:r w:rsidR="0073109A">
              <w:rPr>
                <w:noProof/>
                <w:webHidden/>
              </w:rPr>
              <w:tab/>
            </w:r>
            <w:r w:rsidR="0073109A">
              <w:rPr>
                <w:noProof/>
                <w:webHidden/>
              </w:rPr>
              <w:fldChar w:fldCharType="begin"/>
            </w:r>
            <w:r w:rsidR="0073109A">
              <w:rPr>
                <w:noProof/>
                <w:webHidden/>
              </w:rPr>
              <w:instrText xml:space="preserve"> PAGEREF _Toc413098044 \h </w:instrText>
            </w:r>
            <w:r w:rsidR="0073109A">
              <w:rPr>
                <w:noProof/>
                <w:webHidden/>
              </w:rPr>
            </w:r>
            <w:r w:rsidR="0073109A">
              <w:rPr>
                <w:noProof/>
                <w:webHidden/>
              </w:rPr>
              <w:fldChar w:fldCharType="separate"/>
            </w:r>
            <w:r w:rsidR="0073109A">
              <w:rPr>
                <w:noProof/>
                <w:webHidden/>
              </w:rPr>
              <w:t>63</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45" w:history="1">
            <w:r w:rsidR="0073109A" w:rsidRPr="00121E10">
              <w:rPr>
                <w:rStyle w:val="Hipervnculo"/>
                <w:rFonts w:eastAsia="Times New Roman"/>
                <w:noProof/>
                <w:lang w:val="es-AR"/>
              </w:rPr>
              <w:t>Actualización de Servicios</w:t>
            </w:r>
            <w:r w:rsidR="0073109A">
              <w:rPr>
                <w:noProof/>
                <w:webHidden/>
              </w:rPr>
              <w:tab/>
            </w:r>
            <w:r w:rsidR="0073109A">
              <w:rPr>
                <w:noProof/>
                <w:webHidden/>
              </w:rPr>
              <w:fldChar w:fldCharType="begin"/>
            </w:r>
            <w:r w:rsidR="0073109A">
              <w:rPr>
                <w:noProof/>
                <w:webHidden/>
              </w:rPr>
              <w:instrText xml:space="preserve"> PAGEREF _Toc413098045 \h </w:instrText>
            </w:r>
            <w:r w:rsidR="0073109A">
              <w:rPr>
                <w:noProof/>
                <w:webHidden/>
              </w:rPr>
            </w:r>
            <w:r w:rsidR="0073109A">
              <w:rPr>
                <w:noProof/>
                <w:webHidden/>
              </w:rPr>
              <w:fldChar w:fldCharType="separate"/>
            </w:r>
            <w:r w:rsidR="0073109A">
              <w:rPr>
                <w:noProof/>
                <w:webHidden/>
              </w:rPr>
              <w:t>65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46" w:history="1">
            <w:r w:rsidR="0073109A" w:rsidRPr="00121E10">
              <w:rPr>
                <w:rStyle w:val="Hipervnculo"/>
                <w:rFonts w:eastAsia="Times New Roman"/>
                <w:noProof/>
                <w:lang w:val="es-AR"/>
              </w:rPr>
              <w:t>Objetivo</w:t>
            </w:r>
            <w:r w:rsidR="0073109A">
              <w:rPr>
                <w:noProof/>
                <w:webHidden/>
              </w:rPr>
              <w:tab/>
            </w:r>
            <w:r w:rsidR="0073109A">
              <w:rPr>
                <w:noProof/>
                <w:webHidden/>
              </w:rPr>
              <w:fldChar w:fldCharType="begin"/>
            </w:r>
            <w:r w:rsidR="0073109A">
              <w:rPr>
                <w:noProof/>
                <w:webHidden/>
              </w:rPr>
              <w:instrText xml:space="preserve"> PAGEREF _Toc413098046 \h </w:instrText>
            </w:r>
            <w:r w:rsidR="0073109A">
              <w:rPr>
                <w:noProof/>
                <w:webHidden/>
              </w:rPr>
            </w:r>
            <w:r w:rsidR="0073109A">
              <w:rPr>
                <w:noProof/>
                <w:webHidden/>
              </w:rPr>
              <w:fldChar w:fldCharType="separate"/>
            </w:r>
            <w:r w:rsidR="0073109A">
              <w:rPr>
                <w:noProof/>
                <w:webHidden/>
              </w:rPr>
              <w:t>65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47" w:history="1">
            <w:r w:rsidR="0073109A" w:rsidRPr="00121E10">
              <w:rPr>
                <w:rStyle w:val="Hipervnculo"/>
                <w:rFonts w:eastAsia="Times New Roman"/>
                <w:noProof/>
                <w:lang w:val="es-AR"/>
              </w:rPr>
              <w:t>Alcance</w:t>
            </w:r>
            <w:r w:rsidR="0073109A">
              <w:rPr>
                <w:noProof/>
                <w:webHidden/>
              </w:rPr>
              <w:tab/>
            </w:r>
            <w:r w:rsidR="0073109A">
              <w:rPr>
                <w:noProof/>
                <w:webHidden/>
              </w:rPr>
              <w:fldChar w:fldCharType="begin"/>
            </w:r>
            <w:r w:rsidR="0073109A">
              <w:rPr>
                <w:noProof/>
                <w:webHidden/>
              </w:rPr>
              <w:instrText xml:space="preserve"> PAGEREF _Toc413098047 \h </w:instrText>
            </w:r>
            <w:r w:rsidR="0073109A">
              <w:rPr>
                <w:noProof/>
                <w:webHidden/>
              </w:rPr>
            </w:r>
            <w:r w:rsidR="0073109A">
              <w:rPr>
                <w:noProof/>
                <w:webHidden/>
              </w:rPr>
              <w:fldChar w:fldCharType="separate"/>
            </w:r>
            <w:r w:rsidR="0073109A">
              <w:rPr>
                <w:noProof/>
                <w:webHidden/>
              </w:rPr>
              <w:t>65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48" w:history="1">
            <w:r w:rsidR="0073109A" w:rsidRPr="00121E10">
              <w:rPr>
                <w:rStyle w:val="Hipervnculo"/>
                <w:rFonts w:eastAsia="Times New Roman"/>
                <w:noProof/>
                <w:lang w:val="es-AR"/>
              </w:rPr>
              <w:t>Operatoria</w:t>
            </w:r>
            <w:r w:rsidR="0073109A">
              <w:rPr>
                <w:noProof/>
                <w:webHidden/>
              </w:rPr>
              <w:tab/>
            </w:r>
            <w:r w:rsidR="0073109A">
              <w:rPr>
                <w:noProof/>
                <w:webHidden/>
              </w:rPr>
              <w:fldChar w:fldCharType="begin"/>
            </w:r>
            <w:r w:rsidR="0073109A">
              <w:rPr>
                <w:noProof/>
                <w:webHidden/>
              </w:rPr>
              <w:instrText xml:space="preserve"> PAGEREF _Toc413098048 \h </w:instrText>
            </w:r>
            <w:r w:rsidR="0073109A">
              <w:rPr>
                <w:noProof/>
                <w:webHidden/>
              </w:rPr>
            </w:r>
            <w:r w:rsidR="0073109A">
              <w:rPr>
                <w:noProof/>
                <w:webHidden/>
              </w:rPr>
              <w:fldChar w:fldCharType="separate"/>
            </w:r>
            <w:r w:rsidR="0073109A">
              <w:rPr>
                <w:noProof/>
                <w:webHidden/>
              </w:rPr>
              <w:t>65</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49" w:history="1">
            <w:r w:rsidR="0073109A" w:rsidRPr="00121E10">
              <w:rPr>
                <w:rStyle w:val="Hipervnculo"/>
                <w:rFonts w:eastAsia="Times New Roman"/>
                <w:noProof/>
                <w:lang w:val="es-AR"/>
              </w:rPr>
              <w:t>Actualización de Precios de Servicios</w:t>
            </w:r>
            <w:r w:rsidR="0073109A">
              <w:rPr>
                <w:noProof/>
                <w:webHidden/>
              </w:rPr>
              <w:tab/>
            </w:r>
            <w:r w:rsidR="0073109A">
              <w:rPr>
                <w:noProof/>
                <w:webHidden/>
              </w:rPr>
              <w:fldChar w:fldCharType="begin"/>
            </w:r>
            <w:r w:rsidR="0073109A">
              <w:rPr>
                <w:noProof/>
                <w:webHidden/>
              </w:rPr>
              <w:instrText xml:space="preserve"> PAGEREF _Toc413098049 \h </w:instrText>
            </w:r>
            <w:r w:rsidR="0073109A">
              <w:rPr>
                <w:noProof/>
                <w:webHidden/>
              </w:rPr>
            </w:r>
            <w:r w:rsidR="0073109A">
              <w:rPr>
                <w:noProof/>
                <w:webHidden/>
              </w:rPr>
              <w:fldChar w:fldCharType="separate"/>
            </w:r>
            <w:r w:rsidR="0073109A">
              <w:rPr>
                <w:noProof/>
                <w:webHidden/>
              </w:rPr>
              <w:t>67</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50" w:history="1">
            <w:r w:rsidR="0073109A" w:rsidRPr="00121E10">
              <w:rPr>
                <w:rStyle w:val="Hipervnculo"/>
                <w:rFonts w:eastAsia="Times New Roman"/>
                <w:noProof/>
                <w:lang w:val="es-AR"/>
              </w:rPr>
              <w:t>Objetivo</w:t>
            </w:r>
            <w:r w:rsidR="0073109A">
              <w:rPr>
                <w:noProof/>
                <w:webHidden/>
              </w:rPr>
              <w:tab/>
            </w:r>
            <w:r w:rsidR="0073109A">
              <w:rPr>
                <w:noProof/>
                <w:webHidden/>
              </w:rPr>
              <w:fldChar w:fldCharType="begin"/>
            </w:r>
            <w:r w:rsidR="0073109A">
              <w:rPr>
                <w:noProof/>
                <w:webHidden/>
              </w:rPr>
              <w:instrText xml:space="preserve"> PAGEREF _Toc413098050 \h </w:instrText>
            </w:r>
            <w:r w:rsidR="0073109A">
              <w:rPr>
                <w:noProof/>
                <w:webHidden/>
              </w:rPr>
            </w:r>
            <w:r w:rsidR="0073109A">
              <w:rPr>
                <w:noProof/>
                <w:webHidden/>
              </w:rPr>
              <w:fldChar w:fldCharType="separate"/>
            </w:r>
            <w:r w:rsidR="0073109A">
              <w:rPr>
                <w:noProof/>
                <w:webHidden/>
              </w:rPr>
              <w:t>67</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51" w:history="1">
            <w:r w:rsidR="0073109A" w:rsidRPr="00121E10">
              <w:rPr>
                <w:rStyle w:val="Hipervnculo"/>
                <w:rFonts w:eastAsia="Times New Roman"/>
                <w:noProof/>
                <w:lang w:val="es-AR"/>
              </w:rPr>
              <w:t>Alcance</w:t>
            </w:r>
            <w:r w:rsidR="0073109A">
              <w:rPr>
                <w:noProof/>
                <w:webHidden/>
              </w:rPr>
              <w:tab/>
            </w:r>
            <w:r w:rsidR="0073109A">
              <w:rPr>
                <w:noProof/>
                <w:webHidden/>
              </w:rPr>
              <w:fldChar w:fldCharType="begin"/>
            </w:r>
            <w:r w:rsidR="0073109A">
              <w:rPr>
                <w:noProof/>
                <w:webHidden/>
              </w:rPr>
              <w:instrText xml:space="preserve"> PAGEREF _Toc413098051 \h </w:instrText>
            </w:r>
            <w:r w:rsidR="0073109A">
              <w:rPr>
                <w:noProof/>
                <w:webHidden/>
              </w:rPr>
            </w:r>
            <w:r w:rsidR="0073109A">
              <w:rPr>
                <w:noProof/>
                <w:webHidden/>
              </w:rPr>
              <w:fldChar w:fldCharType="separate"/>
            </w:r>
            <w:r w:rsidR="0073109A">
              <w:rPr>
                <w:noProof/>
                <w:webHidden/>
              </w:rPr>
              <w:t>67</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52" w:history="1">
            <w:r w:rsidR="0073109A" w:rsidRPr="00121E10">
              <w:rPr>
                <w:rStyle w:val="Hipervnculo"/>
                <w:rFonts w:eastAsia="Times New Roman"/>
                <w:noProof/>
                <w:lang w:val="es-AR"/>
              </w:rPr>
              <w:t>Operatoria</w:t>
            </w:r>
            <w:r w:rsidR="0073109A">
              <w:rPr>
                <w:noProof/>
                <w:webHidden/>
              </w:rPr>
              <w:tab/>
            </w:r>
            <w:r w:rsidR="0073109A">
              <w:rPr>
                <w:noProof/>
                <w:webHidden/>
              </w:rPr>
              <w:fldChar w:fldCharType="begin"/>
            </w:r>
            <w:r w:rsidR="0073109A">
              <w:rPr>
                <w:noProof/>
                <w:webHidden/>
              </w:rPr>
              <w:instrText xml:space="preserve"> PAGEREF _Toc413098052 \h </w:instrText>
            </w:r>
            <w:r w:rsidR="0073109A">
              <w:rPr>
                <w:noProof/>
                <w:webHidden/>
              </w:rPr>
            </w:r>
            <w:r w:rsidR="0073109A">
              <w:rPr>
                <w:noProof/>
                <w:webHidden/>
              </w:rPr>
              <w:fldChar w:fldCharType="separate"/>
            </w:r>
            <w:r w:rsidR="0073109A">
              <w:rPr>
                <w:noProof/>
                <w:webHidden/>
              </w:rPr>
              <w:t>67</w:t>
            </w:r>
            <w:r w:rsidR="0073109A">
              <w:rPr>
                <w:noProof/>
                <w:webHidden/>
              </w:rPr>
              <w:fldChar w:fldCharType="end"/>
            </w:r>
          </w:hyperlink>
        </w:p>
        <w:p w:rsidR="0073109A" w:rsidRDefault="007C34FA">
          <w:pPr>
            <w:pStyle w:val="TDC1"/>
            <w:tabs>
              <w:tab w:val="right" w:leader="dot" w:pos="8494"/>
            </w:tabs>
            <w:rPr>
              <w:rFonts w:eastAsiaTheme="minorEastAsia"/>
              <w:noProof/>
              <w:lang w:val="es-AR" w:eastAsia="es-AR"/>
            </w:rPr>
          </w:pPr>
          <w:hyperlink w:anchor="_Toc413098053" w:history="1">
            <w:r w:rsidR="0073109A" w:rsidRPr="00121E10">
              <w:rPr>
                <w:rStyle w:val="Hipervnculo"/>
                <w:noProof/>
              </w:rPr>
              <w:t>Manual Web Services</w:t>
            </w:r>
            <w:r w:rsidR="0073109A">
              <w:rPr>
                <w:noProof/>
                <w:webHidden/>
              </w:rPr>
              <w:tab/>
            </w:r>
            <w:r w:rsidR="0073109A">
              <w:rPr>
                <w:noProof/>
                <w:webHidden/>
              </w:rPr>
              <w:fldChar w:fldCharType="begin"/>
            </w:r>
            <w:r w:rsidR="0073109A">
              <w:rPr>
                <w:noProof/>
                <w:webHidden/>
              </w:rPr>
              <w:instrText xml:space="preserve"> PAGEREF _Toc413098053 \h </w:instrText>
            </w:r>
            <w:r w:rsidR="0073109A">
              <w:rPr>
                <w:noProof/>
                <w:webHidden/>
              </w:rPr>
            </w:r>
            <w:r w:rsidR="0073109A">
              <w:rPr>
                <w:noProof/>
                <w:webHidden/>
              </w:rPr>
              <w:fldChar w:fldCharType="separate"/>
            </w:r>
            <w:r w:rsidR="0073109A">
              <w:rPr>
                <w:noProof/>
                <w:webHidden/>
              </w:rPr>
              <w:t>69</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54" w:history="1">
            <w:r w:rsidR="0073109A" w:rsidRPr="00121E10">
              <w:rPr>
                <w:rStyle w:val="Hipervnculo"/>
                <w:noProof/>
              </w:rPr>
              <w:t>Control de la documentación</w:t>
            </w:r>
            <w:r w:rsidR="0073109A">
              <w:rPr>
                <w:noProof/>
                <w:webHidden/>
              </w:rPr>
              <w:tab/>
            </w:r>
            <w:r w:rsidR="0073109A">
              <w:rPr>
                <w:noProof/>
                <w:webHidden/>
              </w:rPr>
              <w:fldChar w:fldCharType="begin"/>
            </w:r>
            <w:r w:rsidR="0073109A">
              <w:rPr>
                <w:noProof/>
                <w:webHidden/>
              </w:rPr>
              <w:instrText xml:space="preserve"> PAGEREF _Toc413098054 \h </w:instrText>
            </w:r>
            <w:r w:rsidR="0073109A">
              <w:rPr>
                <w:noProof/>
                <w:webHidden/>
              </w:rPr>
            </w:r>
            <w:r w:rsidR="0073109A">
              <w:rPr>
                <w:noProof/>
                <w:webHidden/>
              </w:rPr>
              <w:fldChar w:fldCharType="separate"/>
            </w:r>
            <w:r w:rsidR="0073109A">
              <w:rPr>
                <w:noProof/>
                <w:webHidden/>
              </w:rPr>
              <w:t>69</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55" w:history="1">
            <w:r w:rsidR="0073109A" w:rsidRPr="00121E10">
              <w:rPr>
                <w:rStyle w:val="Hipervnculo"/>
                <w:noProof/>
              </w:rPr>
              <w:t>Control de la Configuración.</w:t>
            </w:r>
            <w:r w:rsidR="0073109A">
              <w:rPr>
                <w:noProof/>
                <w:webHidden/>
              </w:rPr>
              <w:tab/>
            </w:r>
            <w:r w:rsidR="0073109A">
              <w:rPr>
                <w:noProof/>
                <w:webHidden/>
              </w:rPr>
              <w:fldChar w:fldCharType="begin"/>
            </w:r>
            <w:r w:rsidR="0073109A">
              <w:rPr>
                <w:noProof/>
                <w:webHidden/>
              </w:rPr>
              <w:instrText xml:space="preserve"> PAGEREF _Toc413098055 \h </w:instrText>
            </w:r>
            <w:r w:rsidR="0073109A">
              <w:rPr>
                <w:noProof/>
                <w:webHidden/>
              </w:rPr>
            </w:r>
            <w:r w:rsidR="0073109A">
              <w:rPr>
                <w:noProof/>
                <w:webHidden/>
              </w:rPr>
              <w:fldChar w:fldCharType="separate"/>
            </w:r>
            <w:r w:rsidR="0073109A">
              <w:rPr>
                <w:noProof/>
                <w:webHidden/>
              </w:rPr>
              <w:t>69</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56" w:history="1">
            <w:r w:rsidR="0073109A" w:rsidRPr="00121E10">
              <w:rPr>
                <w:rStyle w:val="Hipervnculo"/>
                <w:noProof/>
              </w:rPr>
              <w:t>Histórico de Versiones.</w:t>
            </w:r>
            <w:r w:rsidR="0073109A">
              <w:rPr>
                <w:noProof/>
                <w:webHidden/>
              </w:rPr>
              <w:tab/>
            </w:r>
            <w:r w:rsidR="0073109A">
              <w:rPr>
                <w:noProof/>
                <w:webHidden/>
              </w:rPr>
              <w:fldChar w:fldCharType="begin"/>
            </w:r>
            <w:r w:rsidR="0073109A">
              <w:rPr>
                <w:noProof/>
                <w:webHidden/>
              </w:rPr>
              <w:instrText xml:space="preserve"> PAGEREF _Toc413098056 \h </w:instrText>
            </w:r>
            <w:r w:rsidR="0073109A">
              <w:rPr>
                <w:noProof/>
                <w:webHidden/>
              </w:rPr>
            </w:r>
            <w:r w:rsidR="0073109A">
              <w:rPr>
                <w:noProof/>
                <w:webHidden/>
              </w:rPr>
              <w:fldChar w:fldCharType="separate"/>
            </w:r>
            <w:r w:rsidR="0073109A">
              <w:rPr>
                <w:noProof/>
                <w:webHidden/>
              </w:rPr>
              <w:t>69</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57" w:history="1">
            <w:r w:rsidR="0073109A" w:rsidRPr="00121E10">
              <w:rPr>
                <w:rStyle w:val="Hipervnculo"/>
                <w:noProof/>
              </w:rPr>
              <w:t>Introducción</w:t>
            </w:r>
            <w:r w:rsidR="0073109A">
              <w:rPr>
                <w:noProof/>
                <w:webHidden/>
              </w:rPr>
              <w:tab/>
            </w:r>
            <w:r w:rsidR="0073109A">
              <w:rPr>
                <w:noProof/>
                <w:webHidden/>
              </w:rPr>
              <w:fldChar w:fldCharType="begin"/>
            </w:r>
            <w:r w:rsidR="0073109A">
              <w:rPr>
                <w:noProof/>
                <w:webHidden/>
              </w:rPr>
              <w:instrText xml:space="preserve"> PAGEREF _Toc413098057 \h </w:instrText>
            </w:r>
            <w:r w:rsidR="0073109A">
              <w:rPr>
                <w:noProof/>
                <w:webHidden/>
              </w:rPr>
            </w:r>
            <w:r w:rsidR="0073109A">
              <w:rPr>
                <w:noProof/>
                <w:webHidden/>
              </w:rPr>
              <w:fldChar w:fldCharType="separate"/>
            </w:r>
            <w:r w:rsidR="0073109A">
              <w:rPr>
                <w:noProof/>
                <w:webHidden/>
              </w:rPr>
              <w:t>70</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58" w:history="1">
            <w:r w:rsidR="0073109A" w:rsidRPr="00121E10">
              <w:rPr>
                <w:rStyle w:val="Hipervnculo"/>
                <w:noProof/>
              </w:rPr>
              <w:t>Descripción Web Services</w:t>
            </w:r>
            <w:r w:rsidR="0073109A">
              <w:rPr>
                <w:noProof/>
                <w:webHidden/>
              </w:rPr>
              <w:tab/>
            </w:r>
            <w:r w:rsidR="0073109A">
              <w:rPr>
                <w:noProof/>
                <w:webHidden/>
              </w:rPr>
              <w:fldChar w:fldCharType="begin"/>
            </w:r>
            <w:r w:rsidR="0073109A">
              <w:rPr>
                <w:noProof/>
                <w:webHidden/>
              </w:rPr>
              <w:instrText xml:space="preserve"> PAGEREF _Toc413098058 \h </w:instrText>
            </w:r>
            <w:r w:rsidR="0073109A">
              <w:rPr>
                <w:noProof/>
                <w:webHidden/>
              </w:rPr>
            </w:r>
            <w:r w:rsidR="0073109A">
              <w:rPr>
                <w:noProof/>
                <w:webHidden/>
              </w:rPr>
              <w:fldChar w:fldCharType="separate"/>
            </w:r>
            <w:r w:rsidR="0073109A">
              <w:rPr>
                <w:noProof/>
                <w:webHidden/>
              </w:rPr>
              <w:t>71</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59" w:history="1">
            <w:r w:rsidR="0073109A" w:rsidRPr="00121E10">
              <w:rPr>
                <w:rStyle w:val="Hipervnculo"/>
                <w:noProof/>
              </w:rPr>
              <w:t>PlayasController (Controlador de Playas)</w:t>
            </w:r>
            <w:r w:rsidR="0073109A">
              <w:rPr>
                <w:noProof/>
                <w:webHidden/>
              </w:rPr>
              <w:tab/>
            </w:r>
            <w:r w:rsidR="0073109A">
              <w:rPr>
                <w:noProof/>
                <w:webHidden/>
              </w:rPr>
              <w:fldChar w:fldCharType="begin"/>
            </w:r>
            <w:r w:rsidR="0073109A">
              <w:rPr>
                <w:noProof/>
                <w:webHidden/>
              </w:rPr>
              <w:instrText xml:space="preserve"> PAGEREF _Toc413098059 \h </w:instrText>
            </w:r>
            <w:r w:rsidR="0073109A">
              <w:rPr>
                <w:noProof/>
                <w:webHidden/>
              </w:rPr>
            </w:r>
            <w:r w:rsidR="0073109A">
              <w:rPr>
                <w:noProof/>
                <w:webHidden/>
              </w:rPr>
              <w:fldChar w:fldCharType="separate"/>
            </w:r>
            <w:r w:rsidR="0073109A">
              <w:rPr>
                <w:noProof/>
                <w:webHidden/>
              </w:rPr>
              <w:t>71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0" w:history="1">
            <w:r w:rsidR="0073109A" w:rsidRPr="00121E10">
              <w:rPr>
                <w:rStyle w:val="Hipervnculo"/>
                <w:noProof/>
              </w:rPr>
              <w:t>GetPlayas (ciudad)</w:t>
            </w:r>
            <w:r w:rsidR="0073109A">
              <w:rPr>
                <w:noProof/>
                <w:webHidden/>
              </w:rPr>
              <w:tab/>
            </w:r>
            <w:r w:rsidR="0073109A">
              <w:rPr>
                <w:noProof/>
                <w:webHidden/>
              </w:rPr>
              <w:fldChar w:fldCharType="begin"/>
            </w:r>
            <w:r w:rsidR="0073109A">
              <w:rPr>
                <w:noProof/>
                <w:webHidden/>
              </w:rPr>
              <w:instrText xml:space="preserve"> PAGEREF _Toc413098060 \h </w:instrText>
            </w:r>
            <w:r w:rsidR="0073109A">
              <w:rPr>
                <w:noProof/>
                <w:webHidden/>
              </w:rPr>
            </w:r>
            <w:r w:rsidR="0073109A">
              <w:rPr>
                <w:noProof/>
                <w:webHidden/>
              </w:rPr>
              <w:fldChar w:fldCharType="separate"/>
            </w:r>
            <w:r w:rsidR="0073109A">
              <w:rPr>
                <w:noProof/>
                <w:webHidden/>
              </w:rPr>
              <w:t>71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1" w:history="1">
            <w:r w:rsidR="0073109A" w:rsidRPr="00121E10">
              <w:rPr>
                <w:rStyle w:val="Hipervnculo"/>
                <w:noProof/>
              </w:rPr>
              <w:t>Get(idPlaya)</w:t>
            </w:r>
            <w:r w:rsidR="0073109A">
              <w:rPr>
                <w:noProof/>
                <w:webHidden/>
              </w:rPr>
              <w:tab/>
            </w:r>
            <w:r w:rsidR="0073109A">
              <w:rPr>
                <w:noProof/>
                <w:webHidden/>
              </w:rPr>
              <w:fldChar w:fldCharType="begin"/>
            </w:r>
            <w:r w:rsidR="0073109A">
              <w:rPr>
                <w:noProof/>
                <w:webHidden/>
              </w:rPr>
              <w:instrText xml:space="preserve"> PAGEREF _Toc413098061 \h </w:instrText>
            </w:r>
            <w:r w:rsidR="0073109A">
              <w:rPr>
                <w:noProof/>
                <w:webHidden/>
              </w:rPr>
            </w:r>
            <w:r w:rsidR="0073109A">
              <w:rPr>
                <w:noProof/>
                <w:webHidden/>
              </w:rPr>
              <w:fldChar w:fldCharType="separate"/>
            </w:r>
            <w:r w:rsidR="0073109A">
              <w:rPr>
                <w:noProof/>
                <w:webHidden/>
              </w:rPr>
              <w:t>71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2" w:history="1">
            <w:r w:rsidR="0073109A" w:rsidRPr="00121E10">
              <w:rPr>
                <w:rStyle w:val="Hipervnculo"/>
                <w:noProof/>
              </w:rPr>
              <w:t>GetUbicacionesPlayas (ciudad, idTipoVehículo)</w:t>
            </w:r>
            <w:r w:rsidR="0073109A">
              <w:rPr>
                <w:noProof/>
                <w:webHidden/>
              </w:rPr>
              <w:tab/>
            </w:r>
            <w:r w:rsidR="0073109A">
              <w:rPr>
                <w:noProof/>
                <w:webHidden/>
              </w:rPr>
              <w:fldChar w:fldCharType="begin"/>
            </w:r>
            <w:r w:rsidR="0073109A">
              <w:rPr>
                <w:noProof/>
                <w:webHidden/>
              </w:rPr>
              <w:instrText xml:space="preserve"> PAGEREF _Toc413098062 \h </w:instrText>
            </w:r>
            <w:r w:rsidR="0073109A">
              <w:rPr>
                <w:noProof/>
                <w:webHidden/>
              </w:rPr>
            </w:r>
            <w:r w:rsidR="0073109A">
              <w:rPr>
                <w:noProof/>
                <w:webHidden/>
              </w:rPr>
              <w:fldChar w:fldCharType="separate"/>
            </w:r>
            <w:r w:rsidR="0073109A">
              <w:rPr>
                <w:noProof/>
                <w:webHidden/>
              </w:rPr>
              <w:t>71</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3" w:history="1">
            <w:r w:rsidR="0073109A" w:rsidRPr="00121E10">
              <w:rPr>
                <w:rStyle w:val="Hipervnculo"/>
                <w:noProof/>
              </w:rPr>
              <w:t>GetUbicacionesPlayasPorDistancia (latitud,longitud, idTipoVehículo)</w:t>
            </w:r>
            <w:r w:rsidR="0073109A">
              <w:rPr>
                <w:noProof/>
                <w:webHidden/>
              </w:rPr>
              <w:tab/>
            </w:r>
            <w:r w:rsidR="0073109A">
              <w:rPr>
                <w:noProof/>
                <w:webHidden/>
              </w:rPr>
              <w:fldChar w:fldCharType="begin"/>
            </w:r>
            <w:r w:rsidR="0073109A">
              <w:rPr>
                <w:noProof/>
                <w:webHidden/>
              </w:rPr>
              <w:instrText xml:space="preserve"> PAGEREF _Toc413098063 \h </w:instrText>
            </w:r>
            <w:r w:rsidR="0073109A">
              <w:rPr>
                <w:noProof/>
                <w:webHidden/>
              </w:rPr>
            </w:r>
            <w:r w:rsidR="0073109A">
              <w:rPr>
                <w:noProof/>
                <w:webHidden/>
              </w:rPr>
              <w:fldChar w:fldCharType="separate"/>
            </w:r>
            <w:r w:rsidR="0073109A">
              <w:rPr>
                <w:noProof/>
                <w:webHidden/>
              </w:rPr>
              <w:t>72</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4" w:history="1">
            <w:r w:rsidR="0073109A" w:rsidRPr="00121E10">
              <w:rPr>
                <w:rStyle w:val="Hipervnculo"/>
                <w:noProof/>
                <w:lang w:val="es-AR"/>
              </w:rPr>
              <w:t>PostActualizarNombreEmailPlaya</w:t>
            </w:r>
            <w:r w:rsidR="0073109A">
              <w:rPr>
                <w:noProof/>
                <w:webHidden/>
              </w:rPr>
              <w:tab/>
            </w:r>
            <w:r w:rsidR="0073109A">
              <w:rPr>
                <w:noProof/>
                <w:webHidden/>
              </w:rPr>
              <w:fldChar w:fldCharType="begin"/>
            </w:r>
            <w:r w:rsidR="0073109A">
              <w:rPr>
                <w:noProof/>
                <w:webHidden/>
              </w:rPr>
              <w:instrText xml:space="preserve"> PAGEREF _Toc413098064 \h </w:instrText>
            </w:r>
            <w:r w:rsidR="0073109A">
              <w:rPr>
                <w:noProof/>
                <w:webHidden/>
              </w:rPr>
            </w:r>
            <w:r w:rsidR="0073109A">
              <w:rPr>
                <w:noProof/>
                <w:webHidden/>
              </w:rPr>
              <w:fldChar w:fldCharType="separate"/>
            </w:r>
            <w:r w:rsidR="0073109A">
              <w:rPr>
                <w:noProof/>
                <w:webHidden/>
              </w:rPr>
              <w:t>72</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5" w:history="1">
            <w:r w:rsidR="0073109A" w:rsidRPr="00121E10">
              <w:rPr>
                <w:rStyle w:val="Hipervnculo"/>
                <w:noProof/>
                <w:lang w:val="es-AR"/>
              </w:rPr>
              <w:t>PostActualizarTipoPlaya</w:t>
            </w:r>
            <w:r w:rsidR="0073109A">
              <w:rPr>
                <w:noProof/>
                <w:webHidden/>
              </w:rPr>
              <w:tab/>
            </w:r>
            <w:r w:rsidR="0073109A">
              <w:rPr>
                <w:noProof/>
                <w:webHidden/>
              </w:rPr>
              <w:fldChar w:fldCharType="begin"/>
            </w:r>
            <w:r w:rsidR="0073109A">
              <w:rPr>
                <w:noProof/>
                <w:webHidden/>
              </w:rPr>
              <w:instrText xml:space="preserve"> PAGEREF _Toc413098065 \h </w:instrText>
            </w:r>
            <w:r w:rsidR="0073109A">
              <w:rPr>
                <w:noProof/>
                <w:webHidden/>
              </w:rPr>
            </w:r>
            <w:r w:rsidR="0073109A">
              <w:rPr>
                <w:noProof/>
                <w:webHidden/>
              </w:rPr>
              <w:fldChar w:fldCharType="separate"/>
            </w:r>
            <w:r w:rsidR="0073109A">
              <w:rPr>
                <w:noProof/>
                <w:webHidden/>
              </w:rPr>
              <w:t>72</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6" w:history="1">
            <w:r w:rsidR="0073109A" w:rsidRPr="00121E10">
              <w:rPr>
                <w:rStyle w:val="Hipervnculo"/>
                <w:noProof/>
                <w:lang w:val="es-AR"/>
              </w:rPr>
              <w:t>PostActualizarHorarioPlaya</w:t>
            </w:r>
            <w:r w:rsidR="0073109A">
              <w:rPr>
                <w:noProof/>
                <w:webHidden/>
              </w:rPr>
              <w:tab/>
            </w:r>
            <w:r w:rsidR="0073109A">
              <w:rPr>
                <w:noProof/>
                <w:webHidden/>
              </w:rPr>
              <w:fldChar w:fldCharType="begin"/>
            </w:r>
            <w:r w:rsidR="0073109A">
              <w:rPr>
                <w:noProof/>
                <w:webHidden/>
              </w:rPr>
              <w:instrText xml:space="preserve"> PAGEREF _Toc413098066 \h </w:instrText>
            </w:r>
            <w:r w:rsidR="0073109A">
              <w:rPr>
                <w:noProof/>
                <w:webHidden/>
              </w:rPr>
            </w:r>
            <w:r w:rsidR="0073109A">
              <w:rPr>
                <w:noProof/>
                <w:webHidden/>
              </w:rPr>
              <w:fldChar w:fldCharType="separate"/>
            </w:r>
            <w:r w:rsidR="0073109A">
              <w:rPr>
                <w:noProof/>
                <w:webHidden/>
              </w:rPr>
              <w:t>73</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67" w:history="1">
            <w:r w:rsidR="0073109A" w:rsidRPr="00121E10">
              <w:rPr>
                <w:rStyle w:val="Hipervnculo"/>
                <w:noProof/>
              </w:rPr>
              <w:t>DisponibilidadController (Controlador de Disponibilidades)</w:t>
            </w:r>
            <w:r w:rsidR="0073109A">
              <w:rPr>
                <w:noProof/>
                <w:webHidden/>
              </w:rPr>
              <w:tab/>
            </w:r>
            <w:r w:rsidR="0073109A">
              <w:rPr>
                <w:noProof/>
                <w:webHidden/>
              </w:rPr>
              <w:fldChar w:fldCharType="begin"/>
            </w:r>
            <w:r w:rsidR="0073109A">
              <w:rPr>
                <w:noProof/>
                <w:webHidden/>
              </w:rPr>
              <w:instrText xml:space="preserve"> PAGEREF _Toc413098067 \h </w:instrText>
            </w:r>
            <w:r w:rsidR="0073109A">
              <w:rPr>
                <w:noProof/>
                <w:webHidden/>
              </w:rPr>
            </w:r>
            <w:r w:rsidR="0073109A">
              <w:rPr>
                <w:noProof/>
                <w:webHidden/>
              </w:rPr>
              <w:fldChar w:fldCharType="separate"/>
            </w:r>
            <w:r w:rsidR="0073109A">
              <w:rPr>
                <w:noProof/>
                <w:webHidden/>
              </w:rPr>
              <w:t>73</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8" w:history="1">
            <w:r w:rsidR="0073109A" w:rsidRPr="00121E10">
              <w:rPr>
                <w:rStyle w:val="Hipervnculo"/>
                <w:noProof/>
              </w:rPr>
              <w:t>GetDisponibilidadPlayaPorTipoVehiculo (idPlaya, idTipoVehiculo)</w:t>
            </w:r>
            <w:r w:rsidR="0073109A">
              <w:rPr>
                <w:noProof/>
                <w:webHidden/>
              </w:rPr>
              <w:tab/>
            </w:r>
            <w:r w:rsidR="0073109A">
              <w:rPr>
                <w:noProof/>
                <w:webHidden/>
              </w:rPr>
              <w:fldChar w:fldCharType="begin"/>
            </w:r>
            <w:r w:rsidR="0073109A">
              <w:rPr>
                <w:noProof/>
                <w:webHidden/>
              </w:rPr>
              <w:instrText xml:space="preserve"> PAGEREF _Toc413098068 \h </w:instrText>
            </w:r>
            <w:r w:rsidR="0073109A">
              <w:rPr>
                <w:noProof/>
                <w:webHidden/>
              </w:rPr>
            </w:r>
            <w:r w:rsidR="0073109A">
              <w:rPr>
                <w:noProof/>
                <w:webHidden/>
              </w:rPr>
              <w:fldChar w:fldCharType="separate"/>
            </w:r>
            <w:r w:rsidR="0073109A">
              <w:rPr>
                <w:noProof/>
                <w:webHidden/>
              </w:rPr>
              <w:t>73</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69" w:history="1">
            <w:r w:rsidR="0073109A" w:rsidRPr="00121E10">
              <w:rPr>
                <w:rStyle w:val="Hipervnculo"/>
                <w:noProof/>
              </w:rPr>
              <w:t>GetDisponibilidadPlayasPorTipoVehiculo (idPlayas, idTipoVehiculo)</w:t>
            </w:r>
            <w:r w:rsidR="0073109A">
              <w:rPr>
                <w:noProof/>
                <w:webHidden/>
              </w:rPr>
              <w:tab/>
            </w:r>
            <w:r w:rsidR="0073109A">
              <w:rPr>
                <w:noProof/>
                <w:webHidden/>
              </w:rPr>
              <w:fldChar w:fldCharType="begin"/>
            </w:r>
            <w:r w:rsidR="0073109A">
              <w:rPr>
                <w:noProof/>
                <w:webHidden/>
              </w:rPr>
              <w:instrText xml:space="preserve"> PAGEREF _Toc413098069 \h </w:instrText>
            </w:r>
            <w:r w:rsidR="0073109A">
              <w:rPr>
                <w:noProof/>
                <w:webHidden/>
              </w:rPr>
            </w:r>
            <w:r w:rsidR="0073109A">
              <w:rPr>
                <w:noProof/>
                <w:webHidden/>
              </w:rPr>
              <w:fldChar w:fldCharType="separate"/>
            </w:r>
            <w:r w:rsidR="0073109A">
              <w:rPr>
                <w:noProof/>
                <w:webHidden/>
              </w:rPr>
              <w:t>74</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0" w:history="1">
            <w:r w:rsidR="0073109A" w:rsidRPr="00121E10">
              <w:rPr>
                <w:rStyle w:val="Hipervnculo"/>
                <w:noProof/>
                <w:lang w:val="es-AR"/>
              </w:rPr>
              <w:t>Post</w:t>
            </w:r>
            <w:r w:rsidR="0073109A" w:rsidRPr="00121E10">
              <w:rPr>
                <w:rStyle w:val="Hipervnculo"/>
                <w:noProof/>
              </w:rPr>
              <w:t>ActualizarDisponibilidad</w:t>
            </w:r>
            <w:r w:rsidR="0073109A">
              <w:rPr>
                <w:noProof/>
                <w:webHidden/>
              </w:rPr>
              <w:tab/>
            </w:r>
            <w:r w:rsidR="0073109A">
              <w:rPr>
                <w:noProof/>
                <w:webHidden/>
              </w:rPr>
              <w:fldChar w:fldCharType="begin"/>
            </w:r>
            <w:r w:rsidR="0073109A">
              <w:rPr>
                <w:noProof/>
                <w:webHidden/>
              </w:rPr>
              <w:instrText xml:space="preserve"> PAGEREF _Toc413098070 \h </w:instrText>
            </w:r>
            <w:r w:rsidR="0073109A">
              <w:rPr>
                <w:noProof/>
                <w:webHidden/>
              </w:rPr>
            </w:r>
            <w:r w:rsidR="0073109A">
              <w:rPr>
                <w:noProof/>
                <w:webHidden/>
              </w:rPr>
              <w:fldChar w:fldCharType="separate"/>
            </w:r>
            <w:r w:rsidR="0073109A">
              <w:rPr>
                <w:noProof/>
                <w:webHidden/>
              </w:rPr>
              <w:t>74</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1" w:history="1">
            <w:r w:rsidR="0073109A" w:rsidRPr="00121E10">
              <w:rPr>
                <w:rStyle w:val="Hipervnculo"/>
                <w:noProof/>
              </w:rPr>
              <w:t>PostActualizarDisponibilidadGeneral</w:t>
            </w:r>
            <w:r w:rsidR="0073109A">
              <w:rPr>
                <w:noProof/>
                <w:webHidden/>
              </w:rPr>
              <w:tab/>
            </w:r>
            <w:r w:rsidR="0073109A">
              <w:rPr>
                <w:noProof/>
                <w:webHidden/>
              </w:rPr>
              <w:fldChar w:fldCharType="begin"/>
            </w:r>
            <w:r w:rsidR="0073109A">
              <w:rPr>
                <w:noProof/>
                <w:webHidden/>
              </w:rPr>
              <w:instrText xml:space="preserve"> PAGEREF _Toc413098071 \h </w:instrText>
            </w:r>
            <w:r w:rsidR="0073109A">
              <w:rPr>
                <w:noProof/>
                <w:webHidden/>
              </w:rPr>
            </w:r>
            <w:r w:rsidR="0073109A">
              <w:rPr>
                <w:noProof/>
                <w:webHidden/>
              </w:rPr>
              <w:fldChar w:fldCharType="separate"/>
            </w:r>
            <w:r w:rsidR="0073109A">
              <w:rPr>
                <w:noProof/>
                <w:webHidden/>
              </w:rPr>
              <w:t>74</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72" w:history="1">
            <w:r w:rsidR="0073109A" w:rsidRPr="00121E10">
              <w:rPr>
                <w:rStyle w:val="Hipervnculo"/>
                <w:noProof/>
              </w:rPr>
              <w:t>ServiciosController (Controlador de Servicios)</w:t>
            </w:r>
            <w:r w:rsidR="0073109A">
              <w:rPr>
                <w:noProof/>
                <w:webHidden/>
              </w:rPr>
              <w:tab/>
            </w:r>
            <w:r w:rsidR="0073109A">
              <w:rPr>
                <w:noProof/>
                <w:webHidden/>
              </w:rPr>
              <w:fldChar w:fldCharType="begin"/>
            </w:r>
            <w:r w:rsidR="0073109A">
              <w:rPr>
                <w:noProof/>
                <w:webHidden/>
              </w:rPr>
              <w:instrText xml:space="preserve"> PAGEREF _Toc413098072 \h </w:instrText>
            </w:r>
            <w:r w:rsidR="0073109A">
              <w:rPr>
                <w:noProof/>
                <w:webHidden/>
              </w:rPr>
            </w:r>
            <w:r w:rsidR="0073109A">
              <w:rPr>
                <w:noProof/>
                <w:webHidden/>
              </w:rPr>
              <w:fldChar w:fldCharType="separate"/>
            </w:r>
            <w:r w:rsidR="0073109A">
              <w:rPr>
                <w:noProof/>
                <w:webHidden/>
              </w:rPr>
              <w:t>75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3" w:history="1">
            <w:r w:rsidR="0073109A" w:rsidRPr="00121E10">
              <w:rPr>
                <w:rStyle w:val="Hipervnculo"/>
                <w:noProof/>
              </w:rPr>
              <w:t>PostReistrarServicio (</w:t>
            </w:r>
            <w:r w:rsidR="0073109A">
              <w:rPr>
                <w:noProof/>
                <w:webHidden/>
              </w:rPr>
              <w:tab/>
            </w:r>
            <w:r w:rsidR="0073109A">
              <w:rPr>
                <w:noProof/>
                <w:webHidden/>
              </w:rPr>
              <w:fldChar w:fldCharType="begin"/>
            </w:r>
            <w:r w:rsidR="0073109A">
              <w:rPr>
                <w:noProof/>
                <w:webHidden/>
              </w:rPr>
              <w:instrText xml:space="preserve"> PAGEREF _Toc413098073 \h </w:instrText>
            </w:r>
            <w:r w:rsidR="0073109A">
              <w:rPr>
                <w:noProof/>
                <w:webHidden/>
              </w:rPr>
            </w:r>
            <w:r w:rsidR="0073109A">
              <w:rPr>
                <w:noProof/>
                <w:webHidden/>
              </w:rPr>
              <w:fldChar w:fldCharType="separate"/>
            </w:r>
            <w:r w:rsidR="0073109A">
              <w:rPr>
                <w:noProof/>
                <w:webHidden/>
              </w:rPr>
              <w:t>75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4" w:history="1">
            <w:r w:rsidR="0073109A" w:rsidRPr="00121E10">
              <w:rPr>
                <w:rStyle w:val="Hipervnculo"/>
                <w:noProof/>
              </w:rPr>
              <w:t>PostActualizarCapacidadServicio (</w:t>
            </w:r>
            <w:r w:rsidR="0073109A">
              <w:rPr>
                <w:noProof/>
                <w:webHidden/>
              </w:rPr>
              <w:tab/>
            </w:r>
            <w:r w:rsidR="0073109A">
              <w:rPr>
                <w:noProof/>
                <w:webHidden/>
              </w:rPr>
              <w:fldChar w:fldCharType="begin"/>
            </w:r>
            <w:r w:rsidR="0073109A">
              <w:rPr>
                <w:noProof/>
                <w:webHidden/>
              </w:rPr>
              <w:instrText xml:space="preserve"> PAGEREF _Toc413098074 \h </w:instrText>
            </w:r>
            <w:r w:rsidR="0073109A">
              <w:rPr>
                <w:noProof/>
                <w:webHidden/>
              </w:rPr>
            </w:r>
            <w:r w:rsidR="0073109A">
              <w:rPr>
                <w:noProof/>
                <w:webHidden/>
              </w:rPr>
              <w:fldChar w:fldCharType="separate"/>
            </w:r>
            <w:r w:rsidR="0073109A">
              <w:rPr>
                <w:noProof/>
                <w:webHidden/>
              </w:rPr>
              <w:t>75</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5" w:history="1">
            <w:r w:rsidR="0073109A" w:rsidRPr="00121E10">
              <w:rPr>
                <w:rStyle w:val="Hipervnculo"/>
                <w:noProof/>
              </w:rPr>
              <w:t>PostCancelarServicio (</w:t>
            </w:r>
            <w:r w:rsidR="0073109A">
              <w:rPr>
                <w:noProof/>
                <w:webHidden/>
              </w:rPr>
              <w:tab/>
            </w:r>
            <w:r w:rsidR="0073109A">
              <w:rPr>
                <w:noProof/>
                <w:webHidden/>
              </w:rPr>
              <w:fldChar w:fldCharType="begin"/>
            </w:r>
            <w:r w:rsidR="0073109A">
              <w:rPr>
                <w:noProof/>
                <w:webHidden/>
              </w:rPr>
              <w:instrText xml:space="preserve"> PAGEREF _Toc413098075 \h </w:instrText>
            </w:r>
            <w:r w:rsidR="0073109A">
              <w:rPr>
                <w:noProof/>
                <w:webHidden/>
              </w:rPr>
            </w:r>
            <w:r w:rsidR="0073109A">
              <w:rPr>
                <w:noProof/>
                <w:webHidden/>
              </w:rPr>
              <w:fldChar w:fldCharType="separate"/>
            </w:r>
            <w:r w:rsidR="0073109A">
              <w:rPr>
                <w:noProof/>
                <w:webHidden/>
              </w:rPr>
              <w:t>76</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76" w:history="1">
            <w:r w:rsidR="0073109A" w:rsidRPr="00121E10">
              <w:rPr>
                <w:rStyle w:val="Hipervnculo"/>
                <w:noProof/>
              </w:rPr>
              <w:t>PreciosController (Controlador de Precios)</w:t>
            </w:r>
            <w:r w:rsidR="0073109A">
              <w:rPr>
                <w:noProof/>
                <w:webHidden/>
              </w:rPr>
              <w:tab/>
            </w:r>
            <w:r w:rsidR="0073109A">
              <w:rPr>
                <w:noProof/>
                <w:webHidden/>
              </w:rPr>
              <w:fldChar w:fldCharType="begin"/>
            </w:r>
            <w:r w:rsidR="0073109A">
              <w:rPr>
                <w:noProof/>
                <w:webHidden/>
              </w:rPr>
              <w:instrText xml:space="preserve"> PAGEREF _Toc413098076 \h </w:instrText>
            </w:r>
            <w:r w:rsidR="0073109A">
              <w:rPr>
                <w:noProof/>
                <w:webHidden/>
              </w:rPr>
            </w:r>
            <w:r w:rsidR="0073109A">
              <w:rPr>
                <w:noProof/>
                <w:webHidden/>
              </w:rPr>
              <w:fldChar w:fldCharType="separate"/>
            </w:r>
            <w:r w:rsidR="0073109A">
              <w:rPr>
                <w:noProof/>
                <w:webHidden/>
              </w:rPr>
              <w:t>76</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7" w:history="1">
            <w:r w:rsidR="0073109A" w:rsidRPr="00121E10">
              <w:rPr>
                <w:rStyle w:val="Hipervnculo"/>
                <w:noProof/>
              </w:rPr>
              <w:t>PostRegistrarPrecio(</w:t>
            </w:r>
            <w:r w:rsidR="0073109A">
              <w:rPr>
                <w:noProof/>
                <w:webHidden/>
              </w:rPr>
              <w:tab/>
            </w:r>
            <w:r w:rsidR="0073109A">
              <w:rPr>
                <w:noProof/>
                <w:webHidden/>
              </w:rPr>
              <w:fldChar w:fldCharType="begin"/>
            </w:r>
            <w:r w:rsidR="0073109A">
              <w:rPr>
                <w:noProof/>
                <w:webHidden/>
              </w:rPr>
              <w:instrText xml:space="preserve"> PAGEREF _Toc413098077 \h </w:instrText>
            </w:r>
            <w:r w:rsidR="0073109A">
              <w:rPr>
                <w:noProof/>
                <w:webHidden/>
              </w:rPr>
            </w:r>
            <w:r w:rsidR="0073109A">
              <w:rPr>
                <w:noProof/>
                <w:webHidden/>
              </w:rPr>
              <w:fldChar w:fldCharType="separate"/>
            </w:r>
            <w:r w:rsidR="0073109A">
              <w:rPr>
                <w:noProof/>
                <w:webHidden/>
              </w:rPr>
              <w:t>76</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8" w:history="1">
            <w:r w:rsidR="0073109A" w:rsidRPr="00121E10">
              <w:rPr>
                <w:rStyle w:val="Hipervnculo"/>
                <w:noProof/>
              </w:rPr>
              <w:t>PostActualizarPrecio(</w:t>
            </w:r>
            <w:r w:rsidR="0073109A">
              <w:rPr>
                <w:noProof/>
                <w:webHidden/>
              </w:rPr>
              <w:tab/>
            </w:r>
            <w:r w:rsidR="0073109A">
              <w:rPr>
                <w:noProof/>
                <w:webHidden/>
              </w:rPr>
              <w:fldChar w:fldCharType="begin"/>
            </w:r>
            <w:r w:rsidR="0073109A">
              <w:rPr>
                <w:noProof/>
                <w:webHidden/>
              </w:rPr>
              <w:instrText xml:space="preserve"> PAGEREF _Toc413098078 \h </w:instrText>
            </w:r>
            <w:r w:rsidR="0073109A">
              <w:rPr>
                <w:noProof/>
                <w:webHidden/>
              </w:rPr>
            </w:r>
            <w:r w:rsidR="0073109A">
              <w:rPr>
                <w:noProof/>
                <w:webHidden/>
              </w:rPr>
              <w:fldChar w:fldCharType="separate"/>
            </w:r>
            <w:r w:rsidR="0073109A">
              <w:rPr>
                <w:noProof/>
                <w:webHidden/>
              </w:rPr>
              <w:t>77</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79" w:history="1">
            <w:r w:rsidR="0073109A" w:rsidRPr="00121E10">
              <w:rPr>
                <w:rStyle w:val="Hipervnculo"/>
                <w:noProof/>
              </w:rPr>
              <w:t>GetPreciosPlayas (idTipoVehículo, idPlayas)</w:t>
            </w:r>
            <w:r w:rsidR="0073109A">
              <w:rPr>
                <w:noProof/>
                <w:webHidden/>
              </w:rPr>
              <w:tab/>
            </w:r>
            <w:r w:rsidR="0073109A">
              <w:rPr>
                <w:noProof/>
                <w:webHidden/>
              </w:rPr>
              <w:fldChar w:fldCharType="begin"/>
            </w:r>
            <w:r w:rsidR="0073109A">
              <w:rPr>
                <w:noProof/>
                <w:webHidden/>
              </w:rPr>
              <w:instrText xml:space="preserve"> PAGEREF _Toc413098079 \h </w:instrText>
            </w:r>
            <w:r w:rsidR="0073109A">
              <w:rPr>
                <w:noProof/>
                <w:webHidden/>
              </w:rPr>
            </w:r>
            <w:r w:rsidR="0073109A">
              <w:rPr>
                <w:noProof/>
                <w:webHidden/>
              </w:rPr>
              <w:fldChar w:fldCharType="separate"/>
            </w:r>
            <w:r w:rsidR="0073109A">
              <w:rPr>
                <w:noProof/>
                <w:webHidden/>
              </w:rPr>
              <w:t>77</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80" w:history="1">
            <w:r w:rsidR="0073109A" w:rsidRPr="00121E10">
              <w:rPr>
                <w:rStyle w:val="Hipervnculo"/>
                <w:noProof/>
              </w:rPr>
              <w:t>EstadisticasController (Controlador de Estadísticas)</w:t>
            </w:r>
            <w:r w:rsidR="0073109A">
              <w:rPr>
                <w:noProof/>
                <w:webHidden/>
              </w:rPr>
              <w:tab/>
            </w:r>
            <w:r w:rsidR="0073109A">
              <w:rPr>
                <w:noProof/>
                <w:webHidden/>
              </w:rPr>
              <w:fldChar w:fldCharType="begin"/>
            </w:r>
            <w:r w:rsidR="0073109A">
              <w:rPr>
                <w:noProof/>
                <w:webHidden/>
              </w:rPr>
              <w:instrText xml:space="preserve"> PAGEREF _Toc413098080 \h </w:instrText>
            </w:r>
            <w:r w:rsidR="0073109A">
              <w:rPr>
                <w:noProof/>
                <w:webHidden/>
              </w:rPr>
            </w:r>
            <w:r w:rsidR="0073109A">
              <w:rPr>
                <w:noProof/>
                <w:webHidden/>
              </w:rPr>
              <w:fldChar w:fldCharType="separate"/>
            </w:r>
            <w:r w:rsidR="0073109A">
              <w:rPr>
                <w:noProof/>
                <w:webHidden/>
              </w:rPr>
              <w:t>78</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81" w:history="1">
            <w:r w:rsidR="0073109A" w:rsidRPr="00121E10">
              <w:rPr>
                <w:rStyle w:val="Hipervnculo"/>
                <w:noProof/>
              </w:rPr>
              <w:t>PostGuardarConsulta(</w:t>
            </w:r>
            <w:r w:rsidR="0073109A">
              <w:rPr>
                <w:noProof/>
                <w:webHidden/>
              </w:rPr>
              <w:tab/>
            </w:r>
            <w:r w:rsidR="0073109A">
              <w:rPr>
                <w:noProof/>
                <w:webHidden/>
              </w:rPr>
              <w:fldChar w:fldCharType="begin"/>
            </w:r>
            <w:r w:rsidR="0073109A">
              <w:rPr>
                <w:noProof/>
                <w:webHidden/>
              </w:rPr>
              <w:instrText xml:space="preserve"> PAGEREF _Toc413098081 \h </w:instrText>
            </w:r>
            <w:r w:rsidR="0073109A">
              <w:rPr>
                <w:noProof/>
                <w:webHidden/>
              </w:rPr>
            </w:r>
            <w:r w:rsidR="0073109A">
              <w:rPr>
                <w:noProof/>
                <w:webHidden/>
              </w:rPr>
              <w:fldChar w:fldCharType="separate"/>
            </w:r>
            <w:r w:rsidR="0073109A">
              <w:rPr>
                <w:noProof/>
                <w:webHidden/>
              </w:rPr>
              <w:t>78</w:t>
            </w:r>
            <w:r w:rsidR="0073109A">
              <w:rPr>
                <w:noProof/>
                <w:webHidden/>
              </w:rPr>
              <w:fldChar w:fldCharType="end"/>
            </w:r>
          </w:hyperlink>
        </w:p>
        <w:p w:rsidR="0073109A" w:rsidRDefault="007C34FA">
          <w:pPr>
            <w:pStyle w:val="TDC2"/>
            <w:tabs>
              <w:tab w:val="right" w:leader="dot" w:pos="8494"/>
            </w:tabs>
            <w:rPr>
              <w:rFonts w:eastAsiaTheme="minorEastAsia"/>
              <w:noProof/>
              <w:lang w:val="es-AR" w:eastAsia="es-AR"/>
            </w:rPr>
          </w:pPr>
          <w:hyperlink w:anchor="_Toc413098082" w:history="1">
            <w:r w:rsidR="0073109A" w:rsidRPr="00121E10">
              <w:rPr>
                <w:rStyle w:val="Hipervnculo"/>
                <w:noProof/>
              </w:rPr>
              <w:t>ContactoController (Controlador de Contacto)</w:t>
            </w:r>
            <w:r w:rsidR="0073109A">
              <w:rPr>
                <w:noProof/>
                <w:webHidden/>
              </w:rPr>
              <w:tab/>
            </w:r>
            <w:r w:rsidR="0073109A">
              <w:rPr>
                <w:noProof/>
                <w:webHidden/>
              </w:rPr>
              <w:fldChar w:fldCharType="begin"/>
            </w:r>
            <w:r w:rsidR="0073109A">
              <w:rPr>
                <w:noProof/>
                <w:webHidden/>
              </w:rPr>
              <w:instrText xml:space="preserve"> PAGEREF _Toc413098082 \h </w:instrText>
            </w:r>
            <w:r w:rsidR="0073109A">
              <w:rPr>
                <w:noProof/>
                <w:webHidden/>
              </w:rPr>
            </w:r>
            <w:r w:rsidR="0073109A">
              <w:rPr>
                <w:noProof/>
                <w:webHidden/>
              </w:rPr>
              <w:fldChar w:fldCharType="separate"/>
            </w:r>
            <w:r w:rsidR="0073109A">
              <w:rPr>
                <w:noProof/>
                <w:webHidden/>
              </w:rPr>
              <w:t>78</w:t>
            </w:r>
            <w:r w:rsidR="0073109A">
              <w:rPr>
                <w:noProof/>
                <w:webHidden/>
              </w:rPr>
              <w:fldChar w:fldCharType="end"/>
            </w:r>
          </w:hyperlink>
        </w:p>
        <w:p w:rsidR="0073109A" w:rsidRDefault="007C34FA">
          <w:pPr>
            <w:pStyle w:val="TDC3"/>
            <w:tabs>
              <w:tab w:val="right" w:leader="dot" w:pos="8494"/>
            </w:tabs>
            <w:rPr>
              <w:rFonts w:eastAsiaTheme="minorEastAsia"/>
              <w:noProof/>
              <w:lang w:val="es-AR" w:eastAsia="es-AR"/>
            </w:rPr>
          </w:pPr>
          <w:hyperlink w:anchor="_Toc413098083" w:history="1">
            <w:r w:rsidR="0073109A" w:rsidRPr="00121E10">
              <w:rPr>
                <w:rStyle w:val="Hipervnculo"/>
                <w:noProof/>
              </w:rPr>
              <w:t>PostEnviarEmailDeContacto ((</w:t>
            </w:r>
            <w:r w:rsidR="0073109A">
              <w:rPr>
                <w:noProof/>
                <w:webHidden/>
              </w:rPr>
              <w:tab/>
            </w:r>
            <w:r w:rsidR="0073109A">
              <w:rPr>
                <w:noProof/>
                <w:webHidden/>
              </w:rPr>
              <w:fldChar w:fldCharType="begin"/>
            </w:r>
            <w:r w:rsidR="0073109A">
              <w:rPr>
                <w:noProof/>
                <w:webHidden/>
              </w:rPr>
              <w:instrText xml:space="preserve"> PAGEREF _Toc413098083 \h </w:instrText>
            </w:r>
            <w:r w:rsidR="0073109A">
              <w:rPr>
                <w:noProof/>
                <w:webHidden/>
              </w:rPr>
            </w:r>
            <w:r w:rsidR="0073109A">
              <w:rPr>
                <w:noProof/>
                <w:webHidden/>
              </w:rPr>
              <w:fldChar w:fldCharType="separate"/>
            </w:r>
            <w:r w:rsidR="0073109A">
              <w:rPr>
                <w:noProof/>
                <w:webHidden/>
              </w:rPr>
              <w:t>78</w:t>
            </w:r>
            <w:r w:rsidR="0073109A">
              <w:rPr>
                <w:noProof/>
                <w:webHidden/>
              </w:rPr>
              <w:fldChar w:fldCharType="end"/>
            </w:r>
          </w:hyperlink>
        </w:p>
        <w:p w:rsidR="00060D43" w:rsidRDefault="00A06CE9" w:rsidP="00060D43">
          <w:pPr>
            <w:rPr>
              <w:lang w:val="es-ES"/>
            </w:rPr>
          </w:pPr>
          <w:r>
            <w:rPr>
              <w:lang w:val="es-ES"/>
            </w:rPr>
            <w:fldChar w:fldCharType="end"/>
          </w:r>
        </w:p>
      </w:sdtContent>
    </w:sdt>
    <w:p w:rsidR="00C87FC4" w:rsidRDefault="00C87FC4"/>
    <w:p w:rsidR="00D80A09" w:rsidRDefault="00D80A09">
      <w:pPr>
        <w:spacing w:before="0" w:after="160" w:line="259" w:lineRule="auto"/>
        <w:jc w:val="left"/>
      </w:pPr>
      <w:r>
        <w:br w:type="page"/>
      </w:r>
    </w:p>
    <w:p w:rsidR="00D80A09" w:rsidRPr="00647C9E" w:rsidRDefault="00D80A09" w:rsidP="00D80A09">
      <w:pPr>
        <w:pStyle w:val="Ttulo1"/>
      </w:pPr>
      <w:bookmarkStart w:id="0" w:name="_Toc413097979"/>
      <w:r w:rsidRPr="00647C9E">
        <w:lastRenderedPageBreak/>
        <w:t>Manual de Usuario Web</w:t>
      </w:r>
      <w:bookmarkEnd w:id="0"/>
    </w:p>
    <w:p w:rsidR="0071450B" w:rsidRPr="00647C9E" w:rsidRDefault="0071450B" w:rsidP="00D80A09">
      <w:pPr>
        <w:pStyle w:val="Ttulo2"/>
      </w:pPr>
      <w:bookmarkStart w:id="1" w:name="_Toc279947222"/>
      <w:bookmarkStart w:id="2" w:name="_Toc280053636"/>
      <w:bookmarkStart w:id="3" w:name="_Toc412114140"/>
    </w:p>
    <w:p w:rsidR="00D80A09" w:rsidRPr="00647C9E" w:rsidRDefault="00D80A09" w:rsidP="00D80A09">
      <w:pPr>
        <w:pStyle w:val="Ttulo2"/>
        <w:rPr>
          <w:color w:val="0070C0"/>
        </w:rPr>
      </w:pPr>
      <w:bookmarkStart w:id="4" w:name="_Toc413097980"/>
      <w:r w:rsidRPr="00647C9E">
        <w:t>Control de la documentación</w:t>
      </w:r>
      <w:bookmarkEnd w:id="1"/>
      <w:bookmarkEnd w:id="2"/>
      <w:bookmarkEnd w:id="3"/>
      <w:bookmarkEnd w:id="4"/>
    </w:p>
    <w:p w:rsidR="00D80A09" w:rsidRPr="00647C9E" w:rsidRDefault="001D6255" w:rsidP="00D80A09">
      <w:pPr>
        <w:pStyle w:val="Ttulo3"/>
        <w:rPr>
          <w:color w:val="0070C0"/>
        </w:rPr>
      </w:pPr>
      <w:bookmarkStart w:id="5" w:name="_Toc279947223"/>
      <w:bookmarkStart w:id="6" w:name="_Toc280053637"/>
      <w:bookmarkStart w:id="7" w:name="_Toc412114141"/>
      <w:r w:rsidRPr="00647C9E">
        <w:t xml:space="preserve"> </w:t>
      </w:r>
      <w:bookmarkStart w:id="8" w:name="_Toc413097981"/>
      <w:r w:rsidR="00D80A09" w:rsidRPr="00647C9E">
        <w:t>Control de la Configuración</w:t>
      </w:r>
      <w:r w:rsidR="00D80A09" w:rsidRPr="00647C9E">
        <w:rPr>
          <w:color w:val="0070C0"/>
        </w:rPr>
        <w:t>.</w:t>
      </w:r>
      <w:bookmarkEnd w:id="5"/>
      <w:bookmarkEnd w:id="6"/>
      <w:bookmarkEnd w:id="7"/>
      <w:bookmarkEnd w:id="8"/>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D80A09" w:rsidRPr="00BC29B0" w:rsidTr="001D6255">
        <w:trPr>
          <w:trHeight w:val="481"/>
        </w:trPr>
        <w:tc>
          <w:tcPr>
            <w:tcW w:w="1701" w:type="dxa"/>
            <w:shd w:val="clear" w:color="auto" w:fill="ACB9CA" w:themeFill="text2" w:themeFillTint="66"/>
            <w:tcMar>
              <w:left w:w="28" w:type="dxa"/>
              <w:right w:w="28" w:type="dxa"/>
            </w:tcMar>
          </w:tcPr>
          <w:p w:rsidR="00D80A09" w:rsidRPr="001D6255" w:rsidRDefault="00D80A09" w:rsidP="00D80A09">
            <w:pPr>
              <w:rPr>
                <w:b/>
                <w:bCs/>
                <w:sz w:val="20"/>
              </w:rPr>
            </w:pPr>
            <w:r w:rsidRPr="001D6255">
              <w:rPr>
                <w:b/>
                <w:bCs/>
                <w:sz w:val="20"/>
              </w:rPr>
              <w:t>Título:</w:t>
            </w:r>
          </w:p>
        </w:tc>
        <w:tc>
          <w:tcPr>
            <w:tcW w:w="6804" w:type="dxa"/>
            <w:shd w:val="clear" w:color="auto" w:fill="ACB9CA" w:themeFill="text2" w:themeFillTint="66"/>
            <w:tcMar>
              <w:left w:w="28" w:type="dxa"/>
              <w:right w:w="28" w:type="dxa"/>
            </w:tcMar>
          </w:tcPr>
          <w:p w:rsidR="00D80A09" w:rsidRPr="001D6255" w:rsidRDefault="007C34FA" w:rsidP="00647C9E">
            <w:pPr>
              <w:rPr>
                <w:sz w:val="20"/>
              </w:rPr>
            </w:pPr>
            <w:sdt>
              <w:sdtPr>
                <w:rPr>
                  <w:sz w:val="20"/>
                </w:r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D80A09" w:rsidRPr="001D6255">
                  <w:rPr>
                    <w:sz w:val="20"/>
                    <w:lang w:val="es-AR"/>
                  </w:rPr>
                  <w:t>M</w:t>
                </w:r>
                <w:r w:rsidR="001A7032">
                  <w:rPr>
                    <w:sz w:val="20"/>
                    <w:lang w:val="es-AR"/>
                  </w:rPr>
                  <w:t>anual Usuario Web</w:t>
                </w:r>
              </w:sdtContent>
            </w:sdt>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Referencia:</w:t>
            </w:r>
          </w:p>
        </w:tc>
        <w:tc>
          <w:tcPr>
            <w:tcW w:w="6804" w:type="dxa"/>
            <w:tcMar>
              <w:left w:w="28" w:type="dxa"/>
              <w:right w:w="28" w:type="dxa"/>
            </w:tcMar>
          </w:tcPr>
          <w:p w:rsidR="00D80A09" w:rsidRPr="001D6255" w:rsidRDefault="00D80A09" w:rsidP="00D80A09">
            <w:pPr>
              <w:rPr>
                <w:sz w:val="20"/>
              </w:rPr>
            </w:pPr>
            <w:r w:rsidRPr="001D6255">
              <w:rPr>
                <w:sz w:val="20"/>
              </w:rPr>
              <w:t>GeoP_Proyecto_ManualUsuarioWeb.docx</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Autores:</w:t>
            </w:r>
          </w:p>
        </w:tc>
        <w:tc>
          <w:tcPr>
            <w:tcW w:w="6804" w:type="dxa"/>
            <w:tcMar>
              <w:left w:w="28" w:type="dxa"/>
              <w:right w:w="28" w:type="dxa"/>
            </w:tcMar>
          </w:tcPr>
          <w:p w:rsidR="00D80A09" w:rsidRPr="001D6255" w:rsidRDefault="00D80A09" w:rsidP="00D80A09">
            <w:pPr>
              <w:spacing w:before="0" w:after="0"/>
              <w:rPr>
                <w:sz w:val="20"/>
              </w:rPr>
            </w:pPr>
            <w:r w:rsidRPr="001D6255">
              <w:rPr>
                <w:sz w:val="20"/>
              </w:rPr>
              <w:t>Barrera Marcos</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Fecha:</w:t>
            </w:r>
          </w:p>
        </w:tc>
        <w:tc>
          <w:tcPr>
            <w:tcW w:w="6804" w:type="dxa"/>
            <w:tcMar>
              <w:left w:w="28" w:type="dxa"/>
              <w:right w:w="28" w:type="dxa"/>
            </w:tcMar>
          </w:tcPr>
          <w:p w:rsidR="00D80A09" w:rsidRPr="001D6255" w:rsidRDefault="00D80A09" w:rsidP="00D80A09">
            <w:pPr>
              <w:rPr>
                <w:sz w:val="20"/>
              </w:rPr>
            </w:pPr>
            <w:r w:rsidRPr="001D6255">
              <w:rPr>
                <w:sz w:val="20"/>
              </w:rPr>
              <w:t>01/02/2015</w:t>
            </w:r>
          </w:p>
        </w:tc>
      </w:tr>
    </w:tbl>
    <w:p w:rsidR="00D80A09" w:rsidRPr="0071450B" w:rsidRDefault="00D80A09" w:rsidP="00D80A09">
      <w:pPr>
        <w:pStyle w:val="Ttulo3"/>
      </w:pPr>
      <w:bookmarkStart w:id="9" w:name="_Toc279947224"/>
      <w:bookmarkStart w:id="10" w:name="_Toc280053638"/>
      <w:bookmarkStart w:id="11" w:name="_Toc412114142"/>
      <w:bookmarkStart w:id="12" w:name="_Toc413097982"/>
      <w:r w:rsidRPr="0071450B">
        <w:t>Histórico de Versiones.</w:t>
      </w:r>
      <w:bookmarkEnd w:id="9"/>
      <w:bookmarkEnd w:id="10"/>
      <w:bookmarkEnd w:id="11"/>
      <w:bookmarkEnd w:id="12"/>
    </w:p>
    <w:tbl>
      <w:tblPr>
        <w:tblW w:w="846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CellMar>
          <w:left w:w="57" w:type="dxa"/>
          <w:right w:w="57" w:type="dxa"/>
        </w:tblCellMar>
        <w:tblLook w:val="04A0" w:firstRow="1" w:lastRow="0" w:firstColumn="1" w:lastColumn="0" w:noHBand="0" w:noVBand="1"/>
      </w:tblPr>
      <w:tblGrid>
        <w:gridCol w:w="1256"/>
        <w:gridCol w:w="1572"/>
        <w:gridCol w:w="1417"/>
        <w:gridCol w:w="1951"/>
        <w:gridCol w:w="2268"/>
      </w:tblGrid>
      <w:tr w:rsidR="00D80A09" w:rsidRPr="00BC29B0" w:rsidTr="001D6255">
        <w:trPr>
          <w:jc w:val="center"/>
        </w:trPr>
        <w:tc>
          <w:tcPr>
            <w:tcW w:w="1256"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Versión</w:t>
            </w:r>
          </w:p>
        </w:tc>
        <w:tc>
          <w:tcPr>
            <w:tcW w:w="1572"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Fecha</w:t>
            </w:r>
          </w:p>
        </w:tc>
        <w:tc>
          <w:tcPr>
            <w:tcW w:w="1417"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Estado</w:t>
            </w:r>
          </w:p>
        </w:tc>
        <w:tc>
          <w:tcPr>
            <w:tcW w:w="1951"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Responsable</w:t>
            </w:r>
          </w:p>
        </w:tc>
        <w:tc>
          <w:tcPr>
            <w:tcW w:w="2268"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Cambios</w:t>
            </w: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01/02/2015</w:t>
            </w:r>
          </w:p>
        </w:tc>
        <w:tc>
          <w:tcPr>
            <w:tcW w:w="1417" w:type="dxa"/>
            <w:tcMar>
              <w:left w:w="28" w:type="dxa"/>
              <w:right w:w="85" w:type="dxa"/>
            </w:tcMar>
          </w:tcPr>
          <w:p w:rsidR="00D80A09" w:rsidRPr="001D6255" w:rsidRDefault="00D80A09" w:rsidP="00D80A09">
            <w:pPr>
              <w:rPr>
                <w:sz w:val="20"/>
              </w:rPr>
            </w:pPr>
            <w:r w:rsidRPr="001D6255">
              <w:rPr>
                <w:sz w:val="20"/>
              </w:rPr>
              <w:t>Pendiente de Revisión</w:t>
            </w:r>
          </w:p>
        </w:tc>
        <w:tc>
          <w:tcPr>
            <w:tcW w:w="1951" w:type="dxa"/>
            <w:tcMar>
              <w:left w:w="28" w:type="dxa"/>
              <w:right w:w="85" w:type="dxa"/>
            </w:tcMar>
          </w:tcPr>
          <w:p w:rsidR="00D80A09" w:rsidRPr="001D6255" w:rsidRDefault="00D80A09" w:rsidP="00D80A09">
            <w:pPr>
              <w:rPr>
                <w:sz w:val="20"/>
              </w:rPr>
            </w:pPr>
            <w:r w:rsidRPr="001D6255">
              <w:rPr>
                <w:sz w:val="20"/>
              </w:rPr>
              <w:t>Barrera Marcos[autor]</w:t>
            </w:r>
          </w:p>
          <w:p w:rsidR="00D80A09" w:rsidRPr="001D6255" w:rsidRDefault="00D80A09" w:rsidP="00D80A09">
            <w:pPr>
              <w:rPr>
                <w:sz w:val="20"/>
              </w:rPr>
            </w:pPr>
          </w:p>
        </w:tc>
        <w:tc>
          <w:tcPr>
            <w:tcW w:w="2268" w:type="dxa"/>
            <w:tcMar>
              <w:left w:w="28" w:type="dxa"/>
              <w:right w:w="85" w:type="dxa"/>
            </w:tcMar>
          </w:tcPr>
          <w:p w:rsidR="00D80A09" w:rsidRPr="001D6255" w:rsidRDefault="00D80A09" w:rsidP="00D80A09">
            <w:pPr>
              <w:rPr>
                <w:sz w:val="20"/>
                <w:lang w:val="en-US"/>
              </w:rPr>
            </w:pPr>
          </w:p>
        </w:tc>
      </w:tr>
      <w:tr w:rsidR="00D80A09" w:rsidRPr="003F74A9" w:rsidTr="001D6255">
        <w:trPr>
          <w:jc w:val="center"/>
        </w:trPr>
        <w:tc>
          <w:tcPr>
            <w:tcW w:w="1256" w:type="dxa"/>
            <w:tcMar>
              <w:left w:w="28" w:type="dxa"/>
              <w:right w:w="85" w:type="dxa"/>
            </w:tcMar>
          </w:tcPr>
          <w:p w:rsidR="00D80A09" w:rsidRPr="001D6255" w:rsidRDefault="00D80A09" w:rsidP="00D80A09">
            <w:pPr>
              <w:rPr>
                <w:b/>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04/02/2015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Leonel Romero</w:t>
            </w:r>
          </w:p>
        </w:tc>
        <w:tc>
          <w:tcPr>
            <w:tcW w:w="2268" w:type="dxa"/>
            <w:tcMar>
              <w:left w:w="28" w:type="dxa"/>
              <w:right w:w="85" w:type="dxa"/>
            </w:tcMar>
          </w:tcPr>
          <w:p w:rsidR="00D80A09" w:rsidRPr="001D6255" w:rsidRDefault="00D80A09" w:rsidP="00D80A09">
            <w:pPr>
              <w:rPr>
                <w:sz w:val="20"/>
              </w:rPr>
            </w:pP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v1.0</w:t>
            </w:r>
          </w:p>
        </w:tc>
        <w:tc>
          <w:tcPr>
            <w:tcW w:w="1572" w:type="dxa"/>
            <w:tcMar>
              <w:left w:w="28" w:type="dxa"/>
              <w:right w:w="85" w:type="dxa"/>
            </w:tcMar>
          </w:tcPr>
          <w:p w:rsidR="00D80A09" w:rsidRPr="001D6255" w:rsidRDefault="00D80A09" w:rsidP="00D80A09">
            <w:pPr>
              <w:rPr>
                <w:sz w:val="20"/>
              </w:rPr>
            </w:pPr>
            <w:r w:rsidRPr="001D6255">
              <w:rPr>
                <w:sz w:val="20"/>
              </w:rPr>
              <w:t>18/02/2015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Ezequiel Bär Coch</w:t>
            </w:r>
          </w:p>
        </w:tc>
        <w:tc>
          <w:tcPr>
            <w:tcW w:w="2268" w:type="dxa"/>
            <w:tcMar>
              <w:left w:w="28" w:type="dxa"/>
              <w:right w:w="85" w:type="dxa"/>
            </w:tcMar>
          </w:tcPr>
          <w:p w:rsidR="00D80A09" w:rsidRPr="001D6255" w:rsidRDefault="00D80A09" w:rsidP="00D80A09">
            <w:pPr>
              <w:rPr>
                <w:sz w:val="20"/>
              </w:rPr>
            </w:pPr>
            <w:r w:rsidRPr="001D6255">
              <w:rPr>
                <w:sz w:val="20"/>
              </w:rPr>
              <w:t>Cambios importantes, imágenes, estructuración adecuada.</w:t>
            </w:r>
          </w:p>
        </w:tc>
      </w:tr>
    </w:tbl>
    <w:p w:rsidR="00D80A09" w:rsidRPr="00D80A09" w:rsidRDefault="00D80A09" w:rsidP="00D80A09"/>
    <w:p w:rsidR="00D80A09" w:rsidRDefault="00D80A09">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D80A09" w:rsidRPr="000538AE" w:rsidRDefault="00D80A09" w:rsidP="00EB7273">
      <w:pPr>
        <w:pStyle w:val="Ttulo2"/>
      </w:pPr>
      <w:bookmarkStart w:id="13" w:name="_Toc402464667"/>
      <w:bookmarkStart w:id="14" w:name="_Toc412114144"/>
      <w:bookmarkStart w:id="15" w:name="_Toc413097983"/>
      <w:r>
        <w:lastRenderedPageBreak/>
        <w:t>Introducción</w:t>
      </w:r>
      <w:bookmarkEnd w:id="13"/>
      <w:bookmarkEnd w:id="14"/>
      <w:bookmarkEnd w:id="15"/>
    </w:p>
    <w:p w:rsidR="00D80A09" w:rsidRDefault="00D80A09" w:rsidP="00B4092D">
      <w:pPr>
        <w:spacing w:before="240"/>
      </w:pPr>
      <w:r>
        <w:t xml:space="preserve">Este documento tiene por objetivo describir la funcionalidad del sistema web </w:t>
      </w:r>
      <w:r w:rsidRPr="00B01FDB">
        <w:rPr>
          <w:b/>
        </w:rPr>
        <w:t>GeoParking</w:t>
      </w:r>
      <w:r>
        <w:t xml:space="preserve">. Comenzando con </w:t>
      </w:r>
      <w:r w:rsidR="00EB7273">
        <w:t xml:space="preserve">los </w:t>
      </w:r>
      <w:r>
        <w:t>objetivos generales del sistema y luego la descripción en detalle de las funcionalidades principales según el rol de usuario.</w:t>
      </w:r>
    </w:p>
    <w:p w:rsidR="00D80A09" w:rsidRDefault="00D80A09" w:rsidP="00D80A09">
      <w:pPr>
        <w:spacing w:before="240"/>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16" w:name="_Toc402464668"/>
      <w:r>
        <w:br w:type="page"/>
      </w:r>
    </w:p>
    <w:p w:rsidR="00D80A09" w:rsidRDefault="00D80A09" w:rsidP="0071450B">
      <w:pPr>
        <w:pStyle w:val="Ttulo3"/>
      </w:pPr>
      <w:bookmarkStart w:id="17" w:name="_Toc412114146"/>
      <w:bookmarkStart w:id="18" w:name="_Toc413097984"/>
      <w:r>
        <w:lastRenderedPageBreak/>
        <w:t>Objetivos del sistema GeoParking</w:t>
      </w:r>
      <w:bookmarkEnd w:id="16"/>
      <w:bookmarkEnd w:id="17"/>
      <w:bookmarkEnd w:id="18"/>
    </w:p>
    <w:p w:rsidR="00D80A09" w:rsidRDefault="00D80A09" w:rsidP="00D80A09">
      <w:pPr>
        <w:pStyle w:val="Normal1"/>
        <w:spacing w:before="240"/>
        <w:ind w:firstLine="700"/>
        <w:jc w:val="both"/>
        <w:rPr>
          <w:rFonts w:asciiTheme="minorHAnsi" w:hAnsiTheme="minorHAnsi"/>
          <w:szCs w:val="22"/>
        </w:rPr>
      </w:pPr>
      <w:r>
        <w:tab/>
      </w:r>
      <w:r w:rsidRPr="00B64B3C">
        <w:rPr>
          <w:rFonts w:asciiTheme="minorHAnsi" w:hAnsiTheme="minorHAnsi"/>
          <w:szCs w:val="22"/>
        </w:rPr>
        <w:t xml:space="preserve">El sistema tiene como objetivo </w:t>
      </w:r>
      <w:r>
        <w:rPr>
          <w:rFonts w:asciiTheme="minorHAnsi" w:hAnsiTheme="minorHAnsi"/>
          <w:szCs w:val="22"/>
        </w:rPr>
        <w:t>b</w:t>
      </w:r>
      <w:r w:rsidRPr="00B64B3C">
        <w:rPr>
          <w:rFonts w:asciiTheme="minorHAnsi" w:hAnsiTheme="minorHAnsi"/>
          <w:szCs w:val="22"/>
        </w:rPr>
        <w:t xml:space="preserve">rindar información sobre </w:t>
      </w:r>
      <w:r w:rsidR="00647C9E">
        <w:rPr>
          <w:rFonts w:asciiTheme="minorHAnsi" w:hAnsiTheme="minorHAnsi"/>
          <w:szCs w:val="22"/>
        </w:rPr>
        <w:t>capacidad</w:t>
      </w:r>
      <w:r w:rsidRPr="00B64B3C">
        <w:rPr>
          <w:rFonts w:asciiTheme="minorHAnsi" w:hAnsiTheme="minorHAnsi"/>
          <w:szCs w:val="22"/>
        </w:rPr>
        <w:t xml:space="preserve"> y ubicación de </w:t>
      </w:r>
      <w:r>
        <w:rPr>
          <w:rFonts w:asciiTheme="minorHAnsi" w:hAnsiTheme="minorHAnsi"/>
          <w:szCs w:val="22"/>
        </w:rPr>
        <w:t>playas de estacionamiento</w:t>
      </w:r>
      <w:r w:rsidRPr="00B64B3C">
        <w:rPr>
          <w:rFonts w:asciiTheme="minorHAnsi" w:hAnsiTheme="minorHAnsi"/>
          <w:szCs w:val="22"/>
        </w:rPr>
        <w:t xml:space="preserve"> cercanas a</w:t>
      </w:r>
      <w:r>
        <w:rPr>
          <w:rFonts w:asciiTheme="minorHAnsi" w:hAnsiTheme="minorHAnsi"/>
          <w:szCs w:val="22"/>
        </w:rPr>
        <w:t xml:space="preserve"> la ubicación del usuario y/o puntos de interés del mismo</w:t>
      </w:r>
      <w:r w:rsidRPr="00B64B3C">
        <w:rPr>
          <w:rFonts w:asciiTheme="minorHAnsi" w:hAnsiTheme="minorHAnsi"/>
          <w:szCs w:val="22"/>
        </w:rPr>
        <w:t>, así como</w:t>
      </w:r>
      <w:r>
        <w:rPr>
          <w:rFonts w:asciiTheme="minorHAnsi" w:hAnsiTheme="minorHAnsi"/>
          <w:szCs w:val="22"/>
        </w:rPr>
        <w:t xml:space="preserve"> también el ser</w:t>
      </w:r>
      <w:r w:rsidRPr="00B64B3C">
        <w:rPr>
          <w:rFonts w:asciiTheme="minorHAnsi" w:hAnsiTheme="minorHAnsi"/>
          <w:szCs w:val="22"/>
        </w:rPr>
        <w:t xml:space="preserve"> </w:t>
      </w:r>
      <w:r>
        <w:rPr>
          <w:rFonts w:asciiTheme="minorHAnsi" w:hAnsiTheme="minorHAnsi"/>
          <w:szCs w:val="22"/>
        </w:rPr>
        <w:t>generador de información relativa a la cantidad de playas por ciudad, consultas a las mismas, disponibilidades en tiempo real, que pueden brindar soporte al tomador de decisiones de una entidad pública para conocer el flujo de tráfico de una determina ciudad o zona, como así también al dueño/administrador de una playa de estacionamiento</w:t>
      </w:r>
      <w:r w:rsidRPr="00B64B3C">
        <w:rPr>
          <w:rFonts w:asciiTheme="minorHAnsi" w:hAnsiTheme="minorHAnsi"/>
          <w:szCs w:val="22"/>
        </w:rPr>
        <w:t>.</w:t>
      </w:r>
    </w:p>
    <w:p w:rsidR="00D80A09" w:rsidRDefault="00D80A09" w:rsidP="00D80A09">
      <w:pPr>
        <w:pStyle w:val="Normal1"/>
        <w:spacing w:before="240"/>
        <w:ind w:firstLine="700"/>
        <w:jc w:val="both"/>
        <w:rPr>
          <w:rFonts w:asciiTheme="minorHAnsi" w:hAnsiTheme="minorHAnsi"/>
          <w:szCs w:val="22"/>
        </w:rPr>
      </w:pPr>
      <w:r>
        <w:rPr>
          <w:rFonts w:asciiTheme="minorHAnsi" w:hAnsiTheme="minorHAnsi"/>
          <w:szCs w:val="22"/>
        </w:rPr>
        <w:t>Para ello el sistema está compuesto por los siguientes módulos: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roles y permisos.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solicitudes y conexiones de registro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zonas.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D80A09" w:rsidRDefault="00D80A09" w:rsidP="00D80A09">
      <w:pPr>
        <w:pStyle w:val="Normal1"/>
        <w:spacing w:before="240"/>
        <w:jc w:val="both"/>
        <w:rPr>
          <w:rFonts w:asciiTheme="minorHAnsi" w:hAnsiTheme="minorHAnsi"/>
          <w:szCs w:val="22"/>
        </w:rPr>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19" w:name="_Toc402464669"/>
      <w:r>
        <w:br w:type="page"/>
      </w:r>
    </w:p>
    <w:p w:rsidR="00D80A09" w:rsidRDefault="00D80A09" w:rsidP="0071450B">
      <w:pPr>
        <w:pStyle w:val="Ttulo3"/>
      </w:pPr>
      <w:bookmarkStart w:id="20" w:name="_Requisitos_del_Sistema"/>
      <w:bookmarkStart w:id="21" w:name="_Toc412114147"/>
      <w:bookmarkStart w:id="22" w:name="_Toc413097985"/>
      <w:bookmarkEnd w:id="20"/>
      <w:r>
        <w:lastRenderedPageBreak/>
        <w:t>Requisitos del Sistema</w:t>
      </w:r>
      <w:bookmarkEnd w:id="19"/>
      <w:bookmarkEnd w:id="21"/>
      <w:bookmarkEnd w:id="22"/>
    </w:p>
    <w:p w:rsidR="00D80A09" w:rsidRDefault="00D80A09" w:rsidP="00D80A09">
      <w:pPr>
        <w:spacing w:before="240"/>
        <w:ind w:firstLine="708"/>
      </w:pPr>
      <w:r>
        <w:t>El Sistema de Estacionamiento GeoParking es una aplicación Web que puede ejecutarse en una plataforma Windows, Linux o Mac utilizando un navegador web como Internet Explorer en su versión 8 o superior, Google Chrome en su versión 20 o superior, Firefox 28 o superior.</w:t>
      </w:r>
    </w:p>
    <w:p w:rsidR="00D80A09" w:rsidRDefault="00D80A09" w:rsidP="0071450B">
      <w:pPr>
        <w:pStyle w:val="Ttulo2"/>
      </w:pPr>
      <w:bookmarkStart w:id="23" w:name="_Toc412114148"/>
      <w:bookmarkStart w:id="24" w:name="_Toc413097986"/>
      <w:r>
        <w:t>Conceptos Importantes</w:t>
      </w:r>
      <w:bookmarkEnd w:id="23"/>
      <w:bookmarkEnd w:id="24"/>
    </w:p>
    <w:p w:rsidR="00D80A09" w:rsidRDefault="00D80A09" w:rsidP="00D80A09">
      <w:pPr>
        <w:pStyle w:val="Ttulo2"/>
      </w:pPr>
    </w:p>
    <w:p w:rsidR="00D80A09" w:rsidRDefault="00D80A09" w:rsidP="0071450B">
      <w:pPr>
        <w:pStyle w:val="Ttulo3"/>
      </w:pPr>
      <w:bookmarkStart w:id="25" w:name="_Acceso_a_la"/>
      <w:bookmarkStart w:id="26" w:name="_Toc412114149"/>
      <w:bookmarkStart w:id="27" w:name="_Toc413097987"/>
      <w:bookmarkEnd w:id="25"/>
      <w:r>
        <w:t>Acceso a la aplicación</w:t>
      </w:r>
      <w:bookmarkEnd w:id="26"/>
      <w:bookmarkEnd w:id="27"/>
    </w:p>
    <w:p w:rsidR="00D80A09" w:rsidRDefault="00D80A09" w:rsidP="00D80A09">
      <w:r>
        <w:t xml:space="preserve">El sistema GeoParking es una aplicación web que puede ser </w:t>
      </w:r>
      <w:r w:rsidR="006A70F0">
        <w:t>accedida desde un navegador web</w:t>
      </w:r>
      <w:r>
        <w:t xml:space="preserve">, el acceso al mismo es a través de la siguiente URL (Uniform Resource Locator por sus siglas en inglés o localizador de </w:t>
      </w:r>
      <w:r w:rsidR="00592967">
        <w:t>recursos</w:t>
      </w:r>
      <w:r>
        <w:t xml:space="preserve"> uniforme):</w:t>
      </w:r>
    </w:p>
    <w:p w:rsidR="00D80A09" w:rsidRDefault="006A70F0" w:rsidP="006A70F0">
      <w:pPr>
        <w:jc w:val="center"/>
      </w:pPr>
      <w:r w:rsidRPr="006A70F0">
        <w:rPr>
          <w:b/>
        </w:rPr>
        <w:t>http://geoparking.com.ar</w:t>
      </w:r>
    </w:p>
    <w:p w:rsidR="00D80A09" w:rsidRDefault="00D80A09" w:rsidP="00D80A09">
      <w:r>
        <w:t xml:space="preserve"> Una vez que se accede a dicha </w:t>
      </w:r>
      <w:r w:rsidRPr="001B6A0C">
        <w:rPr>
          <w:b/>
        </w:rPr>
        <w:t>url</w:t>
      </w:r>
      <w:r>
        <w:rPr>
          <w:b/>
        </w:rPr>
        <w:t xml:space="preserve"> </w:t>
      </w:r>
      <w:r>
        <w:t>se cargará la siguiente página:</w:t>
      </w:r>
    </w:p>
    <w:p w:rsidR="00D80A09" w:rsidRDefault="00D80A09" w:rsidP="00D80A09">
      <w:pPr>
        <w:keepNext/>
      </w:pPr>
      <w:r>
        <w:rPr>
          <w:noProof/>
          <w:lang w:val="es-AR" w:eastAsia="es-AR"/>
        </w:rPr>
        <w:drawing>
          <wp:inline distT="0" distB="0" distL="0" distR="0" wp14:anchorId="005065C9" wp14:editId="275D8FA3">
            <wp:extent cx="5400040" cy="2607945"/>
            <wp:effectExtent l="190500" t="190500" r="162560" b="17335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28" w:name="_Toc412114170"/>
      <w:r>
        <w:t xml:space="preserve">Imagen </w:t>
      </w:r>
      <w:r>
        <w:fldChar w:fldCharType="begin"/>
      </w:r>
      <w:r>
        <w:instrText xml:space="preserve"> SEQ Imagen \* ARABIC </w:instrText>
      </w:r>
      <w:r>
        <w:fldChar w:fldCharType="separate"/>
      </w:r>
      <w:r>
        <w:rPr>
          <w:noProof/>
        </w:rPr>
        <w:t>1</w:t>
      </w:r>
      <w:r>
        <w:fldChar w:fldCharType="end"/>
      </w:r>
      <w:r>
        <w:t>: Página principal GeoParking</w:t>
      </w:r>
      <w:bookmarkEnd w:id="28"/>
    </w:p>
    <w:p w:rsidR="00D80A09" w:rsidRDefault="00D80A09" w:rsidP="00D80A09">
      <w:r>
        <w:t xml:space="preserve">La misma cuenta con toda una sección de información de producto, información sobre la aplicación </w:t>
      </w:r>
      <w:r w:rsidRPr="001B6A0C">
        <w:rPr>
          <w:b/>
        </w:rPr>
        <w:t>móvil</w:t>
      </w:r>
      <w:r>
        <w:t xml:space="preserve"> GeoParking, un sector destinado a feedbacks de los usuarios, información acerca de los creadores y un formulario de contacto para realizar cualquier tipo de consulta y/o sugerencia.</w:t>
      </w:r>
    </w:p>
    <w:p w:rsidR="00D80A09" w:rsidRDefault="00D80A09" w:rsidP="00D80A09"/>
    <w:p w:rsidR="00D80A09" w:rsidRDefault="00D80A09" w:rsidP="00D80A09">
      <w:r>
        <w:t xml:space="preserve">Como se puede observar en la </w:t>
      </w:r>
      <w:r w:rsidRPr="001B6A0C">
        <w:rPr>
          <w:b/>
          <w:i/>
        </w:rPr>
        <w:t>imagen 1</w:t>
      </w:r>
      <w:r>
        <w:rPr>
          <w:b/>
          <w:i/>
        </w:rPr>
        <w:t xml:space="preserve"> </w:t>
      </w:r>
      <w:r>
        <w:t xml:space="preserve"> el sistema posee dos botones:</w:t>
      </w:r>
    </w:p>
    <w:p w:rsidR="00D80A09" w:rsidRDefault="00D80A09" w:rsidP="00D80A09">
      <w:pPr>
        <w:pStyle w:val="Prrafodelista"/>
        <w:numPr>
          <w:ilvl w:val="0"/>
          <w:numId w:val="12"/>
        </w:numPr>
      </w:pPr>
      <w:r w:rsidRPr="000538AE">
        <w:rPr>
          <w:u w:val="single"/>
        </w:rPr>
        <w:t>Buscar playa:</w:t>
      </w:r>
      <w:r>
        <w:t xml:space="preserve"> Al hacer clic en él se abrirá el sistema de consultas de playas de estacionamiento por ciudad, que será explicado más adelante.</w:t>
      </w:r>
    </w:p>
    <w:p w:rsidR="00D80A09" w:rsidRDefault="00D80A09" w:rsidP="00D80A09">
      <w:pPr>
        <w:pStyle w:val="Prrafodelista"/>
        <w:numPr>
          <w:ilvl w:val="0"/>
          <w:numId w:val="12"/>
        </w:numPr>
      </w:pPr>
      <w:r w:rsidRPr="000538AE">
        <w:rPr>
          <w:u w:val="single"/>
        </w:rPr>
        <w:t>Registra tu playa:</w:t>
      </w:r>
      <w:r>
        <w:t xml:space="preserve"> Como su nombre lo indica, este botón redireccionará al usuario hacia un formulario de registro de usuario y registro de playas de estacionamiento. Válido para aquellos administradores o dueños de playas de estacionamiento que </w:t>
      </w:r>
      <w:r>
        <w:lastRenderedPageBreak/>
        <w:t>deseen registrar su playa para ser visualizada por los usuarios de las aplicaciones web  y móvil.</w:t>
      </w:r>
    </w:p>
    <w:p w:rsidR="00D80A09" w:rsidRPr="001B6A0C" w:rsidRDefault="00D80A09" w:rsidP="00D80A09"/>
    <w:p w:rsidR="00D80A09" w:rsidRDefault="00D80A09" w:rsidP="0071450B">
      <w:pPr>
        <w:pStyle w:val="Ttulo3"/>
      </w:pPr>
      <w:bookmarkStart w:id="29" w:name="_Toc412114150"/>
      <w:bookmarkStart w:id="30" w:name="_Toc413097988"/>
      <w:r>
        <w:t>Tipos de usuarios</w:t>
      </w:r>
      <w:bookmarkEnd w:id="29"/>
      <w:bookmarkEnd w:id="30"/>
    </w:p>
    <w:p w:rsidR="00D80A09" w:rsidRDefault="00D80A09" w:rsidP="00D80A09">
      <w:r>
        <w:t>El sistema web GeoParking maneja un sistema de roles y permisos para tipos de usuario. Los dos tipos de usuarios que interactúan con el sistema son:</w:t>
      </w:r>
    </w:p>
    <w:p w:rsidR="00D80A09" w:rsidRDefault="00D80A09" w:rsidP="00D80A09">
      <w:pPr>
        <w:pStyle w:val="Prrafodelista"/>
        <w:numPr>
          <w:ilvl w:val="0"/>
          <w:numId w:val="13"/>
        </w:numPr>
      </w:pPr>
      <w:r w:rsidRPr="000538AE">
        <w:rPr>
          <w:u w:val="single"/>
        </w:rPr>
        <w:t>Usuarios registrados:</w:t>
      </w:r>
      <w:r>
        <w:t xml:space="preserve"> Aquellos que poseen un nombre de usuario para iniciar sesión en el sistema y poder utilizar características que un usuario con el rol no registrado o visitante, no podría. Más adelante se detalla cuáles son estas características.</w:t>
      </w:r>
    </w:p>
    <w:p w:rsidR="00D80A09" w:rsidRDefault="00D80A09" w:rsidP="00D80A09">
      <w:pPr>
        <w:pStyle w:val="Prrafodelista"/>
        <w:numPr>
          <w:ilvl w:val="0"/>
          <w:numId w:val="13"/>
        </w:numPr>
      </w:pPr>
      <w:r w:rsidRPr="000538AE">
        <w:rPr>
          <w:u w:val="single"/>
        </w:rPr>
        <w:t>Usuarios no registrados o visitante:</w:t>
      </w:r>
      <w:r>
        <w:t xml:space="preserve"> Aquellas personas que no desean registrarse en el  sistema y sólo realizan consultas sobre playas de estacionamiento cercanas a su posición, domicilio, trabajo, punto de interés, etc. </w:t>
      </w:r>
    </w:p>
    <w:p w:rsidR="006A70F0" w:rsidRDefault="006A70F0" w:rsidP="0071450B">
      <w:pPr>
        <w:pStyle w:val="Ttulo3"/>
      </w:pPr>
      <w:bookmarkStart w:id="31" w:name="_Toc412114151"/>
    </w:p>
    <w:p w:rsidR="00D80A09" w:rsidRDefault="00D80A09" w:rsidP="0071450B">
      <w:pPr>
        <w:pStyle w:val="Ttulo3"/>
      </w:pPr>
      <w:bookmarkStart w:id="32" w:name="_Toc413097989"/>
      <w:r>
        <w:t>Registro de usuarios</w:t>
      </w:r>
      <w:bookmarkEnd w:id="31"/>
      <w:bookmarkEnd w:id="32"/>
    </w:p>
    <w:p w:rsidR="00D80A09" w:rsidRDefault="00D80A09" w:rsidP="00D80A09">
      <w:r>
        <w:t>El proceso de registro de usuario consiste en ingresar al menú superior derecho de la página de consulta de playas haciendo clic sobre el botón indicado en la siguiente imagen:</w:t>
      </w:r>
    </w:p>
    <w:p w:rsidR="00D80A09" w:rsidRDefault="00D80A09" w:rsidP="00D80A09"/>
    <w:p w:rsidR="00D80A09" w:rsidRDefault="00D80A09" w:rsidP="00D80A09">
      <w:pPr>
        <w:keepNext/>
      </w:pPr>
      <w:r>
        <w:rPr>
          <w:noProof/>
          <w:lang w:val="es-AR" w:eastAsia="es-AR"/>
        </w:rPr>
        <w:drawing>
          <wp:inline distT="0" distB="0" distL="0" distR="0" wp14:anchorId="014FBA9A" wp14:editId="6AB6590B">
            <wp:extent cx="5400040" cy="2600325"/>
            <wp:effectExtent l="190500" t="190500" r="162560" b="1809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gres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a:ln>
                      <a:noFill/>
                    </a:ln>
                    <a:effectLst>
                      <a:outerShdw blurRad="190500" algn="tl" rotWithShape="0">
                        <a:srgbClr val="000000">
                          <a:alpha val="70000"/>
                        </a:srgbClr>
                      </a:outerShdw>
                    </a:effectLst>
                  </pic:spPr>
                </pic:pic>
              </a:graphicData>
            </a:graphic>
          </wp:inline>
        </w:drawing>
      </w:r>
    </w:p>
    <w:p w:rsidR="00D80A09" w:rsidRPr="00247A16" w:rsidRDefault="00D80A09" w:rsidP="00D80A09">
      <w:pPr>
        <w:pStyle w:val="Epgrafe"/>
        <w:jc w:val="center"/>
      </w:pPr>
      <w:bookmarkStart w:id="33" w:name="_Toc412114171"/>
      <w:r>
        <w:t xml:space="preserve">Imagen </w:t>
      </w:r>
      <w:r>
        <w:fldChar w:fldCharType="begin"/>
      </w:r>
      <w:r>
        <w:instrText xml:space="preserve"> SEQ Imagen \* ARABIC </w:instrText>
      </w:r>
      <w:r>
        <w:fldChar w:fldCharType="separate"/>
      </w:r>
      <w:r>
        <w:rPr>
          <w:noProof/>
        </w:rPr>
        <w:t>2</w:t>
      </w:r>
      <w:r>
        <w:fldChar w:fldCharType="end"/>
      </w:r>
      <w:r>
        <w:t>: Botón de ingreso al sistema</w:t>
      </w:r>
      <w:bookmarkEnd w:id="33"/>
    </w:p>
    <w:p w:rsidR="00D80A09" w:rsidRDefault="00D80A09" w:rsidP="00D80A09">
      <w:r>
        <w:t>Al hacer clic, se abrirá una ventana que le permitirá a la persona, iniciar sesión (si ya posee una cuenta) o registrarse, en caso contrario. En la imagen a continuación se muestra esta característica:</w:t>
      </w:r>
    </w:p>
    <w:p w:rsidR="00D80A09" w:rsidRDefault="00D80A09" w:rsidP="00D80A09"/>
    <w:p w:rsidR="00D80A09" w:rsidRDefault="00D80A09" w:rsidP="00D80A09">
      <w:pPr>
        <w:keepNext/>
      </w:pPr>
      <w:r>
        <w:rPr>
          <w:noProof/>
          <w:lang w:val="es-AR" w:eastAsia="es-AR"/>
        </w:rPr>
        <w:lastRenderedPageBreak/>
        <w:drawing>
          <wp:inline distT="0" distB="0" distL="0" distR="0" wp14:anchorId="7082F68D" wp14:editId="6B3978AE">
            <wp:extent cx="5400040" cy="2188210"/>
            <wp:effectExtent l="190500" t="190500" r="162560" b="1739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1882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4" w:name="_Toc412114172"/>
      <w:r>
        <w:t xml:space="preserve">Imagen </w:t>
      </w:r>
      <w:r>
        <w:fldChar w:fldCharType="begin"/>
      </w:r>
      <w:r>
        <w:instrText xml:space="preserve"> SEQ Imagen \* ARABIC </w:instrText>
      </w:r>
      <w:r>
        <w:fldChar w:fldCharType="separate"/>
      </w:r>
      <w:r>
        <w:rPr>
          <w:noProof/>
        </w:rPr>
        <w:t>3</w:t>
      </w:r>
      <w:r>
        <w:fldChar w:fldCharType="end"/>
      </w:r>
      <w:r>
        <w:t xml:space="preserve">: Ventana de inicio de sesión /registro de </w:t>
      </w:r>
      <w:r>
        <w:rPr>
          <w:noProof/>
        </w:rPr>
        <w:t>nuevos usuarios</w:t>
      </w:r>
      <w:bookmarkEnd w:id="34"/>
    </w:p>
    <w:p w:rsidR="00D80A09" w:rsidRPr="00F31A33" w:rsidRDefault="00D80A09" w:rsidP="0071450B">
      <w:pPr>
        <w:pStyle w:val="Ttulo4"/>
        <w:rPr>
          <w:color w:val="auto"/>
        </w:rPr>
      </w:pPr>
      <w:bookmarkStart w:id="35" w:name="_Toc412114152"/>
      <w:r w:rsidRPr="00F31A33">
        <w:rPr>
          <w:color w:val="auto"/>
        </w:rPr>
        <w:t>Nuevos usuarios</w:t>
      </w:r>
      <w:bookmarkEnd w:id="35"/>
    </w:p>
    <w:p w:rsidR="00D80A09" w:rsidRDefault="00D80A09" w:rsidP="00D80A09">
      <w:r>
        <w:t>Para registrarse en el sistema, deberá presionar el botón “</w:t>
      </w:r>
      <w:r w:rsidRPr="00DF4B02">
        <w:rPr>
          <w:b/>
        </w:rPr>
        <w:t>Registrarse</w:t>
      </w:r>
      <w:r>
        <w:t>” denotado de color verde, del lado derecho de la ventana. Una vez presionado el mismo, se abrirá un formulario de registro de nuevos usuarios:</w:t>
      </w:r>
    </w:p>
    <w:p w:rsidR="00D80A09" w:rsidRDefault="00D80A09" w:rsidP="00D80A09">
      <w:pPr>
        <w:keepNext/>
      </w:pPr>
      <w:r>
        <w:rPr>
          <w:noProof/>
          <w:lang w:val="es-AR" w:eastAsia="es-AR"/>
        </w:rPr>
        <w:drawing>
          <wp:inline distT="0" distB="0" distL="0" distR="0" wp14:anchorId="16D795FD" wp14:editId="67A1B83D">
            <wp:extent cx="5400040" cy="2462530"/>
            <wp:effectExtent l="190500" t="190500" r="162560" b="16637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gistroUsuari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6" w:name="_Toc412114173"/>
      <w:r>
        <w:t xml:space="preserve">Imagen </w:t>
      </w:r>
      <w:r>
        <w:fldChar w:fldCharType="begin"/>
      </w:r>
      <w:r>
        <w:instrText xml:space="preserve"> SEQ Imagen \* ARABIC </w:instrText>
      </w:r>
      <w:r>
        <w:fldChar w:fldCharType="separate"/>
      </w:r>
      <w:r>
        <w:rPr>
          <w:noProof/>
        </w:rPr>
        <w:t>4</w:t>
      </w:r>
      <w:r>
        <w:fldChar w:fldCharType="end"/>
      </w:r>
      <w:r>
        <w:t>: Formulario de registro de nuevos usuarios</w:t>
      </w:r>
      <w:bookmarkEnd w:id="36"/>
    </w:p>
    <w:p w:rsidR="00D80A09" w:rsidRDefault="00D80A09" w:rsidP="00D80A09">
      <w:r>
        <w:t xml:space="preserve">Deberá completar todos los campos obligatorios denotados por el signo (*) y a continuación presionar sobre el botón </w:t>
      </w:r>
      <w:r w:rsidRPr="00D43FFC">
        <w:rPr>
          <w:b/>
        </w:rPr>
        <w:t>“Registrarse”</w:t>
      </w:r>
      <w:r w:rsidRPr="00D43FFC">
        <w:t>.</w:t>
      </w:r>
    </w:p>
    <w:p w:rsidR="00D80A09" w:rsidRDefault="00D80A09" w:rsidP="00D80A09">
      <w:r>
        <w:t>El sistema validará la información brindada y en caso de encontrarse correcta se le enviará un email al nuevo usuario con la información de su cuenta y con el link para validar la cuenta de usuario recién creada. Si el proceso fue exitoso deberá recibir un correo en su bandeja de entrada como el siguiente (verificar carpeta spam por las dudas):</w:t>
      </w:r>
    </w:p>
    <w:p w:rsidR="00D80A09" w:rsidRDefault="00D80A09" w:rsidP="00D80A09"/>
    <w:p w:rsidR="00D80A09" w:rsidRDefault="00D80A09" w:rsidP="00D80A09"/>
    <w:p w:rsidR="00D80A09" w:rsidRDefault="00D80A09" w:rsidP="00D80A09"/>
    <w:p w:rsidR="00D80A09" w:rsidRDefault="00D80A09" w:rsidP="00D80A09">
      <w:r>
        <w:rPr>
          <w:noProof/>
          <w:lang w:val="es-AR" w:eastAsia="es-AR"/>
        </w:rPr>
        <w:lastRenderedPageBreak/>
        <w:drawing>
          <wp:inline distT="0" distB="0" distL="0" distR="0" wp14:anchorId="4225F83E" wp14:editId="45B13492">
            <wp:extent cx="5400040" cy="1642110"/>
            <wp:effectExtent l="190500" t="190500" r="162560" b="1676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ok.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6421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r>
        <w:t>En caso contrario el sistema le notificará con mensajes de error, informándole que modifique los datos ingresados.</w:t>
      </w:r>
    </w:p>
    <w:p w:rsidR="00D80A09" w:rsidRDefault="00D80A09" w:rsidP="00D80A09"/>
    <w:p w:rsidR="00D80A09" w:rsidRDefault="00D80A09" w:rsidP="00D80A09">
      <w:r>
        <w:t>Será enviado un correo a la casilla proporcionada por el usuario para activar la cuenta:</w:t>
      </w:r>
    </w:p>
    <w:p w:rsidR="00D80A09" w:rsidRDefault="00D80A09" w:rsidP="00D80A09">
      <w:pPr>
        <w:keepNext/>
      </w:pPr>
      <w:r>
        <w:rPr>
          <w:noProof/>
          <w:lang w:val="es-AR" w:eastAsia="es-AR"/>
        </w:rPr>
        <w:drawing>
          <wp:inline distT="0" distB="0" distL="0" distR="0" wp14:anchorId="3A3A9AE8" wp14:editId="75559643">
            <wp:extent cx="5400040" cy="1795145"/>
            <wp:effectExtent l="190500" t="190500" r="162560" b="1670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1-registr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17951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7" w:name="_Toc412114174"/>
      <w:r>
        <w:t xml:space="preserve">Imagen </w:t>
      </w:r>
      <w:r>
        <w:fldChar w:fldCharType="begin"/>
      </w:r>
      <w:r>
        <w:instrText xml:space="preserve"> SEQ Imagen \* ARABIC </w:instrText>
      </w:r>
      <w:r>
        <w:fldChar w:fldCharType="separate"/>
      </w:r>
      <w:r>
        <w:rPr>
          <w:noProof/>
        </w:rPr>
        <w:t>5</w:t>
      </w:r>
      <w:r>
        <w:fldChar w:fldCharType="end"/>
      </w:r>
      <w:r>
        <w:t>: Email de activación de cuenta</w:t>
      </w:r>
      <w:bookmarkEnd w:id="37"/>
    </w:p>
    <w:p w:rsidR="00D80A09" w:rsidRDefault="00D80A09" w:rsidP="00D80A09"/>
    <w:p w:rsidR="00D80A09" w:rsidRDefault="00D80A09" w:rsidP="00D80A09">
      <w:r>
        <w:t>El usuario deberá hacer clic en el link proporcionado en el cuerpo del mensaje y será re direccionado mostrándole un mensaje de que su cuenta ha sido activada con éxito:</w:t>
      </w:r>
    </w:p>
    <w:p w:rsidR="00D80A09" w:rsidRDefault="00D80A09" w:rsidP="00D80A09">
      <w:pPr>
        <w:keepNext/>
      </w:pPr>
      <w:r>
        <w:rPr>
          <w:noProof/>
          <w:lang w:val="es-AR" w:eastAsia="es-AR"/>
        </w:rPr>
        <w:drawing>
          <wp:inline distT="0" distB="0" distL="0" distR="0" wp14:anchorId="6F727C54" wp14:editId="16188340">
            <wp:extent cx="5400040" cy="1912620"/>
            <wp:effectExtent l="190500" t="190500" r="162560" b="16383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registr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1912620"/>
                    </a:xfrm>
                    <a:prstGeom prst="rect">
                      <a:avLst/>
                    </a:prstGeom>
                    <a:ln>
                      <a:noFill/>
                    </a:ln>
                    <a:effectLst>
                      <a:outerShdw blurRad="190500" algn="tl" rotWithShape="0">
                        <a:srgbClr val="000000">
                          <a:alpha val="70000"/>
                        </a:srgbClr>
                      </a:outerShdw>
                    </a:effectLst>
                  </pic:spPr>
                </pic:pic>
              </a:graphicData>
            </a:graphic>
          </wp:inline>
        </w:drawing>
      </w:r>
    </w:p>
    <w:p w:rsidR="00D80A09" w:rsidRPr="00F419A3" w:rsidRDefault="00D80A09" w:rsidP="00D80A09">
      <w:pPr>
        <w:pStyle w:val="Epgrafe"/>
        <w:jc w:val="center"/>
      </w:pPr>
      <w:bookmarkStart w:id="38" w:name="_Toc412114175"/>
      <w:r>
        <w:t xml:space="preserve">Imagen </w:t>
      </w:r>
      <w:r>
        <w:fldChar w:fldCharType="begin"/>
      </w:r>
      <w:r>
        <w:instrText xml:space="preserve"> SEQ Imagen \* ARABIC </w:instrText>
      </w:r>
      <w:r>
        <w:fldChar w:fldCharType="separate"/>
      </w:r>
      <w:r>
        <w:rPr>
          <w:noProof/>
        </w:rPr>
        <w:t>6</w:t>
      </w:r>
      <w:r>
        <w:fldChar w:fldCharType="end"/>
      </w:r>
      <w:r>
        <w:t>: Cuenta de usuario activada</w:t>
      </w:r>
      <w:bookmarkEnd w:id="38"/>
    </w:p>
    <w:p w:rsidR="00D80A09" w:rsidRPr="00F31A33" w:rsidRDefault="00D80A09" w:rsidP="0071450B">
      <w:pPr>
        <w:pStyle w:val="Ttulo4"/>
        <w:rPr>
          <w:color w:val="auto"/>
        </w:rPr>
      </w:pPr>
      <w:bookmarkStart w:id="39" w:name="_Inicio_de_sesión"/>
      <w:bookmarkStart w:id="40" w:name="_Toc412114153"/>
      <w:bookmarkEnd w:id="39"/>
      <w:r w:rsidRPr="00F31A33">
        <w:rPr>
          <w:color w:val="auto"/>
        </w:rPr>
        <w:lastRenderedPageBreak/>
        <w:t>Inicio de sesión</w:t>
      </w:r>
      <w:bookmarkEnd w:id="40"/>
    </w:p>
    <w:p w:rsidR="00D80A09" w:rsidRDefault="00D80A09" w:rsidP="00D80A09">
      <w:r>
        <w:t>Una vez que el usuario confirmó la cuenta o si este ya poseía sus credenciales (usuario ya registrado), podrá acceder desde el botón “</w:t>
      </w:r>
      <w:r w:rsidRPr="00830D5E">
        <w:rPr>
          <w:b/>
        </w:rPr>
        <w:t>Ingresar</w:t>
      </w:r>
      <w:r>
        <w:t>” mediante su email o nombre de usuario y su contraseña y luego presionando el botón “</w:t>
      </w:r>
      <w:r w:rsidRPr="00830D5E">
        <w:rPr>
          <w:b/>
        </w:rPr>
        <w:t>Iniciar sesión</w:t>
      </w:r>
      <w:r>
        <w:t>”:</w:t>
      </w:r>
    </w:p>
    <w:p w:rsidR="00D80A09" w:rsidRDefault="00D80A09" w:rsidP="00D80A09">
      <w:pPr>
        <w:keepNext/>
      </w:pPr>
      <w:r>
        <w:rPr>
          <w:noProof/>
          <w:lang w:val="es-AR" w:eastAsia="es-AR"/>
        </w:rPr>
        <w:drawing>
          <wp:inline distT="0" distB="0" distL="0" distR="0" wp14:anchorId="456FF4E8" wp14:editId="73134D22">
            <wp:extent cx="5400040" cy="2190115"/>
            <wp:effectExtent l="190500" t="190500" r="162560" b="1720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19011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1" w:name="_Toc412114176"/>
      <w:r>
        <w:t xml:space="preserve">Imagen </w:t>
      </w:r>
      <w:r>
        <w:fldChar w:fldCharType="begin"/>
      </w:r>
      <w:r>
        <w:instrText xml:space="preserve"> SEQ Imagen \* ARABIC </w:instrText>
      </w:r>
      <w:r>
        <w:fldChar w:fldCharType="separate"/>
      </w:r>
      <w:r>
        <w:rPr>
          <w:noProof/>
        </w:rPr>
        <w:t>7</w:t>
      </w:r>
      <w:r>
        <w:fldChar w:fldCharType="end"/>
      </w:r>
      <w:r>
        <w:t>: Iniciando sesión</w:t>
      </w:r>
      <w:bookmarkEnd w:id="41"/>
    </w:p>
    <w:p w:rsidR="00D80A09" w:rsidRPr="00960DE9" w:rsidRDefault="00D80A09" w:rsidP="0071450B">
      <w:pPr>
        <w:pStyle w:val="Ttulo3"/>
      </w:pPr>
      <w:bookmarkStart w:id="42" w:name="_Tipos_de_roles"/>
      <w:bookmarkStart w:id="43" w:name="_Toc412114154"/>
      <w:bookmarkStart w:id="44" w:name="_Toc413097990"/>
      <w:bookmarkEnd w:id="42"/>
      <w:r w:rsidRPr="00960DE9">
        <w:t>Tipos de roles</w:t>
      </w:r>
      <w:bookmarkEnd w:id="43"/>
      <w:bookmarkEnd w:id="44"/>
    </w:p>
    <w:p w:rsidR="00D80A09" w:rsidRDefault="00D80A09" w:rsidP="00D80A09"/>
    <w:p w:rsidR="00D80A09" w:rsidRDefault="00D80A09" w:rsidP="00D80A09">
      <w:r>
        <w:t>GeoParking  además del módulo de autenticación, cuenta con un módulo de permisos y roles de usuario para brindar un mecanismo de seguridad.</w:t>
      </w:r>
    </w:p>
    <w:p w:rsidR="00D80A09" w:rsidRDefault="00D80A09" w:rsidP="00D80A09">
      <w:r>
        <w:t xml:space="preserve"> Los tres tipos de roles son:</w:t>
      </w:r>
    </w:p>
    <w:p w:rsidR="00D80A09" w:rsidRDefault="00D80A09" w:rsidP="00D80A09">
      <w:pPr>
        <w:pStyle w:val="Prrafodelista"/>
        <w:numPr>
          <w:ilvl w:val="0"/>
          <w:numId w:val="14"/>
        </w:numPr>
      </w:pPr>
      <w:r>
        <w:t>Registrado</w:t>
      </w:r>
    </w:p>
    <w:p w:rsidR="00D80A09" w:rsidRDefault="00D80A09" w:rsidP="00D80A09">
      <w:pPr>
        <w:pStyle w:val="Prrafodelista"/>
        <w:numPr>
          <w:ilvl w:val="0"/>
          <w:numId w:val="14"/>
        </w:numPr>
      </w:pPr>
      <w:r>
        <w:t>Administrador</w:t>
      </w:r>
    </w:p>
    <w:p w:rsidR="00D80A09" w:rsidRDefault="00D80A09" w:rsidP="00D80A09">
      <w:pPr>
        <w:pStyle w:val="Prrafodelista"/>
        <w:numPr>
          <w:ilvl w:val="0"/>
          <w:numId w:val="14"/>
        </w:numPr>
      </w:pPr>
      <w:r>
        <w:t>Súper administrador</w:t>
      </w:r>
    </w:p>
    <w:p w:rsidR="00D80A09" w:rsidRDefault="00D80A09" w:rsidP="00D80A09">
      <w:r>
        <w:t>En la siguiente tabla, se describe los permisos que tiene cada rol en el sistema:</w:t>
      </w:r>
    </w:p>
    <w:p w:rsidR="00D80A09" w:rsidRDefault="00D80A09" w:rsidP="00D80A09">
      <w:pPr>
        <w:pStyle w:val="Epgrafe"/>
        <w:keepNext/>
      </w:pPr>
    </w:p>
    <w:p w:rsidR="00D80A09" w:rsidRDefault="00D80A09" w:rsidP="00D80A09">
      <w:pPr>
        <w:pStyle w:val="Epgrafe"/>
        <w:keepNext/>
      </w:pPr>
      <w:r>
        <w:t xml:space="preserve">Tabla </w:t>
      </w:r>
      <w:r>
        <w:fldChar w:fldCharType="begin"/>
      </w:r>
      <w:r>
        <w:instrText xml:space="preserve"> SEQ Tabla \* ARABIC </w:instrText>
      </w:r>
      <w:r>
        <w:fldChar w:fldCharType="separate"/>
      </w:r>
      <w:r>
        <w:rPr>
          <w:noProof/>
        </w:rPr>
        <w:t>1</w:t>
      </w:r>
      <w:r>
        <w:fldChar w:fldCharType="end"/>
      </w:r>
      <w:r>
        <w:t>: Permisos por rol de usuario</w:t>
      </w:r>
    </w:p>
    <w:tbl>
      <w:tblPr>
        <w:tblStyle w:val="Listaclara-nfasis1"/>
        <w:tblW w:w="0" w:type="auto"/>
        <w:tblLook w:val="04A0" w:firstRow="1" w:lastRow="0" w:firstColumn="1" w:lastColumn="0" w:noHBand="0" w:noVBand="1"/>
      </w:tblPr>
      <w:tblGrid>
        <w:gridCol w:w="4322"/>
        <w:gridCol w:w="4322"/>
      </w:tblGrid>
      <w:tr w:rsidR="00D80A09" w:rsidTr="00D8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Rol</w:t>
            </w:r>
          </w:p>
        </w:tc>
        <w:tc>
          <w:tcPr>
            <w:tcW w:w="4322" w:type="dxa"/>
          </w:tcPr>
          <w:p w:rsidR="00D80A09" w:rsidRDefault="00D80A09" w:rsidP="00D80A09">
            <w:pPr>
              <w:cnfStyle w:val="100000000000" w:firstRow="1" w:lastRow="0" w:firstColumn="0" w:lastColumn="0" w:oddVBand="0" w:evenVBand="0" w:oddHBand="0" w:evenHBand="0" w:firstRowFirstColumn="0" w:firstRowLastColumn="0" w:lastRowFirstColumn="0" w:lastRowLastColumn="0"/>
            </w:pPr>
            <w:r>
              <w:t>Permisos</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Registrado</w:t>
            </w:r>
          </w:p>
        </w:tc>
        <w:tc>
          <w:tcPr>
            <w:tcW w:w="4322" w:type="dxa"/>
          </w:tcPr>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Consultar playas</w:t>
            </w:r>
          </w:p>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Administrar solicitudes de conexión de playa.</w:t>
            </w:r>
          </w:p>
          <w:p w:rsidR="00D80A09" w:rsidRDefault="00D80A09" w:rsidP="00D80A09">
            <w:pPr>
              <w:pStyle w:val="Prrafodelista"/>
              <w:cnfStyle w:val="000000100000" w:firstRow="0" w:lastRow="0" w:firstColumn="0" w:lastColumn="0" w:oddVBand="0" w:evenVBand="0" w:oddHBand="1" w:evenHBand="0" w:firstRowFirstColumn="0" w:firstRowLastColumn="0" w:lastRowFirstColumn="0" w:lastRowLastColumn="0"/>
            </w:pPr>
          </w:p>
        </w:tc>
      </w:tr>
      <w:tr w:rsidR="00D80A09" w:rsidTr="00D80A09">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Administrador</w:t>
            </w:r>
          </w:p>
        </w:tc>
        <w:tc>
          <w:tcPr>
            <w:tcW w:w="4322" w:type="dxa"/>
          </w:tcPr>
          <w:p w:rsidR="00D80A09" w:rsidRPr="0037090A" w:rsidRDefault="00D80A09" w:rsidP="00D80A09">
            <w:pPr>
              <w:pStyle w:val="Prrafodelista"/>
              <w:cnfStyle w:val="000000000000" w:firstRow="0" w:lastRow="0" w:firstColumn="0" w:lastColumn="0" w:oddVBand="0" w:evenVBand="0" w:oddHBand="0" w:evenHBand="0" w:firstRowFirstColumn="0" w:firstRowLastColumn="0" w:lastRowFirstColumn="0" w:lastRowLastColumn="0"/>
              <w:rPr>
                <w:u w:val="single"/>
              </w:rPr>
            </w:pPr>
            <w:r w:rsidRPr="0037090A">
              <w:rPr>
                <w:u w:val="single"/>
              </w:rPr>
              <w:t xml:space="preserve">Todos los del rol </w:t>
            </w:r>
            <w:r w:rsidRPr="0037090A">
              <w:rPr>
                <w:b/>
                <w:i/>
                <w:u w:val="single"/>
              </w:rPr>
              <w:t xml:space="preserve">registrado </w:t>
            </w:r>
            <w:r w:rsidRPr="0037090A">
              <w:rPr>
                <w:u w:val="single"/>
              </w:rPr>
              <w:t>y:</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playas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zonas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Visualizar estadísticas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Aprobar/desaprobar solicitudes de conexión.</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lastRenderedPageBreak/>
              <w:t>Súper administrador</w:t>
            </w:r>
          </w:p>
        </w:tc>
        <w:tc>
          <w:tcPr>
            <w:tcW w:w="4322" w:type="dxa"/>
          </w:tcPr>
          <w:p w:rsidR="00D80A09" w:rsidRPr="0037090A" w:rsidRDefault="00D80A09" w:rsidP="00D80A09">
            <w:pPr>
              <w:pStyle w:val="Prrafodelista"/>
              <w:cnfStyle w:val="000000100000" w:firstRow="0" w:lastRow="0" w:firstColumn="0" w:lastColumn="0" w:oddVBand="0" w:evenVBand="0" w:oddHBand="1" w:evenHBand="0" w:firstRowFirstColumn="0" w:firstRowLastColumn="0" w:lastRowFirstColumn="0" w:lastRowLastColumn="0"/>
              <w:rPr>
                <w:u w:val="single"/>
              </w:rPr>
            </w:pPr>
            <w:r w:rsidRPr="0037090A">
              <w:rPr>
                <w:u w:val="single"/>
              </w:rPr>
              <w:t xml:space="preserve">Todos los del rol </w:t>
            </w:r>
            <w:r w:rsidRPr="0037090A">
              <w:rPr>
                <w:b/>
                <w:i/>
                <w:u w:val="single"/>
              </w:rPr>
              <w:t>administrador</w:t>
            </w:r>
            <w:r w:rsidRPr="0037090A">
              <w:rPr>
                <w:u w:val="single"/>
              </w:rPr>
              <w:t xml:space="preserve"> y:</w:t>
            </w:r>
          </w:p>
          <w:p w:rsidR="00D80A09" w:rsidRDefault="00D80A09" w:rsidP="00D80A09">
            <w:pPr>
              <w:pStyle w:val="Prrafodelista"/>
              <w:keepNext/>
              <w:numPr>
                <w:ilvl w:val="0"/>
                <w:numId w:val="15"/>
              </w:numPr>
              <w:cnfStyle w:val="000000100000" w:firstRow="0" w:lastRow="0" w:firstColumn="0" w:lastColumn="0" w:oddVBand="0" w:evenVBand="0" w:oddHBand="1" w:evenHBand="0" w:firstRowFirstColumn="0" w:firstRowLastColumn="0" w:lastRowFirstColumn="0" w:lastRowLastColumn="0"/>
            </w:pPr>
            <w:r>
              <w:t>Administrar permisos y roles</w:t>
            </w:r>
          </w:p>
        </w:tc>
      </w:tr>
    </w:tbl>
    <w:p w:rsidR="00D80A09" w:rsidRDefault="00D80A09" w:rsidP="00D80A09"/>
    <w:p w:rsidR="00D80A09" w:rsidRDefault="00D80A09" w:rsidP="0071450B">
      <w:pPr>
        <w:pStyle w:val="Ttulo2"/>
      </w:pPr>
      <w:bookmarkStart w:id="45" w:name="_Toc412114155"/>
      <w:bookmarkStart w:id="46" w:name="_Toc413097991"/>
      <w:r>
        <w:t>Consulta de playas</w:t>
      </w:r>
      <w:bookmarkEnd w:id="45"/>
      <w:bookmarkEnd w:id="46"/>
    </w:p>
    <w:p w:rsidR="00D80A09" w:rsidRDefault="00D80A09" w:rsidP="00D80A09">
      <w:r>
        <w:t xml:space="preserve">Todo usuario registrado así como también no registrado o visitante, podrá hacer uso del módulo de consulta de playas. Para ingresar al mismo, desde la </w:t>
      </w:r>
      <w:r w:rsidRPr="00F31A33">
        <w:t>página de inicio</w:t>
      </w:r>
      <w:r>
        <w:t>, presionando el botón “</w:t>
      </w:r>
      <w:r w:rsidRPr="00EB4F5C">
        <w:rPr>
          <w:b/>
        </w:rPr>
        <w:t>Buscar playas</w:t>
      </w:r>
      <w:r>
        <w:t>” lo cual abrirá una nueva página de consulta y donde deberá ingresar el nombre de la ciudad por el cuál desea consultar las playas, como se muestra a continuación:</w:t>
      </w:r>
    </w:p>
    <w:p w:rsidR="00D80A09" w:rsidRDefault="00D80A09" w:rsidP="00D80A09">
      <w:pPr>
        <w:keepNext/>
      </w:pPr>
      <w:r>
        <w:rPr>
          <w:noProof/>
          <w:lang w:val="es-AR" w:eastAsia="es-AR"/>
        </w:rPr>
        <w:drawing>
          <wp:inline distT="0" distB="0" distL="0" distR="0" wp14:anchorId="4682FDEC" wp14:editId="2A542838">
            <wp:extent cx="5400040" cy="2607945"/>
            <wp:effectExtent l="190500" t="190500" r="162560" b="17335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playas-ciuda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7" w:name="_Toc412114177"/>
      <w:r>
        <w:t xml:space="preserve">Imagen </w:t>
      </w:r>
      <w:r>
        <w:fldChar w:fldCharType="begin"/>
      </w:r>
      <w:r>
        <w:instrText xml:space="preserve"> SEQ Imagen \* ARABIC </w:instrText>
      </w:r>
      <w:r>
        <w:fldChar w:fldCharType="separate"/>
      </w:r>
      <w:r>
        <w:rPr>
          <w:noProof/>
        </w:rPr>
        <w:t>8</w:t>
      </w:r>
      <w:r>
        <w:fldChar w:fldCharType="end"/>
      </w:r>
      <w:r>
        <w:t>: Consultar playas - buscar ciudad</w:t>
      </w:r>
      <w:bookmarkEnd w:id="47"/>
    </w:p>
    <w:p w:rsidR="003E35BA" w:rsidRDefault="00D80A09" w:rsidP="003E35BA">
      <w:r>
        <w:t>Paso siguiente, presionar el botón “</w:t>
      </w:r>
      <w:r w:rsidRPr="00646888">
        <w:rPr>
          <w:b/>
        </w:rPr>
        <w:t>Buscar</w:t>
      </w:r>
      <w:r>
        <w:t>”. Luego, se abrirá una nueva págin</w:t>
      </w:r>
      <w:r w:rsidR="003E35BA">
        <w:t>a que se muestra a continuación:</w:t>
      </w:r>
    </w:p>
    <w:p w:rsidR="00D80A09" w:rsidRDefault="00D80A09" w:rsidP="003E35BA">
      <w:r>
        <w:rPr>
          <w:noProof/>
          <w:lang w:val="es-AR" w:eastAsia="es-AR"/>
        </w:rPr>
        <w:drawing>
          <wp:inline distT="0" distB="0" distL="0" distR="0" wp14:anchorId="422C7CA5" wp14:editId="3FB6961D">
            <wp:extent cx="5400040" cy="2581275"/>
            <wp:effectExtent l="190500" t="190500" r="162560" b="1809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busqueda-playa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8" w:name="_Toc412114178"/>
      <w:r>
        <w:lastRenderedPageBreak/>
        <w:t xml:space="preserve">Imagen </w:t>
      </w:r>
      <w:r>
        <w:fldChar w:fldCharType="begin"/>
      </w:r>
      <w:r>
        <w:instrText xml:space="preserve"> SEQ Imagen \* ARABIC </w:instrText>
      </w:r>
      <w:r>
        <w:fldChar w:fldCharType="separate"/>
      </w:r>
      <w:r>
        <w:rPr>
          <w:noProof/>
        </w:rPr>
        <w:t>9</w:t>
      </w:r>
      <w:r>
        <w:fldChar w:fldCharType="end"/>
      </w:r>
      <w:r>
        <w:t>: Búsqueda de playas:</w:t>
      </w:r>
      <w:bookmarkEnd w:id="48"/>
    </w:p>
    <w:p w:rsidR="00D80A09" w:rsidRDefault="00D80A09" w:rsidP="00D80A09">
      <w:r>
        <w:t>Como se muestra en la</w:t>
      </w:r>
      <w:r w:rsidRPr="006E7D91">
        <w:rPr>
          <w:b/>
          <w:i/>
        </w:rPr>
        <w:t xml:space="preserve"> Imagen 7</w:t>
      </w:r>
      <w:r>
        <w:t xml:space="preserve">  si el sistema encuentra playas, en la ciudad indicada en la página anterior, se visualizará un mapa con un marcador simbolizado por la letra </w:t>
      </w:r>
      <w:r w:rsidRPr="006E7D91">
        <w:rPr>
          <w:b/>
        </w:rPr>
        <w:t>P</w:t>
      </w:r>
      <w:r>
        <w:rPr>
          <w:b/>
        </w:rPr>
        <w:t xml:space="preserve"> (Playa)</w:t>
      </w:r>
      <w:r>
        <w:t xml:space="preserve"> por cada playa registrada en la ciudad correspondiente.</w:t>
      </w:r>
    </w:p>
    <w:p w:rsidR="00D80A09" w:rsidRDefault="00D80A09" w:rsidP="00D80A09">
      <w:r>
        <w:t>También se cuenta con un panel de búsqueda avanzada el cuál le permitirá filtrar los resultados por:</w:t>
      </w:r>
    </w:p>
    <w:p w:rsidR="00D80A09" w:rsidRDefault="00D80A09" w:rsidP="00D80A09">
      <w:pPr>
        <w:pStyle w:val="Prrafodelista"/>
        <w:numPr>
          <w:ilvl w:val="0"/>
          <w:numId w:val="16"/>
        </w:numPr>
      </w:pPr>
      <w:r>
        <w:t>Direcciones o puntos de interés (comercios, shoppings, teatros, cines, entes gubernamentales, etc.).</w:t>
      </w:r>
    </w:p>
    <w:p w:rsidR="00D80A09" w:rsidRDefault="00D80A09" w:rsidP="00D80A09">
      <w:pPr>
        <w:pStyle w:val="Prrafodelista"/>
        <w:numPr>
          <w:ilvl w:val="0"/>
          <w:numId w:val="16"/>
        </w:numPr>
      </w:pPr>
      <w:r>
        <w:t>Tipos de playa: techadas, descubiertas, subterráneas, etc.</w:t>
      </w:r>
    </w:p>
    <w:p w:rsidR="00D80A09" w:rsidRDefault="00D80A09" w:rsidP="00D80A09">
      <w:pPr>
        <w:pStyle w:val="Prrafodelista"/>
        <w:numPr>
          <w:ilvl w:val="0"/>
          <w:numId w:val="16"/>
        </w:numPr>
      </w:pPr>
      <w:r>
        <w:t>Tipos de vehículo: autos, motos, bicicletas, utilitarios, etc.</w:t>
      </w:r>
    </w:p>
    <w:p w:rsidR="00D80A09" w:rsidRDefault="00D80A09" w:rsidP="00D80A09">
      <w:pPr>
        <w:pStyle w:val="Prrafodelista"/>
        <w:numPr>
          <w:ilvl w:val="0"/>
          <w:numId w:val="16"/>
        </w:numPr>
      </w:pPr>
      <w:r>
        <w:t>Días de atención.</w:t>
      </w:r>
    </w:p>
    <w:p w:rsidR="00D80A09" w:rsidRDefault="00D80A09" w:rsidP="00D80A09">
      <w:pPr>
        <w:pStyle w:val="Prrafodelista"/>
        <w:numPr>
          <w:ilvl w:val="0"/>
          <w:numId w:val="16"/>
        </w:numPr>
      </w:pPr>
      <w:r>
        <w:t>Horarios de atención.</w:t>
      </w:r>
    </w:p>
    <w:p w:rsidR="00D80A09" w:rsidRPr="006E7D91" w:rsidRDefault="00D80A09" w:rsidP="00D80A09">
      <w:pPr>
        <w:pStyle w:val="Prrafodelista"/>
        <w:numPr>
          <w:ilvl w:val="0"/>
          <w:numId w:val="16"/>
        </w:numPr>
      </w:pPr>
      <w:r>
        <w:t>Precios.</w:t>
      </w:r>
    </w:p>
    <w:p w:rsidR="00D80A09" w:rsidRDefault="00D80A09" w:rsidP="00D80A09"/>
    <w:p w:rsidR="00D80A09" w:rsidRDefault="00D80A09" w:rsidP="00D80A09">
      <w:r>
        <w:t>El usuario, podrá hacer clic sobre una playa y se desplegará una ventana con información relativa a la misma: Nombre, dirección, disponibilidad de ubicación, precio por hora, qué tipo de vehículos permite estacionar, etc. La siguiente imagen demuestra lo mencionado:</w:t>
      </w:r>
    </w:p>
    <w:p w:rsidR="00D80A09" w:rsidRDefault="00D80A09" w:rsidP="00D80A09"/>
    <w:p w:rsidR="00D80A09" w:rsidRDefault="00D80A09" w:rsidP="00D80A09">
      <w:pPr>
        <w:keepNext/>
      </w:pPr>
      <w:r>
        <w:rPr>
          <w:noProof/>
          <w:lang w:val="es-AR" w:eastAsia="es-AR"/>
        </w:rPr>
        <w:drawing>
          <wp:inline distT="0" distB="0" distL="0" distR="0" wp14:anchorId="70D5AB3A" wp14:editId="5016BB38">
            <wp:extent cx="5400040" cy="2908300"/>
            <wp:effectExtent l="190500" t="190500" r="162560" b="1778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lay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83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9" w:name="_Toc412114179"/>
      <w:r>
        <w:t xml:space="preserve">Imagen </w:t>
      </w:r>
      <w:r>
        <w:fldChar w:fldCharType="begin"/>
      </w:r>
      <w:r>
        <w:instrText xml:space="preserve"> SEQ Imagen \* ARABIC </w:instrText>
      </w:r>
      <w:r>
        <w:fldChar w:fldCharType="separate"/>
      </w:r>
      <w:r>
        <w:rPr>
          <w:noProof/>
        </w:rPr>
        <w:t>10</w:t>
      </w:r>
      <w:r>
        <w:fldChar w:fldCharType="end"/>
      </w:r>
      <w:r>
        <w:t>: Información de playa seleccionada</w:t>
      </w:r>
      <w:bookmarkEnd w:id="49"/>
    </w:p>
    <w:p w:rsidR="00D80A09" w:rsidRDefault="00D80A09" w:rsidP="00D80A09"/>
    <w:p w:rsidR="00D80A09" w:rsidRDefault="00D80A09" w:rsidP="00D80A09">
      <w:r>
        <w:t>También si lo prefiere, el usuario podrá ver los datos de las playas de la ciudad solicitada en formato de tabla, presionando el menú “</w:t>
      </w:r>
      <w:r w:rsidRPr="00740DE3">
        <w:rPr>
          <w:b/>
        </w:rPr>
        <w:t>Ver listado</w:t>
      </w:r>
      <w:r>
        <w:t>”, como se indica a continuación:</w:t>
      </w:r>
    </w:p>
    <w:p w:rsidR="00D80A09" w:rsidRDefault="00D80A09" w:rsidP="00D80A09">
      <w:pPr>
        <w:keepNext/>
      </w:pPr>
      <w:r>
        <w:rPr>
          <w:noProof/>
          <w:lang w:val="es-AR" w:eastAsia="es-AR"/>
        </w:rPr>
        <w:lastRenderedPageBreak/>
        <w:drawing>
          <wp:inline distT="0" distB="0" distL="0" distR="0" wp14:anchorId="13192372" wp14:editId="4671868F">
            <wp:extent cx="5400040" cy="2387600"/>
            <wp:effectExtent l="190500" t="190500" r="162560" b="16510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layas-en-ciuda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3876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0" w:name="_Toc412114180"/>
      <w:r>
        <w:t xml:space="preserve">Imagen </w:t>
      </w:r>
      <w:r>
        <w:fldChar w:fldCharType="begin"/>
      </w:r>
      <w:r>
        <w:instrText xml:space="preserve"> SEQ Imagen \* ARABIC </w:instrText>
      </w:r>
      <w:r>
        <w:fldChar w:fldCharType="separate"/>
      </w:r>
      <w:r>
        <w:rPr>
          <w:noProof/>
        </w:rPr>
        <w:t>11</w:t>
      </w:r>
      <w:r>
        <w:fldChar w:fldCharType="end"/>
      </w:r>
      <w:r>
        <w:t>: Listado de playas</w:t>
      </w:r>
      <w:bookmarkEnd w:id="50"/>
    </w:p>
    <w:p w:rsidR="00D80A09" w:rsidRDefault="00D80A09" w:rsidP="00D80A09">
      <w:r>
        <w:t>Podrá volver al modo mapa presionando el botón “</w:t>
      </w:r>
      <w:r w:rsidRPr="00740DE3">
        <w:rPr>
          <w:b/>
        </w:rPr>
        <w:t>Ver mapa</w:t>
      </w:r>
      <w:r>
        <w:t>”.</w:t>
      </w:r>
    </w:p>
    <w:p w:rsidR="00D80A09" w:rsidRDefault="00D80A09" w:rsidP="003E35BA">
      <w:r>
        <w:rPr>
          <w:b/>
        </w:rPr>
        <w:t xml:space="preserve">Nota: </w:t>
      </w:r>
      <w:r>
        <w:t>Para mayor información, podrá presionar el botón de ayuda ubicado en la esquina superior derecha de la página.</w:t>
      </w:r>
    </w:p>
    <w:p w:rsidR="003E35BA" w:rsidRPr="003E35BA" w:rsidRDefault="003E35BA" w:rsidP="003E35BA"/>
    <w:bookmarkStart w:id="51" w:name="_Toc412114156"/>
    <w:bookmarkStart w:id="52" w:name="_Toc413097992"/>
    <w:p w:rsidR="00D80A09" w:rsidRDefault="00D80A09" w:rsidP="0071450B">
      <w:pPr>
        <w:pStyle w:val="Ttulo2"/>
      </w:pPr>
      <w:r>
        <w:rPr>
          <w:noProof/>
          <w:lang w:val="es-AR" w:eastAsia="es-AR"/>
        </w:rPr>
        <mc:AlternateContent>
          <mc:Choice Requires="wps">
            <w:drawing>
              <wp:anchor distT="0" distB="0" distL="114300" distR="114300" simplePos="0" relativeHeight="251656192" behindDoc="1" locked="0" layoutInCell="1" allowOverlap="1" wp14:anchorId="27D0F696" wp14:editId="1690AAD7">
                <wp:simplePos x="0" y="0"/>
                <wp:positionH relativeFrom="column">
                  <wp:posOffset>-22860</wp:posOffset>
                </wp:positionH>
                <wp:positionV relativeFrom="paragraph">
                  <wp:posOffset>395605</wp:posOffset>
                </wp:positionV>
                <wp:extent cx="5610225" cy="628650"/>
                <wp:effectExtent l="19050" t="19050" r="38100" b="47625"/>
                <wp:wrapNone/>
                <wp:docPr id="293" name="Rectángulo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93" o:spid="_x0000_s1026" style="position:absolute;left:0;text-align:left;margin-left:-1.8pt;margin-top:31.15pt;width:441.7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v:rect>
            </w:pict>
          </mc:Fallback>
        </mc:AlternateContent>
      </w:r>
      <w:r>
        <w:t>Administración de playas</w:t>
      </w:r>
      <w:bookmarkEnd w:id="51"/>
      <w:bookmarkEnd w:id="52"/>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r>
        <w:t xml:space="preserve">El objetivo de este módulo es el de crear una playa debido a una solicitud de conexión (ver </w:t>
      </w:r>
      <w:r w:rsidRPr="00206348">
        <w:t xml:space="preserve">manual de procedimiento de </w:t>
      </w:r>
      <w:r w:rsidR="00206348">
        <w:t>conexión</w:t>
      </w:r>
      <w:r>
        <w:t>)</w:t>
      </w:r>
    </w:p>
    <w:p w:rsidR="00D80A09" w:rsidRDefault="00D80A09" w:rsidP="00D80A09"/>
    <w:p w:rsidR="00D80A09" w:rsidRDefault="00D80A09" w:rsidP="00D80A09">
      <w:r>
        <w:t xml:space="preserve">Para ello deberá </w:t>
      </w:r>
      <w:r w:rsidR="0029207B">
        <w:t>ingresar al sistema</w:t>
      </w:r>
      <w:r>
        <w:t xml:space="preserve"> con un usuar</w:t>
      </w:r>
      <w:r w:rsidR="00F31A33">
        <w:t>io de tipo administrador</w:t>
      </w:r>
      <w:r>
        <w:t xml:space="preserve"> e ir a la opción “</w:t>
      </w:r>
      <w:r w:rsidRPr="003C1EEF">
        <w:rPr>
          <w:b/>
        </w:rPr>
        <w:t>Administrar playas</w:t>
      </w:r>
      <w:r>
        <w:t>”. Se abrirá una ventana con un cuadro de texto para buscar playas por ciudad y dos botones “</w:t>
      </w:r>
      <w:r w:rsidRPr="003C1EEF">
        <w:rPr>
          <w:b/>
        </w:rPr>
        <w:t>Buscar</w:t>
      </w:r>
      <w:r>
        <w:t>” y “</w:t>
      </w:r>
      <w:r w:rsidRPr="003C1EEF">
        <w:rPr>
          <w:b/>
        </w:rPr>
        <w:t>Agregar</w:t>
      </w:r>
      <w:r>
        <w:t>”.</w:t>
      </w:r>
    </w:p>
    <w:p w:rsidR="00D80A09" w:rsidRDefault="00D80A09" w:rsidP="00D80A09">
      <w:pPr>
        <w:keepNext/>
      </w:pPr>
      <w:r>
        <w:rPr>
          <w:noProof/>
          <w:lang w:val="es-AR" w:eastAsia="es-AR"/>
        </w:rPr>
        <w:lastRenderedPageBreak/>
        <w:drawing>
          <wp:inline distT="0" distB="0" distL="0" distR="0" wp14:anchorId="090230A0" wp14:editId="34100CBE">
            <wp:extent cx="5400040" cy="2588895"/>
            <wp:effectExtent l="190500" t="190500" r="162560" b="17335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playas-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3" w:name="_Toc412114181"/>
      <w:r>
        <w:t xml:space="preserve">Imagen </w:t>
      </w:r>
      <w:r>
        <w:fldChar w:fldCharType="begin"/>
      </w:r>
      <w:r>
        <w:instrText xml:space="preserve"> SEQ Imagen \* ARABIC </w:instrText>
      </w:r>
      <w:r>
        <w:fldChar w:fldCharType="separate"/>
      </w:r>
      <w:r>
        <w:rPr>
          <w:noProof/>
        </w:rPr>
        <w:t>12</w:t>
      </w:r>
      <w:r>
        <w:fldChar w:fldCharType="end"/>
      </w:r>
      <w:r>
        <w:t>: Panel administración de playas</w:t>
      </w:r>
      <w:bookmarkEnd w:id="53"/>
    </w:p>
    <w:p w:rsidR="00D80A09" w:rsidRDefault="00D80A09" w:rsidP="00D80A09">
      <w:pPr>
        <w:pStyle w:val="Ttulo3"/>
      </w:pPr>
    </w:p>
    <w:p w:rsidR="00D80A09" w:rsidRPr="002D2B0F" w:rsidRDefault="00D80A09" w:rsidP="0071450B">
      <w:pPr>
        <w:pStyle w:val="Ttulo4"/>
        <w:rPr>
          <w:color w:val="auto"/>
        </w:rPr>
      </w:pPr>
      <w:bookmarkStart w:id="54" w:name="_Toc412114157"/>
      <w:r w:rsidRPr="002D2B0F">
        <w:rPr>
          <w:color w:val="auto"/>
        </w:rPr>
        <w:t>Agregar nueva playa</w:t>
      </w:r>
      <w:bookmarkEnd w:id="54"/>
    </w:p>
    <w:p w:rsidR="00D80A09" w:rsidRDefault="00D80A09" w:rsidP="00D80A09">
      <w:r>
        <w:t>Al presionar el botón “</w:t>
      </w:r>
      <w:r w:rsidRPr="007F341F">
        <w:rPr>
          <w:b/>
        </w:rPr>
        <w:t>Agregar</w:t>
      </w:r>
      <w:r>
        <w:t>” se abrirá una ventana modal donde se solicitarán datos relevantes de la nueva playa a registrar:</w:t>
      </w:r>
    </w:p>
    <w:p w:rsidR="00D80A09" w:rsidRDefault="00D80A09" w:rsidP="00D80A09">
      <w:pPr>
        <w:pStyle w:val="Prrafodelista"/>
        <w:numPr>
          <w:ilvl w:val="0"/>
          <w:numId w:val="17"/>
        </w:numPr>
      </w:pPr>
      <w:r w:rsidRPr="00E55B94">
        <w:rPr>
          <w:u w:val="single"/>
        </w:rPr>
        <w:t>Datos generales:</w:t>
      </w:r>
      <w:r>
        <w:t xml:space="preserve"> nombre, dirección, teléfono, email, tipo de playa, horarios, precios, días de atención, tipos de vehículos, capacidades, etc.</w:t>
      </w:r>
    </w:p>
    <w:p w:rsidR="00D80A09" w:rsidRDefault="00D80A09" w:rsidP="00D80A09">
      <w:pPr>
        <w:pStyle w:val="Prrafodelista"/>
        <w:numPr>
          <w:ilvl w:val="0"/>
          <w:numId w:val="17"/>
        </w:numPr>
      </w:pPr>
      <w:r>
        <w:rPr>
          <w:u w:val="single"/>
        </w:rPr>
        <w:t>Direcciones</w:t>
      </w:r>
      <w:r w:rsidRPr="00E55B94">
        <w:rPr>
          <w:u w:val="single"/>
        </w:rPr>
        <w:t>:</w:t>
      </w:r>
      <w:r>
        <w:t xml:space="preserve"> Una o más ubicaciones de la playa con soporte visual en mapa.</w:t>
      </w:r>
    </w:p>
    <w:p w:rsidR="00D80A09" w:rsidRDefault="00D80A09" w:rsidP="00D80A09">
      <w:r>
        <w:t xml:space="preserve"> En las siguientes imágenes se muestran lo mencionado:</w:t>
      </w:r>
    </w:p>
    <w:p w:rsidR="00D80A09" w:rsidRDefault="00D80A09" w:rsidP="00D80A09">
      <w:pPr>
        <w:keepNext/>
      </w:pPr>
      <w:r>
        <w:rPr>
          <w:noProof/>
          <w:lang w:val="es-AR" w:eastAsia="es-AR"/>
        </w:rPr>
        <w:lastRenderedPageBreak/>
        <w:drawing>
          <wp:inline distT="0" distB="0" distL="0" distR="0" wp14:anchorId="01B568E8" wp14:editId="27863259">
            <wp:extent cx="5400040" cy="4415155"/>
            <wp:effectExtent l="190500" t="190500" r="162560" b="17589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1.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41515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5" w:name="_Toc412114182"/>
      <w:r>
        <w:t xml:space="preserve">Imagen </w:t>
      </w:r>
      <w:r>
        <w:fldChar w:fldCharType="begin"/>
      </w:r>
      <w:r>
        <w:instrText xml:space="preserve"> SEQ Imagen \* ARABIC </w:instrText>
      </w:r>
      <w:r>
        <w:fldChar w:fldCharType="separate"/>
      </w:r>
      <w:r>
        <w:rPr>
          <w:noProof/>
        </w:rPr>
        <w:t>13</w:t>
      </w:r>
      <w:r>
        <w:fldChar w:fldCharType="end"/>
      </w:r>
      <w:r>
        <w:t>: Formulario registro de playa (datos generales)</w:t>
      </w:r>
      <w:bookmarkEnd w:id="55"/>
    </w:p>
    <w:p w:rsidR="00D80A09" w:rsidRDefault="00D80A09" w:rsidP="00D80A09">
      <w:pPr>
        <w:keepNext/>
      </w:pPr>
      <w:r>
        <w:rPr>
          <w:noProof/>
          <w:lang w:val="es-AR" w:eastAsia="es-AR"/>
        </w:rPr>
        <w:lastRenderedPageBreak/>
        <w:drawing>
          <wp:inline distT="0" distB="0" distL="0" distR="0" wp14:anchorId="362A2544" wp14:editId="09E476D3">
            <wp:extent cx="5400040" cy="4364990"/>
            <wp:effectExtent l="190500" t="190500" r="162560" b="1689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2.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36499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6" w:name="_Toc412114183"/>
      <w:r>
        <w:t xml:space="preserve">Imagen </w:t>
      </w:r>
      <w:r>
        <w:fldChar w:fldCharType="begin"/>
      </w:r>
      <w:r>
        <w:instrText xml:space="preserve"> SEQ Imagen \* ARABIC </w:instrText>
      </w:r>
      <w:r>
        <w:fldChar w:fldCharType="separate"/>
      </w:r>
      <w:r>
        <w:rPr>
          <w:noProof/>
        </w:rPr>
        <w:t>14</w:t>
      </w:r>
      <w:r>
        <w:fldChar w:fldCharType="end"/>
      </w:r>
      <w:r>
        <w:t>: Formulario registro de playa (direcciones)</w:t>
      </w:r>
      <w:bookmarkEnd w:id="56"/>
    </w:p>
    <w:p w:rsidR="00D80A09" w:rsidRDefault="00D80A09" w:rsidP="00D80A09">
      <w:r w:rsidRPr="00DA3FFF">
        <w:rPr>
          <w:b/>
        </w:rPr>
        <w:t>Nota:</w:t>
      </w:r>
      <w:r>
        <w:t xml:space="preserve"> Al presionar el botón denotado por un marcador (clip naranja) se mostrará un marcador de tipo de playa denotado por una P (Playa) en el mapa según la dirección brindada en los campos ciudad, calle y número.  Este a su vez, podrá ser arrastrado y colocado en la dirección que precise el usuario.</w:t>
      </w:r>
    </w:p>
    <w:p w:rsidR="00D80A09" w:rsidRDefault="00D80A09" w:rsidP="00D80A09"/>
    <w:p w:rsidR="00D80A09" w:rsidRDefault="00D80A09" w:rsidP="00D80A09">
      <w:r>
        <w:t>Una vez completado el formulario el sistema validará la información ingresada y lo notificará al respecto.</w:t>
      </w:r>
    </w:p>
    <w:p w:rsidR="00D80A09" w:rsidRDefault="00D80A09" w:rsidP="00D80A09"/>
    <w:p w:rsidR="00D80A09" w:rsidRPr="002D2B0F" w:rsidRDefault="00D80A09" w:rsidP="00F31A33">
      <w:pPr>
        <w:pStyle w:val="Ttulo4"/>
        <w:rPr>
          <w:color w:val="auto"/>
        </w:rPr>
      </w:pPr>
      <w:bookmarkStart w:id="57" w:name="_Toc412114158"/>
      <w:r w:rsidRPr="002D2B0F">
        <w:rPr>
          <w:color w:val="auto"/>
        </w:rPr>
        <w:t>Consultar playas registradas</w:t>
      </w:r>
      <w:bookmarkEnd w:id="57"/>
    </w:p>
    <w:p w:rsidR="00D80A09" w:rsidRDefault="00D80A09" w:rsidP="00D80A09">
      <w:r>
        <w:t>Se podrán listar las playas registradas en una tabla para poder realizar 3 (tres) operaciones:</w:t>
      </w:r>
    </w:p>
    <w:p w:rsidR="00D80A09" w:rsidRDefault="00D80A09" w:rsidP="00D80A09">
      <w:pPr>
        <w:pStyle w:val="Prrafodelista"/>
        <w:numPr>
          <w:ilvl w:val="0"/>
          <w:numId w:val="18"/>
        </w:numPr>
      </w:pPr>
      <w:r>
        <w:t>Ver: Mostrará el formulario de playa con los campos deshabilitados. Sólo modo consulta.</w:t>
      </w:r>
    </w:p>
    <w:p w:rsidR="00D80A09" w:rsidRDefault="00D80A09" w:rsidP="00D80A09">
      <w:pPr>
        <w:pStyle w:val="Prrafodelista"/>
        <w:numPr>
          <w:ilvl w:val="0"/>
          <w:numId w:val="18"/>
        </w:numPr>
      </w:pPr>
      <w:r>
        <w:t>Editar: Podrá modificar los datos de la playa y actualizarlos.</w:t>
      </w:r>
    </w:p>
    <w:p w:rsidR="00D80A09" w:rsidRDefault="00D80A09" w:rsidP="00D80A09">
      <w:pPr>
        <w:pStyle w:val="Prrafodelista"/>
        <w:numPr>
          <w:ilvl w:val="0"/>
          <w:numId w:val="18"/>
        </w:numPr>
      </w:pPr>
      <w:r>
        <w:t>Eliminar: Se procederá a dar de baja la playa.</w:t>
      </w:r>
    </w:p>
    <w:p w:rsidR="00D80A09" w:rsidRDefault="00D80A09" w:rsidP="00D80A09">
      <w:r>
        <w:t>Según siguiente imagen:</w:t>
      </w:r>
    </w:p>
    <w:p w:rsidR="00D80A09" w:rsidRDefault="00D80A09" w:rsidP="00D80A09"/>
    <w:p w:rsidR="00D80A09" w:rsidRDefault="00D80A09" w:rsidP="00D80A09">
      <w:pPr>
        <w:keepNext/>
      </w:pPr>
      <w:r>
        <w:rPr>
          <w:noProof/>
          <w:lang w:val="es-AR" w:eastAsia="es-AR"/>
        </w:rPr>
        <w:lastRenderedPageBreak/>
        <w:drawing>
          <wp:inline distT="0" distB="0" distL="0" distR="0" wp14:anchorId="1CAF3D51" wp14:editId="09D01CE7">
            <wp:extent cx="5400040" cy="2899410"/>
            <wp:effectExtent l="190500" t="190500" r="162560" b="16764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listado-playa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8994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8" w:name="_Toc412114184"/>
      <w:r>
        <w:t xml:space="preserve">Imagen </w:t>
      </w:r>
      <w:r>
        <w:fldChar w:fldCharType="begin"/>
      </w:r>
      <w:r>
        <w:instrText xml:space="preserve"> SEQ Imagen \* ARABIC </w:instrText>
      </w:r>
      <w:r>
        <w:fldChar w:fldCharType="separate"/>
      </w:r>
      <w:r>
        <w:rPr>
          <w:noProof/>
        </w:rPr>
        <w:t>15</w:t>
      </w:r>
      <w:r>
        <w:fldChar w:fldCharType="end"/>
      </w:r>
      <w:r>
        <w:t>: Listado de playas registradas</w:t>
      </w:r>
      <w:bookmarkEnd w:id="58"/>
    </w:p>
    <w:p w:rsidR="00D80A09" w:rsidRPr="00E154DA" w:rsidRDefault="00D80A09" w:rsidP="00D80A09"/>
    <w:p w:rsidR="00D80A09" w:rsidRDefault="00D80A09" w:rsidP="0071450B">
      <w:pPr>
        <w:pStyle w:val="Ttulo2"/>
      </w:pPr>
      <w:bookmarkStart w:id="59" w:name="_Toc412114159"/>
      <w:bookmarkStart w:id="60" w:name="_Toc413097993"/>
      <w:r w:rsidRPr="00A75DA6">
        <w:t>Administración de zonas</w:t>
      </w:r>
      <w:bookmarkEnd w:id="59"/>
      <w:bookmarkEnd w:id="60"/>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0FF1808B" wp14:editId="3EDD17EF">
                <wp:extent cx="5610225" cy="628650"/>
                <wp:effectExtent l="22860" t="27940" r="34290" b="48260"/>
                <wp:docPr id="292" name="Rectángulo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2" o:spid="_x0000_s1027"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Dqyptl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w10:anchorlock/>
              </v:rect>
            </w:pict>
          </mc:Fallback>
        </mc:AlternateContent>
      </w:r>
    </w:p>
    <w:p w:rsidR="00D80A09" w:rsidRPr="00420029" w:rsidRDefault="00D80A09" w:rsidP="00D80A09">
      <w:r>
        <w:t>Este módulo tiene como objetivo la gestión de zonas de una determinada ciudad. Esto será tenido en cuenta para el módulo de</w:t>
      </w:r>
      <w:r w:rsidRPr="00592967">
        <w:t xml:space="preserve"> reportes y estadísticas</w:t>
      </w:r>
      <w:r>
        <w:t>, explicado más adelante.</w:t>
      </w:r>
    </w:p>
    <w:p w:rsidR="00D80A09" w:rsidRDefault="00D80A09" w:rsidP="00D80A09">
      <w:r>
        <w:t xml:space="preserve">Para ingresar, deberá </w:t>
      </w:r>
      <w:r w:rsidR="00592967">
        <w:t xml:space="preserve">loguearse </w:t>
      </w:r>
      <w:r>
        <w:t>en el sistema con un usuario tipo administrador. Luego en el panel de administrador, deberá dirigirse a la opción “</w:t>
      </w:r>
      <w:r w:rsidRPr="00BD08CB">
        <w:rPr>
          <w:b/>
        </w:rPr>
        <w:t>Administración de zonas</w:t>
      </w:r>
      <w:r w:rsidR="00592967">
        <w:t>”,</w:t>
      </w:r>
      <w:r>
        <w:t xml:space="preserve"> acto seguido se abrirá un panel con un mapa de la ciudad que usted haya elegido.</w:t>
      </w:r>
    </w:p>
    <w:p w:rsidR="00D80A09" w:rsidRDefault="00D80A09" w:rsidP="00D80A09">
      <w:r>
        <w:t>Si existen zonas ya creadas, se verán dibujadas en el mapa, caso contrario, el mapa estará sin zonas.</w:t>
      </w:r>
    </w:p>
    <w:p w:rsidR="00D80A09" w:rsidRPr="002D2B0F" w:rsidRDefault="00D80A09" w:rsidP="0071450B">
      <w:pPr>
        <w:pStyle w:val="Ttulo4"/>
        <w:rPr>
          <w:color w:val="auto"/>
        </w:rPr>
      </w:pPr>
      <w:bookmarkStart w:id="61" w:name="_Toc412114160"/>
      <w:r w:rsidRPr="002D2B0F">
        <w:rPr>
          <w:color w:val="auto"/>
        </w:rPr>
        <w:t>Registrar nueva zona</w:t>
      </w:r>
      <w:bookmarkEnd w:id="61"/>
    </w:p>
    <w:p w:rsidR="00D80A09" w:rsidRDefault="00D80A09" w:rsidP="00D80A09">
      <w:r>
        <w:t>Para registrar una nueva zona, deberá presionar el botón “</w:t>
      </w:r>
      <w:r w:rsidRPr="00A15247">
        <w:rPr>
          <w:b/>
        </w:rPr>
        <w:t>Agregar</w:t>
      </w:r>
      <w:r>
        <w:t>”, luego se habilitará en el mapa una herramienta para que pueda dibujar polígonos que reflejen la zona que desea registrar. Si desea, puede borrar y volver a comenzar mediante la paleta de opciones del mismo editor.</w:t>
      </w:r>
    </w:p>
    <w:p w:rsidR="00D80A09" w:rsidRDefault="00D80A09" w:rsidP="00D80A09">
      <w:r>
        <w:t>Una vez finalizado el proceso de dibujo de la zona, deberá proporcionarle un nombre a la zona, y luego presionar el botón “</w:t>
      </w:r>
      <w:r w:rsidRPr="00A15247">
        <w:rPr>
          <w:b/>
        </w:rPr>
        <w:t>Crear</w:t>
      </w:r>
      <w:r>
        <w:t>”.</w:t>
      </w:r>
    </w:p>
    <w:p w:rsidR="00D80A09" w:rsidRDefault="00D80A09" w:rsidP="00D80A09">
      <w:r>
        <w:t xml:space="preserve">El sistema notificará de tal acción por caso exitoso o erróneo. </w:t>
      </w:r>
    </w:p>
    <w:p w:rsidR="00D80A09" w:rsidRPr="00A15247" w:rsidRDefault="00D80A09" w:rsidP="00D80A09"/>
    <w:p w:rsidR="00D80A09" w:rsidRDefault="00D80A09" w:rsidP="00D80A09">
      <w:pPr>
        <w:keepNext/>
        <w:spacing w:before="0" w:after="160" w:line="259" w:lineRule="auto"/>
        <w:jc w:val="left"/>
      </w:pPr>
      <w:r>
        <w:rPr>
          <w:noProof/>
          <w:lang w:val="es-AR" w:eastAsia="es-AR"/>
        </w:rPr>
        <w:lastRenderedPageBreak/>
        <w:drawing>
          <wp:inline distT="0" distB="0" distL="0" distR="0" wp14:anchorId="42EBF195" wp14:editId="709FBF16">
            <wp:extent cx="5400040" cy="2609850"/>
            <wp:effectExtent l="190500" t="190500" r="162560" b="1714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zona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60985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2" w:name="_Toc412114185"/>
      <w:r>
        <w:t xml:space="preserve">Imagen </w:t>
      </w:r>
      <w:r>
        <w:fldChar w:fldCharType="begin"/>
      </w:r>
      <w:r>
        <w:instrText xml:space="preserve"> SEQ Imagen \* ARABIC </w:instrText>
      </w:r>
      <w:r>
        <w:fldChar w:fldCharType="separate"/>
      </w:r>
      <w:r>
        <w:rPr>
          <w:noProof/>
        </w:rPr>
        <w:t>16</w:t>
      </w:r>
      <w:r>
        <w:fldChar w:fldCharType="end"/>
      </w:r>
      <w:r>
        <w:t>: Registrar nueva zona</w:t>
      </w:r>
      <w:bookmarkEnd w:id="62"/>
    </w:p>
    <w:p w:rsidR="00D80A09" w:rsidRDefault="00D80A09" w:rsidP="0071450B">
      <w:pPr>
        <w:pStyle w:val="Ttulo2"/>
      </w:pPr>
      <w:bookmarkStart w:id="63" w:name="_Reportes_y_estadísticas"/>
      <w:bookmarkStart w:id="64" w:name="_Toc412114161"/>
      <w:bookmarkStart w:id="65" w:name="_Toc413097994"/>
      <w:bookmarkEnd w:id="63"/>
      <w:r>
        <w:t>Reportes y estadísticas</w:t>
      </w:r>
      <w:bookmarkEnd w:id="64"/>
      <w:bookmarkEnd w:id="65"/>
    </w:p>
    <w:p w:rsidR="00D80A09" w:rsidRDefault="00D80A09" w:rsidP="00D80A09">
      <w:r>
        <w:t>Como su nombre lo indica este módulo consiste en el procesamiento de datos para confeccionar informes tabulados, en formato gráfico y que servirán de apoyo a la toma de decisiones del administrador de playas, ya sea este un dueño de playas de estacionamiento  o hasta incluso un responsable del flujo de tráfico de una entidad gubernamental.</w:t>
      </w: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3B72A6A7" wp14:editId="387031A8">
                <wp:extent cx="5610225" cy="628650"/>
                <wp:effectExtent l="22860" t="24130" r="34290" b="52070"/>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1" o:spid="_x0000_s1028"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CGiGsI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w10:anchorlock/>
              </v:rect>
            </w:pict>
          </mc:Fallback>
        </mc:AlternateContent>
      </w:r>
    </w:p>
    <w:p w:rsidR="003E35BA" w:rsidRDefault="00D80A09" w:rsidP="003E35BA">
      <w:r>
        <w:t xml:space="preserve">Para acceder a esta funcionalidad, deberá </w:t>
      </w:r>
      <w:r w:rsidR="002D2B0F">
        <w:t xml:space="preserve">loguearse </w:t>
      </w:r>
      <w:r>
        <w:t>como usuario con rol administrador y dirigirse al panel lateral izquierda presionando en la opción “</w:t>
      </w:r>
      <w:r w:rsidRPr="006241D3">
        <w:rPr>
          <w:b/>
        </w:rPr>
        <w:t>Estadísticas</w:t>
      </w:r>
      <w:r>
        <w:t>” como lo muestra la siguiente imagen:</w:t>
      </w:r>
    </w:p>
    <w:p w:rsidR="00D80A09" w:rsidRDefault="00D80A09" w:rsidP="003E35BA">
      <w:r>
        <w:rPr>
          <w:noProof/>
          <w:lang w:val="es-AR" w:eastAsia="es-AR"/>
        </w:rPr>
        <w:lastRenderedPageBreak/>
        <w:drawing>
          <wp:inline distT="0" distB="0" distL="0" distR="0" wp14:anchorId="1A4F357B" wp14:editId="6BC372BF">
            <wp:extent cx="5400040" cy="2593340"/>
            <wp:effectExtent l="190500" t="190500" r="162560" b="1689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estadistic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9334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6" w:name="_Toc412114186"/>
      <w:r>
        <w:t xml:space="preserve">Imagen </w:t>
      </w:r>
      <w:r>
        <w:fldChar w:fldCharType="begin"/>
      </w:r>
      <w:r>
        <w:instrText xml:space="preserve"> SEQ Imagen \* ARABIC </w:instrText>
      </w:r>
      <w:r>
        <w:fldChar w:fldCharType="separate"/>
      </w:r>
      <w:r>
        <w:rPr>
          <w:noProof/>
        </w:rPr>
        <w:t>17</w:t>
      </w:r>
      <w:r>
        <w:fldChar w:fldCharType="end"/>
      </w:r>
      <w:r>
        <w:t xml:space="preserve">: Ingreso al panel </w:t>
      </w:r>
      <w:r w:rsidR="00592967">
        <w:t>estadísticas</w:t>
      </w:r>
      <w:r>
        <w:t>:</w:t>
      </w:r>
      <w:bookmarkEnd w:id="66"/>
    </w:p>
    <w:p w:rsidR="00D80A09" w:rsidRDefault="00D80A09" w:rsidP="00D80A09">
      <w:r>
        <w:t>Como se puede observar en la imagen anterior, el usuario deberá ingresar el nombre de una ciudad en el campo rotulado con “</w:t>
      </w:r>
      <w:r w:rsidRPr="00952535">
        <w:rPr>
          <w:b/>
        </w:rPr>
        <w:t>Ciudad</w:t>
      </w:r>
      <w:r>
        <w:t>”.</w:t>
      </w:r>
    </w:p>
    <w:p w:rsidR="00D80A09" w:rsidRDefault="00D80A09" w:rsidP="00D80A09">
      <w:r>
        <w:t>Una vez cargada una ciudad, se habilitará el botón “</w:t>
      </w:r>
      <w:r w:rsidRPr="00952535">
        <w:rPr>
          <w:b/>
        </w:rPr>
        <w:t>Nueva</w:t>
      </w:r>
      <w:r>
        <w:t>” el cual desplegará dos opciones:</w:t>
      </w:r>
    </w:p>
    <w:p w:rsidR="00D80A09" w:rsidRDefault="00D80A09" w:rsidP="00D80A09">
      <w:pPr>
        <w:pStyle w:val="Prrafodelista"/>
        <w:numPr>
          <w:ilvl w:val="0"/>
          <w:numId w:val="19"/>
        </w:numPr>
      </w:pPr>
      <w:r>
        <w:t>Tiempo real</w:t>
      </w:r>
    </w:p>
    <w:p w:rsidR="00D80A09" w:rsidRDefault="00D80A09" w:rsidP="00D80A09">
      <w:pPr>
        <w:pStyle w:val="Prrafodelista"/>
        <w:numPr>
          <w:ilvl w:val="0"/>
          <w:numId w:val="19"/>
        </w:numPr>
      </w:pPr>
      <w:r>
        <w:t>Histórica</w:t>
      </w:r>
    </w:p>
    <w:p w:rsidR="00D80A09" w:rsidRDefault="00D80A09" w:rsidP="00D80A09">
      <w:r>
        <w:t>A continuación se explicará cada una.</w:t>
      </w:r>
    </w:p>
    <w:p w:rsidR="00D80A09" w:rsidRDefault="00D80A09" w:rsidP="00D80A09"/>
    <w:p w:rsidR="00D80A09" w:rsidRDefault="00D80A09" w:rsidP="0071450B">
      <w:pPr>
        <w:pStyle w:val="Ttulo3"/>
      </w:pPr>
      <w:bookmarkStart w:id="67" w:name="_Toc412114162"/>
      <w:bookmarkStart w:id="68" w:name="_Toc413097995"/>
      <w:r>
        <w:t>Tiempo real</w:t>
      </w:r>
      <w:bookmarkEnd w:id="67"/>
      <w:bookmarkEnd w:id="68"/>
    </w:p>
    <w:p w:rsidR="00D80A09" w:rsidRDefault="00D80A09" w:rsidP="00D80A09">
      <w:r>
        <w:t xml:space="preserve">El administrador, podrá visualizar la disponibilidad de las playas en tiempo real, pudiendo filtrar la información agrupándola </w:t>
      </w:r>
      <w:r w:rsidR="00592967">
        <w:t>en:</w:t>
      </w:r>
    </w:p>
    <w:p w:rsidR="00D80A09" w:rsidRDefault="00D80A09" w:rsidP="00D80A09">
      <w:pPr>
        <w:pStyle w:val="Prrafodelista"/>
        <w:numPr>
          <w:ilvl w:val="0"/>
          <w:numId w:val="20"/>
        </w:numPr>
      </w:pPr>
      <w:r>
        <w:t>Por tipos de playas</w:t>
      </w:r>
    </w:p>
    <w:p w:rsidR="00D80A09" w:rsidRDefault="00D80A09" w:rsidP="00D80A09">
      <w:pPr>
        <w:pStyle w:val="Prrafodelista"/>
        <w:numPr>
          <w:ilvl w:val="0"/>
          <w:numId w:val="20"/>
        </w:numPr>
      </w:pPr>
      <w:r>
        <w:t>Tipos de vehículos</w:t>
      </w:r>
    </w:p>
    <w:p w:rsidR="00D80A09" w:rsidRDefault="00D80A09" w:rsidP="00D80A09">
      <w:pPr>
        <w:pStyle w:val="Prrafodelista"/>
        <w:numPr>
          <w:ilvl w:val="0"/>
          <w:numId w:val="20"/>
        </w:numPr>
      </w:pPr>
      <w:r>
        <w:t>Playas</w:t>
      </w:r>
    </w:p>
    <w:p w:rsidR="00D80A09" w:rsidRDefault="00D80A09" w:rsidP="00D80A09">
      <w:r>
        <w:t xml:space="preserve">Existen dos tipos de gráficos, los cuales se pueden cambiar con el botón verde </w:t>
      </w:r>
      <w:r w:rsidR="00592967">
        <w:t>de:</w:t>
      </w:r>
    </w:p>
    <w:p w:rsidR="00D80A09" w:rsidRDefault="00D80A09" w:rsidP="00D80A09">
      <w:pPr>
        <w:pStyle w:val="Prrafodelista"/>
        <w:numPr>
          <w:ilvl w:val="0"/>
          <w:numId w:val="21"/>
        </w:numPr>
      </w:pPr>
      <w:r w:rsidRPr="002161A9">
        <w:rPr>
          <w:u w:val="single"/>
        </w:rPr>
        <w:t>Gráfico de líneas:</w:t>
      </w:r>
      <w:r>
        <w:t xml:space="preserve"> En el cual se visualiza en tiempo real la modificación de la disponibilidad.</w:t>
      </w:r>
    </w:p>
    <w:p w:rsidR="00D80A09" w:rsidRDefault="00D80A09" w:rsidP="00D80A09">
      <w:pPr>
        <w:keepNext/>
      </w:pPr>
      <w:r>
        <w:rPr>
          <w:noProof/>
          <w:lang w:val="es-AR" w:eastAsia="es-AR"/>
        </w:rPr>
        <w:lastRenderedPageBreak/>
        <w:drawing>
          <wp:inline distT="0" distB="0" distL="0" distR="0" wp14:anchorId="0C5EDCA9" wp14:editId="2E43EA54">
            <wp:extent cx="5400040" cy="2413635"/>
            <wp:effectExtent l="190500" t="190500" r="162560" b="17716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1.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1363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9" w:name="_Toc412114187"/>
      <w:r>
        <w:t xml:space="preserve">Imagen </w:t>
      </w:r>
      <w:r>
        <w:fldChar w:fldCharType="begin"/>
      </w:r>
      <w:r>
        <w:instrText xml:space="preserve"> SEQ Imagen \* ARABIC </w:instrText>
      </w:r>
      <w:r>
        <w:fldChar w:fldCharType="separate"/>
      </w:r>
      <w:r>
        <w:rPr>
          <w:noProof/>
        </w:rPr>
        <w:t>18</w:t>
      </w:r>
      <w:r>
        <w:fldChar w:fldCharType="end"/>
      </w:r>
      <w:r>
        <w:t>: Gráfico tiempo real de disponibilidades (lineal)</w:t>
      </w:r>
      <w:bookmarkEnd w:id="69"/>
    </w:p>
    <w:p w:rsidR="00D80A09" w:rsidRDefault="00D80A09" w:rsidP="00D80A09">
      <w:pPr>
        <w:pStyle w:val="Prrafodelista"/>
        <w:numPr>
          <w:ilvl w:val="0"/>
          <w:numId w:val="21"/>
        </w:numPr>
      </w:pPr>
      <w:r w:rsidRPr="002161A9">
        <w:rPr>
          <w:u w:val="single"/>
        </w:rPr>
        <w:t>Gráfico de densidad:</w:t>
      </w:r>
      <w:r>
        <w:t xml:space="preserve"> Se podrá visualizar un mapa de la ciudad seleccionada el cual muestra círculos de colores con distinta intensidad por playa, los colores indican, de acuerdo a su intensidad, la disponibilidad de la playa.</w:t>
      </w:r>
    </w:p>
    <w:p w:rsidR="00D80A09" w:rsidRDefault="00D80A09" w:rsidP="00D80A09">
      <w:pPr>
        <w:keepNext/>
      </w:pPr>
      <w:r>
        <w:rPr>
          <w:noProof/>
          <w:lang w:val="es-AR" w:eastAsia="es-AR"/>
        </w:rPr>
        <w:drawing>
          <wp:inline distT="0" distB="0" distL="0" distR="0" wp14:anchorId="7E81756C" wp14:editId="4782B96E">
            <wp:extent cx="5400040" cy="2510790"/>
            <wp:effectExtent l="190500" t="190500" r="162560" b="17526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2.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510790"/>
                    </a:xfrm>
                    <a:prstGeom prst="rect">
                      <a:avLst/>
                    </a:prstGeom>
                    <a:ln>
                      <a:noFill/>
                    </a:ln>
                    <a:effectLst>
                      <a:outerShdw blurRad="190500" algn="tl" rotWithShape="0">
                        <a:srgbClr val="000000">
                          <a:alpha val="70000"/>
                        </a:srgbClr>
                      </a:outerShdw>
                    </a:effectLst>
                  </pic:spPr>
                </pic:pic>
              </a:graphicData>
            </a:graphic>
          </wp:inline>
        </w:drawing>
      </w:r>
    </w:p>
    <w:p w:rsidR="00D80A09" w:rsidRPr="00952535" w:rsidRDefault="00D80A09" w:rsidP="00D80A09">
      <w:pPr>
        <w:pStyle w:val="Epgrafe"/>
        <w:jc w:val="center"/>
      </w:pPr>
      <w:bookmarkStart w:id="70" w:name="_Toc412114188"/>
      <w:r>
        <w:t xml:space="preserve">Imagen </w:t>
      </w:r>
      <w:r>
        <w:fldChar w:fldCharType="begin"/>
      </w:r>
      <w:r>
        <w:instrText xml:space="preserve"> SEQ Imagen \* ARABIC </w:instrText>
      </w:r>
      <w:r>
        <w:fldChar w:fldCharType="separate"/>
      </w:r>
      <w:r>
        <w:rPr>
          <w:noProof/>
        </w:rPr>
        <w:t>19</w:t>
      </w:r>
      <w:r>
        <w:fldChar w:fldCharType="end"/>
      </w:r>
      <w:r>
        <w:t>: Gráfico tiempo real de disponibilidades (densidad)</w:t>
      </w:r>
      <w:bookmarkEnd w:id="70"/>
    </w:p>
    <w:p w:rsidR="00D80A09" w:rsidRDefault="00D80A09" w:rsidP="00D80A09">
      <w:pPr>
        <w:pStyle w:val="Ttulo2"/>
      </w:pPr>
    </w:p>
    <w:p w:rsidR="00D80A09" w:rsidRDefault="00D80A09" w:rsidP="0071450B">
      <w:pPr>
        <w:pStyle w:val="Ttulo3"/>
      </w:pPr>
      <w:bookmarkStart w:id="71" w:name="_Toc412114163"/>
      <w:bookmarkStart w:id="72" w:name="_Toc413097996"/>
      <w:r>
        <w:t>Histórico</w:t>
      </w:r>
      <w:bookmarkEnd w:id="71"/>
      <w:bookmarkEnd w:id="72"/>
    </w:p>
    <w:p w:rsidR="00D80A09" w:rsidRDefault="00D80A09" w:rsidP="00D80A09">
      <w:pPr>
        <w:spacing w:before="0" w:after="160" w:line="259" w:lineRule="auto"/>
        <w:jc w:val="left"/>
      </w:pPr>
      <w:r>
        <w:t>El usuario podrá ver en formato gráfico de torta, barras, líneas y áreas la cantidad total de consultas, promedio de disponibilidades por playas, tipos de playas y zonas. Como se puede evidenciar en la siguiente imagen:</w:t>
      </w:r>
    </w:p>
    <w:p w:rsidR="00D80A09" w:rsidRDefault="00D80A09" w:rsidP="00D80A09">
      <w:pPr>
        <w:keepNext/>
        <w:spacing w:before="0" w:after="160" w:line="259" w:lineRule="auto"/>
        <w:jc w:val="left"/>
      </w:pPr>
      <w:r>
        <w:rPr>
          <w:noProof/>
          <w:lang w:val="es-AR" w:eastAsia="es-AR"/>
        </w:rPr>
        <w:lastRenderedPageBreak/>
        <w:drawing>
          <wp:inline distT="0" distB="0" distL="0" distR="0" wp14:anchorId="7D107AE9" wp14:editId="7C48478F">
            <wp:extent cx="5400040" cy="2690495"/>
            <wp:effectExtent l="190500" t="190500" r="162560" b="1670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904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3" w:name="_Toc412114189"/>
      <w:r>
        <w:t xml:space="preserve">Imagen </w:t>
      </w:r>
      <w:r>
        <w:fldChar w:fldCharType="begin"/>
      </w:r>
      <w:r>
        <w:instrText xml:space="preserve"> SEQ Imagen \* ARABIC </w:instrText>
      </w:r>
      <w:r>
        <w:fldChar w:fldCharType="separate"/>
      </w:r>
      <w:r>
        <w:rPr>
          <w:noProof/>
        </w:rPr>
        <w:t>20</w:t>
      </w:r>
      <w:r>
        <w:fldChar w:fldCharType="end"/>
      </w:r>
      <w:r>
        <w:t xml:space="preserve">: Gráfico </w:t>
      </w:r>
      <w:r w:rsidR="00592967">
        <w:t>histórico</w:t>
      </w:r>
      <w:r>
        <w:t xml:space="preserve"> (disponibilidades)</w:t>
      </w:r>
      <w:bookmarkEnd w:id="73"/>
    </w:p>
    <w:p w:rsidR="00D80A09" w:rsidRDefault="00D80A09" w:rsidP="0071450B">
      <w:pPr>
        <w:pStyle w:val="Ttulo2"/>
      </w:pPr>
      <w:bookmarkStart w:id="74" w:name="_Toc412114164"/>
      <w:bookmarkStart w:id="75" w:name="_Toc413097997"/>
      <w:r>
        <w:t>Administración de solicitudes y conexiones</w:t>
      </w:r>
      <w:bookmarkEnd w:id="74"/>
      <w:bookmarkEnd w:id="75"/>
    </w:p>
    <w:p w:rsidR="00D80A09" w:rsidRDefault="00D80A09" w:rsidP="00D80A09">
      <w:r>
        <w:rPr>
          <w:noProof/>
          <w:lang w:val="es-AR" w:eastAsia="es-AR"/>
        </w:rPr>
        <mc:AlternateContent>
          <mc:Choice Requires="wps">
            <w:drawing>
              <wp:inline distT="0" distB="0" distL="0" distR="0" wp14:anchorId="7BEE3002" wp14:editId="7BB4AEB0">
                <wp:extent cx="5610225" cy="819150"/>
                <wp:effectExtent l="22860" t="27940" r="34290" b="48260"/>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8191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0" o:spid="_x0000_s1029" style="width:441.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E4A88" w:rsidRDefault="00AE4A88" w:rsidP="00D80A09"/>
                  </w:txbxContent>
                </v:textbox>
                <w10:anchorlock/>
              </v:rect>
            </w:pict>
          </mc:Fallback>
        </mc:AlternateContent>
      </w:r>
      <w:r>
        <w:t xml:space="preserve">Este módulo, tiene por objetivo, vincular al dueño /administrador de playa(s) de estacionamiento consigo mismo. </w:t>
      </w:r>
    </w:p>
    <w:p w:rsidR="00D80A09" w:rsidRDefault="00D80A09" w:rsidP="00D80A09">
      <w:pPr>
        <w:rPr>
          <w:b/>
        </w:rPr>
      </w:pPr>
    </w:p>
    <w:p w:rsidR="00D80A09" w:rsidRDefault="00D80A09" w:rsidP="00D80A09">
      <w:pPr>
        <w:rPr>
          <w:b/>
        </w:rPr>
      </w:pPr>
    </w:p>
    <w:p w:rsidR="00D80A09" w:rsidRDefault="00D80A09" w:rsidP="002D2B0F">
      <w:r w:rsidRPr="00C232F1">
        <w:rPr>
          <w:b/>
        </w:rPr>
        <w:t>Nota:</w:t>
      </w:r>
      <w:r>
        <w:t xml:space="preserve"> Ver </w:t>
      </w:r>
      <w:r w:rsidR="002D2B0F">
        <w:t>M</w:t>
      </w:r>
      <w:r>
        <w:t xml:space="preserve">anual de </w:t>
      </w:r>
      <w:r w:rsidR="002D2B0F">
        <w:t>Procedimiento de Conexión Web Services</w:t>
      </w:r>
    </w:p>
    <w:p w:rsidR="00D80A09" w:rsidRDefault="00D80A09" w:rsidP="0071450B">
      <w:pPr>
        <w:pStyle w:val="Ttulo2"/>
      </w:pPr>
      <w:bookmarkStart w:id="76" w:name="_Toc412114165"/>
      <w:bookmarkStart w:id="77" w:name="_Toc413097998"/>
      <w:r>
        <w:t>Administración de roles y permisos</w:t>
      </w:r>
      <w:bookmarkEnd w:id="76"/>
      <w:bookmarkEnd w:id="77"/>
    </w:p>
    <w:p w:rsidR="00D80A09" w:rsidRDefault="00D80A09" w:rsidP="00D80A09">
      <w:r>
        <w:t>Este módulo tiene por objetivo, la creación de roles y la asignación de permisos a roles de usuario.</w:t>
      </w:r>
    </w:p>
    <w:p w:rsidR="00D80A09" w:rsidRDefault="00D80A09" w:rsidP="00D80A09">
      <w:r>
        <w:rPr>
          <w:noProof/>
          <w:lang w:val="es-AR" w:eastAsia="es-AR"/>
        </w:rPr>
        <mc:AlternateContent>
          <mc:Choice Requires="wps">
            <w:drawing>
              <wp:anchor distT="0" distB="0" distL="114300" distR="114300" simplePos="0" relativeHeight="251657216" behindDoc="1" locked="0" layoutInCell="1" allowOverlap="1" wp14:anchorId="5D9EA0C7" wp14:editId="298AE276">
                <wp:simplePos x="0" y="0"/>
                <wp:positionH relativeFrom="column">
                  <wp:posOffset>72390</wp:posOffset>
                </wp:positionH>
                <wp:positionV relativeFrom="paragraph">
                  <wp:posOffset>287655</wp:posOffset>
                </wp:positionV>
                <wp:extent cx="5610225" cy="628650"/>
                <wp:effectExtent l="19050" t="27940" r="38100" b="48260"/>
                <wp:wrapNone/>
                <wp:docPr id="289" name="Rectángulo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89" o:spid="_x0000_s1030" style="position:absolute;left:0;text-align:left;margin-left:5.7pt;margin-top:22.65pt;width:441.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E4A88" w:rsidRDefault="00AE4A88" w:rsidP="00D80A09"/>
                  </w:txbxContent>
                </v:textbox>
              </v:rect>
            </w:pict>
          </mc:Fallback>
        </mc:AlternateContent>
      </w:r>
    </w:p>
    <w:p w:rsidR="00D80A09" w:rsidRDefault="00D80A09" w:rsidP="00D80A09">
      <w:r>
        <w:tab/>
      </w:r>
      <w:r>
        <w:tab/>
      </w:r>
    </w:p>
    <w:p w:rsidR="00D80A09" w:rsidRDefault="00D80A09" w:rsidP="00D80A09"/>
    <w:p w:rsidR="00D80A09" w:rsidRDefault="00D80A09" w:rsidP="00D80A09"/>
    <w:p w:rsidR="00D80A09" w:rsidRDefault="00D80A09" w:rsidP="00D80A09"/>
    <w:p w:rsidR="00D80A09" w:rsidRDefault="00D80A09" w:rsidP="0071450B">
      <w:pPr>
        <w:pStyle w:val="Ttulo3"/>
      </w:pPr>
      <w:bookmarkStart w:id="78" w:name="_Toc412114166"/>
      <w:bookmarkStart w:id="79" w:name="_Toc413097999"/>
      <w:r>
        <w:t>Crear un nuevo rol</w:t>
      </w:r>
      <w:bookmarkEnd w:id="78"/>
      <w:bookmarkEnd w:id="79"/>
    </w:p>
    <w:p w:rsidR="00D80A09" w:rsidRDefault="00D80A09" w:rsidP="00D80A09">
      <w:r>
        <w:t xml:space="preserve">El primer paso será </w:t>
      </w:r>
      <w:r w:rsidR="002D2B0F">
        <w:t xml:space="preserve">loguearse </w:t>
      </w:r>
      <w:r>
        <w:t xml:space="preserve">en el sistema con una cuenta de tipo </w:t>
      </w:r>
      <w:r w:rsidRPr="00C34774">
        <w:rPr>
          <w:b/>
        </w:rPr>
        <w:t>superadministrador</w:t>
      </w:r>
      <w:r>
        <w:rPr>
          <w:b/>
        </w:rPr>
        <w:t xml:space="preserve">. </w:t>
      </w:r>
      <w:r>
        <w:t>Luego, en el panel lateral izquierdo, seleccionar “Administración de roles y permisos” y dentro de este listado, presionar “</w:t>
      </w:r>
      <w:r w:rsidRPr="00C34774">
        <w:rPr>
          <w:b/>
        </w:rPr>
        <w:t>Crear rol</w:t>
      </w:r>
      <w:r>
        <w:t>”.</w:t>
      </w:r>
    </w:p>
    <w:p w:rsidR="00D80A09" w:rsidRDefault="00D80A09" w:rsidP="00D80A09">
      <w:r>
        <w:lastRenderedPageBreak/>
        <w:t xml:space="preserve">Se abrirá un formulario donde deberá completar el nombre del rol y una breve descripción acercar del mismo. Paso siguiente, pulsar el botón </w:t>
      </w:r>
      <w:r w:rsidRPr="000157EB">
        <w:rPr>
          <w:b/>
        </w:rPr>
        <w:t>“Agregar</w:t>
      </w:r>
      <w:r>
        <w:t>”, la siguiente imagen muestra lo descripto anteriormente:</w:t>
      </w:r>
    </w:p>
    <w:p w:rsidR="00D80A09" w:rsidRDefault="00D80A09" w:rsidP="00D80A09">
      <w:pPr>
        <w:keepNext/>
      </w:pPr>
      <w:r>
        <w:rPr>
          <w:noProof/>
          <w:lang w:val="es-AR" w:eastAsia="es-AR"/>
        </w:rPr>
        <w:drawing>
          <wp:inline distT="0" distB="0" distL="0" distR="0" wp14:anchorId="501E9F7C" wp14:editId="41D930FD">
            <wp:extent cx="5400040" cy="2585085"/>
            <wp:effectExtent l="190500" t="190500" r="162560" b="17716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uperadministrador-crearRo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8508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80" w:name="_Toc412114190"/>
      <w:r>
        <w:t xml:space="preserve">Imagen </w:t>
      </w:r>
      <w:r>
        <w:fldChar w:fldCharType="begin"/>
      </w:r>
      <w:r>
        <w:instrText xml:space="preserve"> SEQ Imagen \* ARABIC </w:instrText>
      </w:r>
      <w:r>
        <w:fldChar w:fldCharType="separate"/>
      </w:r>
      <w:r>
        <w:rPr>
          <w:noProof/>
        </w:rPr>
        <w:t>21</w:t>
      </w:r>
      <w:r>
        <w:fldChar w:fldCharType="end"/>
      </w:r>
      <w:r>
        <w:t>: Crear rol</w:t>
      </w:r>
      <w:bookmarkEnd w:id="80"/>
    </w:p>
    <w:p w:rsidR="00D80A09" w:rsidRDefault="00D80A09" w:rsidP="00D80A09">
      <w:r>
        <w:t>El sistema notificará el resultado de dicha acción ya sea exitosa como errónea.</w:t>
      </w:r>
    </w:p>
    <w:p w:rsidR="00D80A09" w:rsidRDefault="00D80A09" w:rsidP="00D80A09"/>
    <w:p w:rsidR="00D80A09" w:rsidRDefault="00D80A09" w:rsidP="0071450B">
      <w:pPr>
        <w:pStyle w:val="Ttulo3"/>
      </w:pPr>
      <w:bookmarkStart w:id="81" w:name="_Toc412114167"/>
      <w:bookmarkStart w:id="82" w:name="_Toc413098000"/>
      <w:r>
        <w:t>Asignar permisos a rol</w:t>
      </w:r>
      <w:bookmarkEnd w:id="81"/>
      <w:bookmarkEnd w:id="82"/>
    </w:p>
    <w:p w:rsidR="00D80A09" w:rsidRDefault="00D80A09" w:rsidP="00D80A09"/>
    <w:p w:rsidR="003E35BA" w:rsidRDefault="00D80A09" w:rsidP="003E35BA">
      <w:r>
        <w:t>Para ello, deberá seleccionarse del panel lateral izquierdo, la opción “</w:t>
      </w:r>
      <w:r w:rsidRPr="00626666">
        <w:rPr>
          <w:b/>
        </w:rPr>
        <w:t>Asignar permisos a rol</w:t>
      </w:r>
      <w:r>
        <w:t>”. Se mostrará una lista desplegable de los roles existentes. Luego, para modificar los permisos para ese rol, deberá seleccionar los correspondientes del listado de opciones que se listan debajo, según siguiente imagen:</w:t>
      </w:r>
    </w:p>
    <w:p w:rsidR="00D80A09" w:rsidRDefault="00D80A09" w:rsidP="003E35BA">
      <w:r>
        <w:rPr>
          <w:b/>
          <w:noProof/>
          <w:sz w:val="36"/>
          <w:lang w:val="es-AR" w:eastAsia="es-AR"/>
        </w:rPr>
        <w:drawing>
          <wp:inline distT="0" distB="0" distL="0" distR="0" wp14:anchorId="34AE6A15" wp14:editId="222884D8">
            <wp:extent cx="5400040" cy="2549525"/>
            <wp:effectExtent l="190500" t="190500" r="162560" b="1746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s-a-ro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rPr>
          <w:b w:val="0"/>
          <w:sz w:val="36"/>
        </w:rPr>
      </w:pPr>
      <w:bookmarkStart w:id="83" w:name="_Toc412114191"/>
      <w:r>
        <w:lastRenderedPageBreak/>
        <w:t xml:space="preserve">Imagen </w:t>
      </w:r>
      <w:r>
        <w:fldChar w:fldCharType="begin"/>
      </w:r>
      <w:r>
        <w:instrText xml:space="preserve"> SEQ Imagen \* ARABIC </w:instrText>
      </w:r>
      <w:r>
        <w:fldChar w:fldCharType="separate"/>
      </w:r>
      <w:r>
        <w:rPr>
          <w:noProof/>
        </w:rPr>
        <w:t>22</w:t>
      </w:r>
      <w:r>
        <w:fldChar w:fldCharType="end"/>
      </w:r>
      <w:r>
        <w:t>: Asignar permisos a rol de usuario</w:t>
      </w:r>
      <w:bookmarkEnd w:id="83"/>
    </w:p>
    <w:p w:rsidR="00D80A09" w:rsidRDefault="00D80A09" w:rsidP="0071450B">
      <w:pPr>
        <w:pStyle w:val="Ttulo3"/>
      </w:pPr>
      <w:bookmarkStart w:id="84" w:name="_Toc412114168"/>
      <w:bookmarkStart w:id="85" w:name="_Toc413098001"/>
      <w:r w:rsidRPr="00667D7A">
        <w:t>Asignar rol a usuario</w:t>
      </w:r>
      <w:bookmarkEnd w:id="84"/>
      <w:bookmarkEnd w:id="85"/>
    </w:p>
    <w:p w:rsidR="00D80A09" w:rsidRDefault="00D80A09" w:rsidP="00D80A09">
      <w:r>
        <w:t>Consiste en otorgarle un rol a un usuario en particular para que tenga autorización o no en los diferentes módulos del sistema.</w:t>
      </w:r>
    </w:p>
    <w:p w:rsidR="00D80A09" w:rsidRDefault="00D80A09" w:rsidP="00D80A09">
      <w:r>
        <w:t>Para ello, deberá ingresar a la opción “</w:t>
      </w:r>
      <w:r w:rsidRPr="00667D7A">
        <w:rPr>
          <w:b/>
        </w:rPr>
        <w:t>Asignar rol a usuario</w:t>
      </w:r>
      <w:r>
        <w:t>” del panel lateral izquierdo y elegir de la lista desplegable el usuario y sobre este último elegir el rol pertinente. La siguiente imagen demuestra el procedimiento:</w:t>
      </w:r>
    </w:p>
    <w:p w:rsidR="00D80A09" w:rsidRDefault="00D80A09" w:rsidP="00D80A09">
      <w:pPr>
        <w:keepNext/>
      </w:pPr>
      <w:r>
        <w:rPr>
          <w:noProof/>
          <w:lang w:val="es-AR" w:eastAsia="es-AR"/>
        </w:rPr>
        <w:drawing>
          <wp:inline distT="0" distB="0" distL="0" distR="0" wp14:anchorId="68E9CA99" wp14:editId="6C0E4597">
            <wp:extent cx="5400040" cy="2588895"/>
            <wp:effectExtent l="190500" t="190500" r="162560" b="1733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rol-a-usuari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Pr="00667D7A" w:rsidRDefault="00D80A09" w:rsidP="00D80A09">
      <w:pPr>
        <w:pStyle w:val="Epgrafe"/>
        <w:jc w:val="center"/>
      </w:pPr>
      <w:bookmarkStart w:id="86" w:name="_Toc412114192"/>
      <w:r>
        <w:t xml:space="preserve">Imagen </w:t>
      </w:r>
      <w:r>
        <w:fldChar w:fldCharType="begin"/>
      </w:r>
      <w:r>
        <w:instrText xml:space="preserve"> SEQ Imagen \* ARABIC </w:instrText>
      </w:r>
      <w:r>
        <w:fldChar w:fldCharType="separate"/>
      </w:r>
      <w:r>
        <w:rPr>
          <w:noProof/>
        </w:rPr>
        <w:t>23</w:t>
      </w:r>
      <w:r>
        <w:fldChar w:fldCharType="end"/>
      </w:r>
      <w:r>
        <w:t>: Asignación de rol a usuario</w:t>
      </w:r>
      <w:bookmarkEnd w:id="86"/>
    </w:p>
    <w:p w:rsidR="00D80A09" w:rsidRDefault="00D80A09" w:rsidP="0071450B">
      <w:pPr>
        <w:pStyle w:val="Ttulo2"/>
      </w:pPr>
      <w:bookmarkStart w:id="87" w:name="_Toc412114169"/>
      <w:bookmarkStart w:id="88" w:name="_Toc413098002"/>
      <w:r>
        <w:t>Contacto</w:t>
      </w:r>
      <w:bookmarkEnd w:id="87"/>
      <w:bookmarkEnd w:id="88"/>
    </w:p>
    <w:p w:rsidR="00D80A09" w:rsidRDefault="00D80A09" w:rsidP="00D80A09"/>
    <w:p w:rsidR="00D80A09" w:rsidRDefault="00D80A09" w:rsidP="00D80A09">
      <w:r>
        <w:t>Para mayor información, comuníquese con el equipo de soporte de GeoParking, enviándonos un correo a la siguiente dirección:</w:t>
      </w:r>
    </w:p>
    <w:p w:rsidR="00D80A09" w:rsidRDefault="007C34FA" w:rsidP="00D80A09">
      <w:pPr>
        <w:rPr>
          <w:rStyle w:val="Hipervnculo"/>
        </w:rPr>
      </w:pPr>
      <w:hyperlink r:id="rId34" w:history="1">
        <w:r w:rsidR="00D80A09" w:rsidRPr="00CE59FC">
          <w:rPr>
            <w:rStyle w:val="Hipervnculo"/>
          </w:rPr>
          <w:t>info.geoparking@gmail.com</w:t>
        </w:r>
      </w:hyperlink>
    </w:p>
    <w:p w:rsidR="0071450B" w:rsidRDefault="0071450B">
      <w:pPr>
        <w:spacing w:before="0" w:after="160" w:line="259" w:lineRule="auto"/>
        <w:jc w:val="left"/>
        <w:rPr>
          <w:rStyle w:val="Hipervnculo"/>
        </w:rPr>
      </w:pPr>
      <w:r>
        <w:rPr>
          <w:rStyle w:val="Hipervnculo"/>
        </w:rPr>
        <w:br w:type="page"/>
      </w:r>
    </w:p>
    <w:p w:rsidR="0071450B" w:rsidRDefault="0071450B" w:rsidP="0071450B">
      <w:pPr>
        <w:pStyle w:val="Ttulo1"/>
      </w:pPr>
      <w:bookmarkStart w:id="89" w:name="_Toc413098003"/>
      <w:r>
        <w:lastRenderedPageBreak/>
        <w:t>Manual Usuario Móvil</w:t>
      </w:r>
      <w:bookmarkEnd w:id="89"/>
    </w:p>
    <w:p w:rsidR="00BF582D" w:rsidRDefault="00BF582D" w:rsidP="00B4092D">
      <w:pPr>
        <w:pStyle w:val="Ttulo2"/>
      </w:pPr>
      <w:bookmarkStart w:id="90" w:name="_Toc401611215"/>
      <w:bookmarkStart w:id="91" w:name="_Toc412580482"/>
    </w:p>
    <w:p w:rsidR="00B4092D" w:rsidRPr="00385501" w:rsidRDefault="00B4092D" w:rsidP="00BF582D">
      <w:pPr>
        <w:pStyle w:val="Ttulo2"/>
        <w:rPr>
          <w:color w:val="0070C0"/>
        </w:rPr>
      </w:pPr>
      <w:bookmarkStart w:id="92" w:name="_Toc413098004"/>
      <w:r w:rsidRPr="00385501">
        <w:t>Control de la documentación</w:t>
      </w:r>
      <w:bookmarkEnd w:id="90"/>
      <w:bookmarkEnd w:id="91"/>
      <w:bookmarkEnd w:id="92"/>
    </w:p>
    <w:p w:rsidR="00B4092D" w:rsidRPr="00B4092D" w:rsidRDefault="00B4092D" w:rsidP="00B4092D">
      <w:pPr>
        <w:pStyle w:val="Ttulo3"/>
      </w:pPr>
      <w:bookmarkStart w:id="93" w:name="_Toc401611216"/>
      <w:bookmarkStart w:id="94" w:name="_Toc412580483"/>
      <w:bookmarkStart w:id="95" w:name="_Toc413098005"/>
      <w:r w:rsidRPr="00B4092D">
        <w:t>Control de la Configuración.</w:t>
      </w:r>
      <w:bookmarkEnd w:id="93"/>
      <w:bookmarkEnd w:id="94"/>
      <w:bookmarkEnd w:id="95"/>
    </w:p>
    <w:tbl>
      <w:tblPr>
        <w:tblW w:w="833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521"/>
      </w:tblGrid>
      <w:tr w:rsidR="00B4092D" w:rsidRPr="00BC29B0" w:rsidTr="00BF582D">
        <w:trPr>
          <w:trHeight w:val="481"/>
        </w:trPr>
        <w:tc>
          <w:tcPr>
            <w:tcW w:w="1809" w:type="dxa"/>
            <w:shd w:val="clear" w:color="auto" w:fill="ACB9CA" w:themeFill="text2" w:themeFillTint="66"/>
            <w:tcMar>
              <w:left w:w="28" w:type="dxa"/>
              <w:right w:w="28" w:type="dxa"/>
            </w:tcMar>
          </w:tcPr>
          <w:p w:rsidR="00B4092D" w:rsidRPr="00BF582D" w:rsidRDefault="00B4092D" w:rsidP="00B4092D">
            <w:pPr>
              <w:rPr>
                <w:b/>
                <w:bCs/>
                <w:sz w:val="20"/>
              </w:rPr>
            </w:pPr>
            <w:r w:rsidRPr="00BF582D">
              <w:rPr>
                <w:b/>
                <w:bCs/>
                <w:sz w:val="20"/>
              </w:rPr>
              <w:t>Título:</w:t>
            </w:r>
          </w:p>
        </w:tc>
        <w:tc>
          <w:tcPr>
            <w:tcW w:w="6521" w:type="dxa"/>
            <w:shd w:val="clear" w:color="auto" w:fill="ACB9CA" w:themeFill="text2" w:themeFillTint="66"/>
            <w:tcMar>
              <w:left w:w="28" w:type="dxa"/>
              <w:right w:w="28" w:type="dxa"/>
            </w:tcMar>
          </w:tcPr>
          <w:p w:rsidR="00B4092D" w:rsidRPr="00BF582D" w:rsidRDefault="007C34FA" w:rsidP="00B4092D">
            <w:pPr>
              <w:rPr>
                <w:sz w:val="20"/>
              </w:rPr>
            </w:pPr>
            <w:sdt>
              <w:sdtPr>
                <w:rPr>
                  <w:sz w:val="20"/>
                </w:rPr>
                <w:alias w:val="Título"/>
                <w:id w:val="-758523178"/>
                <w:dataBinding w:prefixMappings="xmlns:ns0='http://schemas.openxmlformats.org/package/2006/metadata/core-properties' xmlns:ns1='http://purl.org/dc/elements/1.1/'" w:xpath="/ns0:coreProperties[1]/ns1:title[1]" w:storeItemID="{6C3C8BC8-F283-45AE-878A-BAB7291924A1}"/>
                <w:text/>
              </w:sdtPr>
              <w:sdtEndPr/>
              <w:sdtContent>
                <w:r w:rsidR="001A7032">
                  <w:rPr>
                    <w:sz w:val="20"/>
                    <w:lang w:val="es-AR"/>
                  </w:rPr>
                  <w:t>Manual Usuario Web</w:t>
                </w:r>
              </w:sdtContent>
            </w:sdt>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Referencia:</w:t>
            </w:r>
          </w:p>
        </w:tc>
        <w:tc>
          <w:tcPr>
            <w:tcW w:w="6521" w:type="dxa"/>
            <w:tcMar>
              <w:left w:w="28" w:type="dxa"/>
              <w:right w:w="28" w:type="dxa"/>
            </w:tcMar>
          </w:tcPr>
          <w:p w:rsidR="00B4092D" w:rsidRPr="00BF582D" w:rsidRDefault="00B4092D" w:rsidP="00B4092D">
            <w:pPr>
              <w:tabs>
                <w:tab w:val="left" w:pos="6696"/>
              </w:tabs>
              <w:rPr>
                <w:sz w:val="20"/>
              </w:rPr>
            </w:pPr>
            <w:r w:rsidRPr="00BF582D">
              <w:rPr>
                <w:sz w:val="20"/>
              </w:rPr>
              <w:t>GeoP_Documentacion_</w:t>
            </w:r>
            <w:r w:rsidRPr="00BF582D">
              <w:rPr>
                <w:sz w:val="20"/>
                <w:lang w:val="es-AR"/>
              </w:rPr>
              <w:t>ManualUsuarioAppMóvil</w:t>
            </w:r>
            <w:r w:rsidRPr="00BF582D">
              <w:rPr>
                <w:sz w:val="20"/>
              </w:rPr>
              <w:t>.docx</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Autores:</w:t>
            </w:r>
          </w:p>
        </w:tc>
        <w:tc>
          <w:tcPr>
            <w:tcW w:w="6521" w:type="dxa"/>
            <w:tcMar>
              <w:left w:w="28" w:type="dxa"/>
              <w:right w:w="28" w:type="dxa"/>
            </w:tcMar>
            <w:vAlign w:val="center"/>
          </w:tcPr>
          <w:p w:rsidR="00B4092D" w:rsidRPr="00BF582D" w:rsidRDefault="00B4092D" w:rsidP="00B4092D">
            <w:pPr>
              <w:spacing w:before="0" w:after="0"/>
              <w:jc w:val="left"/>
              <w:rPr>
                <w:sz w:val="20"/>
                <w:lang w:val="es-AR"/>
              </w:rPr>
            </w:pPr>
            <w:r w:rsidRPr="00BF582D">
              <w:rPr>
                <w:sz w:val="20"/>
                <w:lang w:val="es-AR"/>
              </w:rPr>
              <w:t>Ezequiel Bär Coch</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Fecha:</w:t>
            </w:r>
          </w:p>
        </w:tc>
        <w:tc>
          <w:tcPr>
            <w:tcW w:w="6521" w:type="dxa"/>
            <w:tcMar>
              <w:left w:w="28" w:type="dxa"/>
              <w:right w:w="28" w:type="dxa"/>
            </w:tcMar>
          </w:tcPr>
          <w:p w:rsidR="00B4092D" w:rsidRPr="00BF582D" w:rsidRDefault="00B4092D" w:rsidP="00B4092D">
            <w:pPr>
              <w:rPr>
                <w:sz w:val="20"/>
              </w:rPr>
            </w:pPr>
            <w:r w:rsidRPr="00BF582D">
              <w:rPr>
                <w:sz w:val="20"/>
              </w:rPr>
              <w:t>20/10/14</w:t>
            </w:r>
          </w:p>
        </w:tc>
      </w:tr>
    </w:tbl>
    <w:p w:rsidR="00B4092D" w:rsidRPr="00B4092D" w:rsidRDefault="00B4092D" w:rsidP="00B4092D">
      <w:pPr>
        <w:pStyle w:val="Ttulo3"/>
      </w:pPr>
      <w:bookmarkStart w:id="96" w:name="_Toc401611217"/>
      <w:bookmarkStart w:id="97" w:name="_Toc412580484"/>
      <w:bookmarkStart w:id="98" w:name="_Toc413098006"/>
      <w:r w:rsidRPr="00B4092D">
        <w:t>Histórico de Versiones.</w:t>
      </w:r>
      <w:bookmarkEnd w:id="96"/>
      <w:bookmarkEnd w:id="97"/>
      <w:bookmarkEnd w:id="98"/>
    </w:p>
    <w:tbl>
      <w:tblPr>
        <w:tblW w:w="825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2127"/>
        <w:gridCol w:w="1984"/>
        <w:gridCol w:w="1843"/>
      </w:tblGrid>
      <w:tr w:rsidR="00B4092D" w:rsidRPr="00BC29B0" w:rsidTr="00386765">
        <w:tc>
          <w:tcPr>
            <w:tcW w:w="1162"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Versión</w:t>
            </w:r>
          </w:p>
        </w:tc>
        <w:tc>
          <w:tcPr>
            <w:tcW w:w="113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Fecha</w:t>
            </w:r>
          </w:p>
        </w:tc>
        <w:tc>
          <w:tcPr>
            <w:tcW w:w="2127"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Estado</w:t>
            </w:r>
          </w:p>
        </w:tc>
        <w:tc>
          <w:tcPr>
            <w:tcW w:w="198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Responsable</w:t>
            </w:r>
          </w:p>
        </w:tc>
        <w:tc>
          <w:tcPr>
            <w:tcW w:w="1843"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Cambios</w:t>
            </w:r>
          </w:p>
        </w:tc>
      </w:tr>
      <w:tr w:rsidR="00B4092D" w:rsidRPr="003F74A9" w:rsidTr="00386765">
        <w:tc>
          <w:tcPr>
            <w:tcW w:w="1162" w:type="dxa"/>
            <w:tcMar>
              <w:left w:w="0" w:type="dxa"/>
              <w:right w:w="0" w:type="dxa"/>
            </w:tcMar>
          </w:tcPr>
          <w:p w:rsidR="00B4092D" w:rsidRPr="00BF582D" w:rsidRDefault="00B4092D" w:rsidP="00386765">
            <w:pPr>
              <w:jc w:val="left"/>
              <w:rPr>
                <w:sz w:val="20"/>
              </w:rPr>
            </w:pPr>
            <w:r w:rsidRPr="00BF582D">
              <w:rPr>
                <w:sz w:val="20"/>
              </w:rPr>
              <w:t>1.0_Draft</w:t>
            </w:r>
            <w:r w:rsidRPr="00BF582D">
              <w:rPr>
                <w:sz w:val="20"/>
                <w:lang w:val="es-AR"/>
              </w:rPr>
              <w:t>A</w:t>
            </w:r>
          </w:p>
        </w:tc>
        <w:tc>
          <w:tcPr>
            <w:tcW w:w="1134" w:type="dxa"/>
            <w:tcMar>
              <w:left w:w="0" w:type="dxa"/>
              <w:right w:w="0" w:type="dxa"/>
            </w:tcMar>
          </w:tcPr>
          <w:p w:rsidR="00B4092D" w:rsidRPr="00BF582D" w:rsidRDefault="00B4092D" w:rsidP="00386765">
            <w:pPr>
              <w:jc w:val="left"/>
              <w:rPr>
                <w:sz w:val="20"/>
              </w:rPr>
            </w:pPr>
            <w:r w:rsidRPr="00BF582D">
              <w:rPr>
                <w:sz w:val="20"/>
              </w:rPr>
              <w:t>20/10/14</w:t>
            </w:r>
          </w:p>
        </w:tc>
        <w:tc>
          <w:tcPr>
            <w:tcW w:w="2127" w:type="dxa"/>
            <w:tcMar>
              <w:left w:w="0" w:type="dxa"/>
              <w:right w:w="0" w:type="dxa"/>
            </w:tcMar>
          </w:tcPr>
          <w:p w:rsidR="00B4092D" w:rsidRPr="00BF582D" w:rsidRDefault="00B4092D" w:rsidP="00386765">
            <w:pPr>
              <w:jc w:val="left"/>
              <w:rPr>
                <w:sz w:val="20"/>
              </w:rPr>
            </w:pPr>
            <w:r w:rsidRPr="00BF582D">
              <w:rPr>
                <w:sz w:val="20"/>
              </w:rPr>
              <w:t>Pendiente de Revisión</w:t>
            </w:r>
          </w:p>
        </w:tc>
        <w:tc>
          <w:tcPr>
            <w:tcW w:w="1984" w:type="dxa"/>
            <w:tcMar>
              <w:left w:w="0" w:type="dxa"/>
              <w:right w:w="0" w:type="dxa"/>
            </w:tcMar>
          </w:tcPr>
          <w:p w:rsidR="00B4092D" w:rsidRPr="00BF582D" w:rsidRDefault="00B4092D" w:rsidP="00386765">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n-US"/>
              </w:rPr>
            </w:pPr>
          </w:p>
        </w:tc>
      </w:tr>
      <w:tr w:rsidR="00B4092D" w:rsidRPr="003F74A9" w:rsidTr="00386765">
        <w:tc>
          <w:tcPr>
            <w:tcW w:w="1162" w:type="dxa"/>
            <w:tcMar>
              <w:left w:w="0" w:type="dxa"/>
              <w:right w:w="0" w:type="dxa"/>
            </w:tcMar>
          </w:tcPr>
          <w:p w:rsidR="00B4092D" w:rsidRPr="00BF582D" w:rsidRDefault="00647C9E" w:rsidP="00386765">
            <w:pPr>
              <w:jc w:val="left"/>
              <w:rPr>
                <w:sz w:val="20"/>
              </w:rPr>
            </w:pPr>
            <w:r>
              <w:rPr>
                <w:sz w:val="20"/>
              </w:rPr>
              <w:t>Versión 1.0</w:t>
            </w:r>
          </w:p>
        </w:tc>
        <w:tc>
          <w:tcPr>
            <w:tcW w:w="1134" w:type="dxa"/>
            <w:tcMar>
              <w:left w:w="0" w:type="dxa"/>
              <w:right w:w="0" w:type="dxa"/>
            </w:tcMar>
          </w:tcPr>
          <w:p w:rsidR="00B4092D" w:rsidRPr="00BF582D" w:rsidRDefault="00B4092D" w:rsidP="00386765">
            <w:pPr>
              <w:jc w:val="left"/>
              <w:rPr>
                <w:sz w:val="20"/>
                <w:lang w:val="es-AR"/>
              </w:rPr>
            </w:pPr>
            <w:r w:rsidRPr="00BF582D">
              <w:rPr>
                <w:sz w:val="20"/>
                <w:lang w:val="es-AR"/>
              </w:rPr>
              <w:t>15/02/15</w:t>
            </w:r>
          </w:p>
        </w:tc>
        <w:tc>
          <w:tcPr>
            <w:tcW w:w="2127" w:type="dxa"/>
            <w:tcMar>
              <w:left w:w="0" w:type="dxa"/>
              <w:right w:w="0" w:type="dxa"/>
            </w:tcMar>
          </w:tcPr>
          <w:p w:rsidR="00B4092D" w:rsidRPr="00BF582D" w:rsidRDefault="00B4092D" w:rsidP="00386765">
            <w:pPr>
              <w:jc w:val="left"/>
              <w:rPr>
                <w:sz w:val="20"/>
                <w:lang w:val="es-AR"/>
              </w:rPr>
            </w:pPr>
            <w:r w:rsidRPr="00BF582D">
              <w:rPr>
                <w:sz w:val="20"/>
                <w:lang w:val="es-AR"/>
              </w:rPr>
              <w:t>Pendiente de revisión</w:t>
            </w:r>
          </w:p>
        </w:tc>
        <w:tc>
          <w:tcPr>
            <w:tcW w:w="1984" w:type="dxa"/>
            <w:tcMar>
              <w:left w:w="0" w:type="dxa"/>
              <w:right w:w="0" w:type="dxa"/>
            </w:tcMar>
          </w:tcPr>
          <w:p w:rsidR="00647C9E" w:rsidRPr="00BF582D" w:rsidRDefault="00647C9E" w:rsidP="00647C9E">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s-AR"/>
              </w:rPr>
            </w:pPr>
            <w:r w:rsidRPr="00BF582D">
              <w:rPr>
                <w:sz w:val="20"/>
                <w:lang w:val="es-AR"/>
              </w:rPr>
              <w:t>Modificaciones considerables, agregado de imágenes y tabla de imágenes. Descripciones generales</w:t>
            </w:r>
          </w:p>
        </w:tc>
      </w:tr>
    </w:tbl>
    <w:p w:rsidR="00B4092D" w:rsidRDefault="00B4092D" w:rsidP="00BF582D">
      <w:pPr>
        <w:pStyle w:val="TtulodeTDC"/>
        <w:jc w:val="left"/>
        <w:rPr>
          <w:color w:val="000000" w:themeColor="text1"/>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B4092D" w:rsidRDefault="00B4092D" w:rsidP="00B4092D">
      <w:pPr>
        <w:pStyle w:val="Ttulo2"/>
        <w:spacing w:before="240"/>
      </w:pPr>
      <w:bookmarkStart w:id="99" w:name="_Toc412580486"/>
      <w:bookmarkStart w:id="100" w:name="_Toc413098007"/>
      <w:r>
        <w:lastRenderedPageBreak/>
        <w:t>Introducción</w:t>
      </w:r>
      <w:bookmarkEnd w:id="99"/>
      <w:bookmarkEnd w:id="100"/>
    </w:p>
    <w:p w:rsidR="00B4092D" w:rsidRDefault="00B4092D" w:rsidP="00B4092D">
      <w:pPr>
        <w:spacing w:before="240"/>
        <w:ind w:firstLine="708"/>
      </w:pPr>
      <w:r>
        <w:t>El propósito de este documento es el de guiar al usuario en la utilización de la aplicación móvil GeoParking. En primer lugar se explicará las principales funciones de esta aplicación y por último cómo descargarla desde las tiendas de Google Play, WindowsPhone y App Store.</w:t>
      </w:r>
    </w:p>
    <w:p w:rsidR="00B4092D" w:rsidRDefault="00B4092D" w:rsidP="00B4092D">
      <w:pPr>
        <w:spacing w:before="240"/>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1" w:name="_Toc412580487"/>
      <w:bookmarkStart w:id="102" w:name="_Toc413098008"/>
      <w:r>
        <w:lastRenderedPageBreak/>
        <w:t xml:space="preserve">Funcionalidad de la aplicación </w:t>
      </w:r>
      <w:r>
        <w:rPr>
          <w:szCs w:val="22"/>
        </w:rPr>
        <w:t>GeoParking Móvil ®</w:t>
      </w:r>
      <w:bookmarkEnd w:id="101"/>
      <w:bookmarkEnd w:id="102"/>
    </w:p>
    <w:p w:rsidR="00B4092D" w:rsidRDefault="00B4092D" w:rsidP="00B4092D">
      <w:pPr>
        <w:pStyle w:val="Normal1"/>
        <w:spacing w:before="240"/>
        <w:ind w:firstLine="700"/>
        <w:jc w:val="both"/>
        <w:rPr>
          <w:rFonts w:asciiTheme="minorHAnsi" w:hAnsiTheme="minorHAnsi"/>
          <w:szCs w:val="22"/>
        </w:rPr>
      </w:pPr>
      <w:r>
        <w:tab/>
      </w:r>
      <w:r>
        <w:rPr>
          <w:rFonts w:asciiTheme="minorHAnsi" w:hAnsiTheme="minorHAnsi"/>
          <w:szCs w:val="22"/>
        </w:rPr>
        <w:t xml:space="preserve">La aplicación </w:t>
      </w:r>
      <w:r w:rsidRPr="00D5289E">
        <w:rPr>
          <w:rFonts w:asciiTheme="minorHAnsi" w:hAnsiTheme="minorHAnsi"/>
          <w:b/>
          <w:szCs w:val="22"/>
        </w:rPr>
        <w:t>GeoParking Móvil ®</w:t>
      </w:r>
      <w:r w:rsidRPr="00B64B3C">
        <w:rPr>
          <w:rFonts w:asciiTheme="minorHAnsi" w:hAnsiTheme="minorHAnsi"/>
          <w:szCs w:val="22"/>
        </w:rPr>
        <w:t xml:space="preserve">tiene como objetivo </w:t>
      </w:r>
      <w:r>
        <w:rPr>
          <w:rFonts w:asciiTheme="minorHAnsi" w:hAnsiTheme="minorHAnsi"/>
          <w:szCs w:val="22"/>
        </w:rPr>
        <w:t>b</w:t>
      </w:r>
      <w:r w:rsidRPr="00B64B3C">
        <w:rPr>
          <w:rFonts w:asciiTheme="minorHAnsi" w:hAnsiTheme="minorHAnsi"/>
          <w:szCs w:val="22"/>
        </w:rPr>
        <w:t xml:space="preserve">rindar información sobre disponibilidad </w:t>
      </w:r>
      <w:r>
        <w:rPr>
          <w:rFonts w:asciiTheme="minorHAnsi" w:hAnsiTheme="minorHAnsi"/>
          <w:szCs w:val="22"/>
        </w:rPr>
        <w:t xml:space="preserve"> y </w:t>
      </w:r>
      <w:r w:rsidRPr="00B64B3C">
        <w:rPr>
          <w:rFonts w:asciiTheme="minorHAnsi" w:hAnsiTheme="minorHAnsi"/>
          <w:szCs w:val="22"/>
        </w:rPr>
        <w:t xml:space="preserve">ubicación de </w:t>
      </w:r>
      <w:r>
        <w:rPr>
          <w:rFonts w:asciiTheme="minorHAnsi" w:hAnsiTheme="minorHAnsi"/>
          <w:szCs w:val="22"/>
        </w:rPr>
        <w:t>playas de estacionamiento cercanas a la ubicación actual del usuario a través del sistema de geo posicionamiento (GPS)</w:t>
      </w:r>
      <w:r w:rsidRPr="00B64B3C">
        <w:rPr>
          <w:rFonts w:asciiTheme="minorHAnsi" w:hAnsiTheme="minorHAnsi"/>
          <w:szCs w:val="22"/>
        </w:rPr>
        <w:t>,</w:t>
      </w:r>
      <w:r>
        <w:rPr>
          <w:rFonts w:asciiTheme="minorHAnsi" w:hAnsiTheme="minorHAnsi"/>
          <w:szCs w:val="22"/>
        </w:rPr>
        <w:t xml:space="preserve"> a través de una interfaz amigable e intuitiva, permitiendo al usuario utilizarla de manera simple y efectiva. </w:t>
      </w:r>
    </w:p>
    <w:p w:rsidR="00B4092D" w:rsidRDefault="00B4092D" w:rsidP="00B4092D">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szCs w:val="22"/>
        </w:rPr>
        <w:t>podrá:</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Visualizar las instrucciones de cómo llegar a su destino a través de un listado de pasos.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el historial de las últimas 5 (cinco) playas consultadas por el usuario.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Consultar por playas cercanas a un punto de interés. Ej: Shoppings, entes gubernamentales, restaurants, cines, etc.</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Ver video tutorial de ayuda que brinda información sobre cómo utilizar la aplicación. </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Enviar mensajes al administrador.</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Visitar los sitios oficiales de Geo Parking: Facebook y Twitter.</w:t>
      </w:r>
    </w:p>
    <w:p w:rsidR="00B4092D" w:rsidRDefault="00B4092D" w:rsidP="00B4092D">
      <w:pPr>
        <w:pStyle w:val="Normal1"/>
        <w:spacing w:before="240"/>
        <w:ind w:left="1420"/>
        <w:jc w:val="both"/>
        <w:rPr>
          <w:rFonts w:asciiTheme="minorHAnsi" w:hAnsiTheme="minorHAnsi"/>
          <w:szCs w:val="22"/>
        </w:rPr>
      </w:pPr>
    </w:p>
    <w:p w:rsidR="00B4092D" w:rsidRDefault="00B4092D" w:rsidP="00B4092D">
      <w:pPr>
        <w:pStyle w:val="Normal1"/>
        <w:spacing w:before="240"/>
        <w:jc w:val="both"/>
        <w:rPr>
          <w:rFonts w:asciiTheme="minorHAnsi" w:hAnsiTheme="minorHAnsi"/>
          <w:szCs w:val="22"/>
        </w:rPr>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3" w:name="_Toc412580488"/>
      <w:bookmarkStart w:id="104" w:name="_Toc413098009"/>
      <w:r>
        <w:lastRenderedPageBreak/>
        <w:t>Instalación de</w:t>
      </w:r>
      <w:r w:rsidR="00386765">
        <w:t xml:space="preserve"> </w:t>
      </w:r>
      <w:r w:rsidRPr="00176330">
        <w:rPr>
          <w:szCs w:val="22"/>
        </w:rPr>
        <w:t>GeoParking Móvil ®</w:t>
      </w:r>
      <w:bookmarkEnd w:id="103"/>
      <w:bookmarkEnd w:id="104"/>
    </w:p>
    <w:p w:rsidR="00B4092D" w:rsidRDefault="00B4092D" w:rsidP="00B4092D">
      <w:pPr>
        <w:jc w:val="left"/>
        <w:rPr>
          <w:b/>
        </w:rPr>
      </w:pPr>
    </w:p>
    <w:p w:rsidR="00B4092D" w:rsidRDefault="00B4092D" w:rsidP="00B4092D">
      <w:pPr>
        <w:jc w:val="left"/>
      </w:pPr>
      <w:r>
        <w:rPr>
          <w:b/>
        </w:rPr>
        <w:tab/>
      </w:r>
      <w:r w:rsidRPr="00604D1D">
        <w:rPr>
          <w:b/>
        </w:rPr>
        <w:t>GeoParking Móvil ®</w:t>
      </w:r>
      <w:r>
        <w:t xml:space="preserve">se encuentra disponible para su descarga desde su dispositivo en las tiendas de: </w:t>
      </w:r>
    </w:p>
    <w:p w:rsidR="00B4092D" w:rsidRDefault="00B4092D" w:rsidP="00B4092D">
      <w:pPr>
        <w:keepNext/>
        <w:jc w:val="center"/>
      </w:pPr>
      <w:r>
        <w:rPr>
          <w:noProof/>
          <w:lang w:val="es-AR" w:eastAsia="es-AR"/>
        </w:rPr>
        <mc:AlternateContent>
          <mc:Choice Requires="wpg">
            <w:drawing>
              <wp:inline distT="0" distB="0" distL="0" distR="0" wp14:anchorId="5F5C0D83" wp14:editId="697F47FC">
                <wp:extent cx="4248150" cy="514350"/>
                <wp:effectExtent l="0" t="0" r="96520" b="97790"/>
                <wp:docPr id="311" name="Grupo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0" cy="514350"/>
                          <a:chOff x="0" y="0"/>
                          <a:chExt cx="42481" cy="5143"/>
                        </a:xfrm>
                      </wpg:grpSpPr>
                      <pic:pic xmlns:pic="http://schemas.openxmlformats.org/drawingml/2006/picture">
                        <pic:nvPicPr>
                          <pic:cNvPr id="312" name="0 Imagen"/>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 cy="5143"/>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0 Imagen"/>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4668" y="381"/>
                            <a:ext cx="13430" cy="4381"/>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0 Imagen"/>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051" y="190"/>
                            <a:ext cx="13430" cy="4763"/>
                          </a:xfrm>
                          <a:prstGeom prst="rect">
                            <a:avLst/>
                          </a:prstGeom>
                          <a:noFill/>
                          <a:effectLst/>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311"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N4kJvpkAwAAQg8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fcf3FAAAA3AAAAA8AAABkcnMvZG93bnJldi54bWxEj0FrwkAUhO+F/oflFXqrGxVqia5SWpSC&#10;Xhot7fGRfSax2bdh91Xjv3cLgsdhZr5hZovetepIITaeDQwHGSji0tuGKwO77fLpBVQUZIutZzJw&#10;pgiL+f3dDHPrT/xJx0IqlSAcczRQi3S51rGsyWEc+I44eXsfHEqSodI24CnBXatHWfasHTacFmrs&#10;6K2m8rf4cwYO39LLuvgKK33Y7M7vfrJqftbGPD70r1NQQr3cwtf2hzUwHo7g/0w6Anp+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33H9xQAAANwAAAAPAAAAAAAAAAAAAAAA&#10;AJ8CAABkcnMvZG93bnJldi54bWxQSwUGAAAAAAQABAD3AAAAkQMAAAAA&#10;">
                  <v:imagedata r:id="rId39" o:title=""/>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bekfFAAAA3AAAAA8AAABkcnMvZG93bnJldi54bWxEj9FKAzEURN8L/kO4gm9uthZa2TYtWqi2&#10;UFFrP+Cyud0sbm6WJHbTvzeC0MdhZs4wi1WynTiTD61jBeOiBEFcO91yo+D4tbl/BBEissbOMSm4&#10;UIDV8ma0wEq7gT/pfIiNyBAOFSowMfaVlKE2ZDEUrifO3sl5izFL30jtcchw28mHspxKiy3nBYM9&#10;rQ3V34cfq2D6utv457TeW3o77t5f3JBm5kOpu9v0NAcRKcVr+L+91Qom4wn8nc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G3pHxQAAANwAAAAPAAAAAAAAAAAAAAAA&#10;AJ8CAABkcnMvZG93bnJldi54bWxQSwUGAAAAAAQABAD3AAAAkQMAAAAA&#10;">
                  <v:imagedata r:id="rId40" o:title=""/>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7nvjHAAAA3AAAAA8AAABkcnMvZG93bnJldi54bWxEj0FPwkAUhO8m/ofNM/Em24oaKCyEiIIX&#10;TSgc4PbSfbaN3bfN7raUf8+amHiczMw3mflyMI3oyfnasoJ0lIAgLqyuuVRw2L8/TED4gKyxsUwK&#10;LuRhubi9mWOm7Zl31OehFBHCPkMFVQhtJqUvKjLoR7Yljt63dQZDlK6U2uE5wk0jH5PkRRqsOS5U&#10;2NJrRcVP3hkF3Wb9OU7Xx7feTbd5OTl9rabPnVL3d8NqBiLQEP7Df+0PrWCcPsHvmXgE5O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7nvjHAAAA3AAAAA8AAAAAAAAAAAAA&#10;AAAAnwIAAGRycy9kb3ducmV2LnhtbFBLBQYAAAAABAAEAPcAAACTAwAAAAA=&#10;">
                  <v:imagedata r:id="rId41" o:title=""/>
                  <v:path arrowok="t"/>
                </v:shape>
                <w10:anchorlock/>
              </v:group>
            </w:pict>
          </mc:Fallback>
        </mc:AlternateContent>
      </w:r>
    </w:p>
    <w:p w:rsidR="00B4092D" w:rsidRDefault="00B4092D" w:rsidP="00B4092D">
      <w:pPr>
        <w:pStyle w:val="Epgrafe"/>
        <w:jc w:val="center"/>
      </w:pPr>
      <w:bookmarkStart w:id="105" w:name="_Toc412580422"/>
      <w:r>
        <w:t xml:space="preserve">Imagen </w:t>
      </w:r>
      <w:r>
        <w:fldChar w:fldCharType="begin"/>
      </w:r>
      <w:r>
        <w:instrText xml:space="preserve"> SEQ Imágen \* ARABIC </w:instrText>
      </w:r>
      <w:r>
        <w:fldChar w:fldCharType="separate"/>
      </w:r>
      <w:r>
        <w:rPr>
          <w:noProof/>
        </w:rPr>
        <w:t>1</w:t>
      </w:r>
      <w:r>
        <w:fldChar w:fldCharType="end"/>
      </w:r>
      <w:r>
        <w:t>: Principales tiendas donde descargar GeoParking Móvil</w:t>
      </w:r>
      <w:bookmarkEnd w:id="105"/>
    </w:p>
    <w:p w:rsidR="00B4092D" w:rsidRPr="00967BD0" w:rsidRDefault="00B4092D" w:rsidP="00B4092D">
      <w:pPr>
        <w:jc w:val="left"/>
        <w:rPr>
          <w:u w:val="single"/>
        </w:rPr>
      </w:pPr>
      <w:r w:rsidRPr="00967BD0">
        <w:rPr>
          <w:u w:val="single"/>
        </w:rPr>
        <w:t>Nota:</w:t>
      </w:r>
    </w:p>
    <w:p w:rsidR="00B4092D" w:rsidRDefault="00B4092D" w:rsidP="00B4092D">
      <w:pPr>
        <w:jc w:val="left"/>
      </w:pPr>
      <w:r>
        <w:tab/>
        <w:t>Durante el proceso de instalación, la aplicación le pedirá permisos de acceso a:</w:t>
      </w:r>
    </w:p>
    <w:p w:rsidR="00B4092D" w:rsidRDefault="00B4092D" w:rsidP="00B4092D">
      <w:pPr>
        <w:pStyle w:val="Prrafodelista"/>
        <w:numPr>
          <w:ilvl w:val="0"/>
          <w:numId w:val="6"/>
        </w:numPr>
        <w:jc w:val="left"/>
      </w:pPr>
      <w:r>
        <w:t>Conexión a internet (3G, 4G, Wi-Fi).</w:t>
      </w:r>
    </w:p>
    <w:p w:rsidR="00B4092D" w:rsidRDefault="00B4092D" w:rsidP="00B4092D">
      <w:pPr>
        <w:pStyle w:val="Prrafodelista"/>
        <w:numPr>
          <w:ilvl w:val="0"/>
          <w:numId w:val="6"/>
        </w:numPr>
        <w:jc w:val="left"/>
      </w:pPr>
      <w:r>
        <w:t>Funciones básicas del dispositivo móvil: Estado de la batería.</w:t>
      </w:r>
    </w:p>
    <w:p w:rsidR="00B4092D" w:rsidRDefault="00B4092D" w:rsidP="00B4092D">
      <w:pPr>
        <w:pStyle w:val="Prrafodelista"/>
        <w:numPr>
          <w:ilvl w:val="0"/>
          <w:numId w:val="6"/>
        </w:numPr>
        <w:jc w:val="left"/>
      </w:pPr>
      <w:r>
        <w:t>Funciones de geolocalización (GPS).</w:t>
      </w:r>
    </w:p>
    <w:p w:rsidR="00B4092D" w:rsidRDefault="00B4092D" w:rsidP="00B4092D">
      <w:pPr>
        <w:jc w:val="left"/>
      </w:pPr>
    </w:p>
    <w:p w:rsidR="00B4092D" w:rsidRDefault="00B4092D" w:rsidP="00B4092D">
      <w:pPr>
        <w:jc w:val="left"/>
      </w:pPr>
      <w:r>
        <w:t xml:space="preserve">Una vez completada la instalación le aparecerá en el listado de sus aplicaciones el ícono de </w:t>
      </w:r>
      <w:r w:rsidRPr="00604D1D">
        <w:rPr>
          <w:b/>
        </w:rPr>
        <w:t>GeoParking Móvil ®</w:t>
      </w:r>
      <w:r>
        <w:rPr>
          <w:b/>
        </w:rPr>
        <w:t>:</w:t>
      </w:r>
    </w:p>
    <w:p w:rsidR="00B4092D" w:rsidRDefault="00B4092D" w:rsidP="00B4092D">
      <w:pPr>
        <w:keepNext/>
        <w:jc w:val="center"/>
      </w:pPr>
      <w:r>
        <w:rPr>
          <w:noProof/>
          <w:lang w:val="es-AR" w:eastAsia="es-AR"/>
        </w:rPr>
        <w:drawing>
          <wp:inline distT="0" distB="0" distL="0" distR="0" wp14:anchorId="52F96FE1" wp14:editId="4645E2B4">
            <wp:extent cx="428625" cy="627691"/>
            <wp:effectExtent l="133350" t="152400" r="314325" b="30607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B4092D" w:rsidRDefault="00B4092D" w:rsidP="00B4092D">
      <w:pPr>
        <w:pStyle w:val="Epgrafe"/>
        <w:jc w:val="center"/>
      </w:pPr>
      <w:bookmarkStart w:id="106" w:name="_Toc412580423"/>
      <w:r>
        <w:t xml:space="preserve">Imagen </w:t>
      </w:r>
      <w:r>
        <w:fldChar w:fldCharType="begin"/>
      </w:r>
      <w:r>
        <w:instrText xml:space="preserve"> SEQ Imágen \* ARABIC </w:instrText>
      </w:r>
      <w:r>
        <w:fldChar w:fldCharType="separate"/>
      </w:r>
      <w:r>
        <w:rPr>
          <w:noProof/>
        </w:rPr>
        <w:t>2</w:t>
      </w:r>
      <w:r>
        <w:fldChar w:fldCharType="end"/>
      </w:r>
      <w:r>
        <w:t>:</w:t>
      </w:r>
      <w:r>
        <w:rPr>
          <w:noProof/>
        </w:rPr>
        <w:t xml:space="preserve"> Icono GeoParking</w:t>
      </w:r>
      <w:bookmarkEnd w:id="106"/>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7" w:name="_Toc412580489"/>
      <w:bookmarkStart w:id="108" w:name="_Toc413098010"/>
      <w:r w:rsidRPr="00302F64">
        <w:lastRenderedPageBreak/>
        <w:t xml:space="preserve">Utilización de </w:t>
      </w:r>
      <w:r w:rsidRPr="00302F64">
        <w:rPr>
          <w:szCs w:val="22"/>
        </w:rPr>
        <w:t>GeoParking Móvil ®</w:t>
      </w:r>
      <w:bookmarkEnd w:id="107"/>
      <w:bookmarkEnd w:id="108"/>
    </w:p>
    <w:p w:rsidR="00B4092D" w:rsidRDefault="00B4092D" w:rsidP="00B4092D"/>
    <w:p w:rsidR="00B4092D" w:rsidRDefault="00B4092D" w:rsidP="00B4092D">
      <w:r>
        <w:t xml:space="preserve">Para utiliza la aplicación usted deberá abrir la misma, yendo al menú de listado de aplicaciones instaladas de su dispositivo y localizar el ícono </w:t>
      </w:r>
      <w:r w:rsidRPr="00604D1D">
        <w:rPr>
          <w:b/>
        </w:rPr>
        <w:t>GeoParking Móvil ®</w:t>
      </w:r>
      <w:r>
        <w:rPr>
          <w:b/>
        </w:rPr>
        <w:t>.</w:t>
      </w:r>
    </w:p>
    <w:p w:rsidR="00B4092D" w:rsidRDefault="00B4092D" w:rsidP="00B4092D">
      <w:r>
        <w:t>Si es la primera vez que la utiliza, se abrirá una pantalla de bienvenida que lo guiará en la configuración inicial (*)  de la aplicación, solicitándole que brinde algunos datos: el tipo de vehículo que suele utilizar, si desea habilitar el GPS para mejorar la precisión de su posición y el radio de alcance de búsqueda, expresado en metros,  que será utilizado para la búsqueda de playas de estacionamiento a partir de su posición actual. Luego de finalizar con el proceso de configuración inicial, se mostrará la pantalla inicial de GeoParking que cuenta con la siguiente información:</w:t>
      </w:r>
    </w:p>
    <w:p w:rsidR="00B4092D" w:rsidRDefault="00B4092D" w:rsidP="00B4092D">
      <w:pPr>
        <w:keepNext/>
        <w:jc w:val="center"/>
      </w:pPr>
      <w:r>
        <w:rPr>
          <w:noProof/>
          <w:lang w:val="es-AR" w:eastAsia="es-AR"/>
        </w:rPr>
        <w:drawing>
          <wp:inline distT="0" distB="0" distL="0" distR="0" wp14:anchorId="0216F6AD" wp14:editId="4601F1CF">
            <wp:extent cx="2762250" cy="57816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1.JPG"/>
                    <pic:cNvPicPr/>
                  </pic:nvPicPr>
                  <pic:blipFill>
                    <a:blip r:embed="rId43">
                      <a:extLst>
                        <a:ext uri="{28A0092B-C50C-407E-A947-70E740481C1C}">
                          <a14:useLocalDpi xmlns:a14="http://schemas.microsoft.com/office/drawing/2010/main" val="0"/>
                        </a:ext>
                      </a:extLst>
                    </a:blip>
                    <a:stretch>
                      <a:fillRect/>
                    </a:stretch>
                  </pic:blipFill>
                  <pic:spPr>
                    <a:xfrm>
                      <a:off x="0" y="0"/>
                      <a:ext cx="2762250" cy="5781675"/>
                    </a:xfrm>
                    <a:prstGeom prst="rect">
                      <a:avLst/>
                    </a:prstGeom>
                  </pic:spPr>
                </pic:pic>
              </a:graphicData>
            </a:graphic>
          </wp:inline>
        </w:drawing>
      </w:r>
    </w:p>
    <w:p w:rsidR="00B4092D" w:rsidRDefault="00B4092D" w:rsidP="00B4092D">
      <w:pPr>
        <w:pStyle w:val="Epgrafe"/>
        <w:jc w:val="center"/>
      </w:pPr>
      <w:bookmarkStart w:id="109" w:name="_Toc412580424"/>
      <w:r>
        <w:t xml:space="preserve">Imagen </w:t>
      </w:r>
      <w:r>
        <w:fldChar w:fldCharType="begin"/>
      </w:r>
      <w:r>
        <w:instrText xml:space="preserve"> SEQ Imágen \* ARABIC </w:instrText>
      </w:r>
      <w:r>
        <w:fldChar w:fldCharType="separate"/>
      </w:r>
      <w:r>
        <w:rPr>
          <w:noProof/>
        </w:rPr>
        <w:t>3</w:t>
      </w:r>
      <w:r>
        <w:fldChar w:fldCharType="end"/>
      </w:r>
      <w:r>
        <w:t>: Pantalla de bienvenida - Paso 1</w:t>
      </w:r>
      <w:bookmarkEnd w:id="109"/>
    </w:p>
    <w:p w:rsidR="00B4092D" w:rsidRDefault="00B4092D" w:rsidP="00B4092D">
      <w:pPr>
        <w:keepNext/>
        <w:jc w:val="center"/>
      </w:pPr>
      <w:r>
        <w:rPr>
          <w:noProof/>
          <w:lang w:val="es-AR" w:eastAsia="es-AR"/>
        </w:rPr>
        <w:lastRenderedPageBreak/>
        <w:drawing>
          <wp:inline distT="0" distB="0" distL="0" distR="0" wp14:anchorId="53A67D6C" wp14:editId="3526864E">
            <wp:extent cx="2733675" cy="584835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2.JPG"/>
                    <pic:cNvPicPr/>
                  </pic:nvPicPr>
                  <pic:blipFill>
                    <a:blip r:embed="rId44">
                      <a:extLst>
                        <a:ext uri="{28A0092B-C50C-407E-A947-70E740481C1C}">
                          <a14:useLocalDpi xmlns:a14="http://schemas.microsoft.com/office/drawing/2010/main" val="0"/>
                        </a:ext>
                      </a:extLst>
                    </a:blip>
                    <a:stretch>
                      <a:fillRect/>
                    </a:stretch>
                  </pic:blipFill>
                  <pic:spPr>
                    <a:xfrm>
                      <a:off x="0" y="0"/>
                      <a:ext cx="2733675" cy="5848350"/>
                    </a:xfrm>
                    <a:prstGeom prst="rect">
                      <a:avLst/>
                    </a:prstGeom>
                  </pic:spPr>
                </pic:pic>
              </a:graphicData>
            </a:graphic>
          </wp:inline>
        </w:drawing>
      </w:r>
    </w:p>
    <w:p w:rsidR="00B4092D" w:rsidRDefault="00B4092D" w:rsidP="00B4092D">
      <w:pPr>
        <w:pStyle w:val="Epgrafe"/>
        <w:jc w:val="center"/>
      </w:pPr>
      <w:bookmarkStart w:id="110" w:name="_Toc412580425"/>
      <w:r>
        <w:t xml:space="preserve">Imagen </w:t>
      </w:r>
      <w:r>
        <w:fldChar w:fldCharType="begin"/>
      </w:r>
      <w:r>
        <w:instrText xml:space="preserve"> SEQ Imágen \* ARABIC </w:instrText>
      </w:r>
      <w:r>
        <w:fldChar w:fldCharType="separate"/>
      </w:r>
      <w:r>
        <w:rPr>
          <w:noProof/>
        </w:rPr>
        <w:t>4</w:t>
      </w:r>
      <w:r>
        <w:fldChar w:fldCharType="end"/>
      </w:r>
      <w:r w:rsidRPr="008A20C0">
        <w:t xml:space="preserve">: Pantalla de bienvenida - Paso </w:t>
      </w:r>
      <w:r>
        <w:t>2</w:t>
      </w:r>
      <w:bookmarkEnd w:id="110"/>
    </w:p>
    <w:p w:rsidR="00B4092D" w:rsidRDefault="00B4092D" w:rsidP="00B4092D">
      <w:pPr>
        <w:keepNext/>
        <w:jc w:val="center"/>
      </w:pPr>
      <w:r>
        <w:rPr>
          <w:noProof/>
          <w:lang w:val="es-AR" w:eastAsia="es-AR"/>
        </w:rPr>
        <w:lastRenderedPageBreak/>
        <w:drawing>
          <wp:inline distT="0" distB="0" distL="0" distR="0" wp14:anchorId="21FB31A9" wp14:editId="3CACD345">
            <wp:extent cx="2743200" cy="585787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3.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5857875"/>
                    </a:xfrm>
                    <a:prstGeom prst="rect">
                      <a:avLst/>
                    </a:prstGeom>
                  </pic:spPr>
                </pic:pic>
              </a:graphicData>
            </a:graphic>
          </wp:inline>
        </w:drawing>
      </w:r>
    </w:p>
    <w:p w:rsidR="00B4092D" w:rsidRDefault="00B4092D" w:rsidP="00B4092D">
      <w:pPr>
        <w:pStyle w:val="Epgrafe"/>
        <w:jc w:val="center"/>
      </w:pPr>
      <w:bookmarkStart w:id="111" w:name="_Toc412580426"/>
      <w:r>
        <w:t xml:space="preserve">Imagen </w:t>
      </w:r>
      <w:r>
        <w:fldChar w:fldCharType="begin"/>
      </w:r>
      <w:r>
        <w:instrText xml:space="preserve"> SEQ Imágen \* ARABIC </w:instrText>
      </w:r>
      <w:r>
        <w:fldChar w:fldCharType="separate"/>
      </w:r>
      <w:r>
        <w:rPr>
          <w:noProof/>
        </w:rPr>
        <w:t>5</w:t>
      </w:r>
      <w:r>
        <w:fldChar w:fldCharType="end"/>
      </w:r>
      <w:r w:rsidRPr="002A0B40">
        <w:t>:</w:t>
      </w:r>
      <w:r>
        <w:t xml:space="preserve"> Pantalla de bienvenida - Paso 3</w:t>
      </w:r>
      <w:bookmarkEnd w:id="111"/>
    </w:p>
    <w:p w:rsidR="00B4092D" w:rsidRPr="00AD05AC" w:rsidRDefault="00B4092D" w:rsidP="00B4092D">
      <w:r>
        <w:t xml:space="preserve">(*) </w:t>
      </w:r>
      <w:r w:rsidRPr="00AD05AC">
        <w:rPr>
          <w:u w:val="single"/>
        </w:rPr>
        <w:t>Nota</w:t>
      </w:r>
      <w:r>
        <w:rPr>
          <w:u w:val="single"/>
        </w:rPr>
        <w:t>:</w:t>
      </w:r>
      <w:r>
        <w:t xml:space="preserve"> Estos datos podrán ser modificados desde el panel de ajustes ubicado en la esquina superior derecha de la pantalla inicial.</w:t>
      </w:r>
    </w:p>
    <w:p w:rsidR="00B4092D" w:rsidRDefault="00B4092D" w:rsidP="00B4092D">
      <w:r>
        <w:t>Por el contrario, si ya utilizó al menos una vez la aplicación, directamente se mostrará la pantalla inicial de GeoParking, sin la pantalla de bienvenida y configuración inicial.</w:t>
      </w:r>
    </w:p>
    <w:p w:rsidR="00B4092D" w:rsidRDefault="00B4092D" w:rsidP="00B4092D">
      <w:pPr>
        <w:keepNext/>
        <w:jc w:val="center"/>
      </w:pPr>
      <w:r>
        <w:rPr>
          <w:noProof/>
          <w:lang w:val="es-AR" w:eastAsia="es-AR"/>
        </w:rPr>
        <w:lastRenderedPageBreak/>
        <w:drawing>
          <wp:inline distT="0" distB="0" distL="0" distR="0" wp14:anchorId="4D31E4B8" wp14:editId="0E203AD7">
            <wp:extent cx="2800350" cy="5810250"/>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rincipal.JPG"/>
                    <pic:cNvPicPr/>
                  </pic:nvPicPr>
                  <pic:blipFill>
                    <a:blip r:embed="rId46">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2" w:name="_Toc412580427"/>
      <w:r>
        <w:t xml:space="preserve">Imagen </w:t>
      </w:r>
      <w:r>
        <w:fldChar w:fldCharType="begin"/>
      </w:r>
      <w:r>
        <w:instrText xml:space="preserve"> SEQ Imágen \* ARABIC </w:instrText>
      </w:r>
      <w:r>
        <w:fldChar w:fldCharType="separate"/>
      </w:r>
      <w:r>
        <w:rPr>
          <w:noProof/>
        </w:rPr>
        <w:t>6</w:t>
      </w:r>
      <w:r>
        <w:fldChar w:fldCharType="end"/>
      </w:r>
      <w:r>
        <w:t>: Pantalla principal</w:t>
      </w:r>
      <w:bookmarkEnd w:id="112"/>
    </w:p>
    <w:p w:rsidR="00B4092D" w:rsidRDefault="00B4092D" w:rsidP="00B4092D">
      <w:pPr>
        <w:pStyle w:val="Prrafodelista"/>
        <w:numPr>
          <w:ilvl w:val="0"/>
          <w:numId w:val="7"/>
        </w:numPr>
      </w:pPr>
      <w:r>
        <w:t>Panel lateral izquierdo: Este panel muestra información sobre :</w:t>
      </w:r>
    </w:p>
    <w:p w:rsidR="00B4092D" w:rsidRDefault="00B4092D" w:rsidP="00B4092D">
      <w:pPr>
        <w:keepNext/>
        <w:jc w:val="center"/>
      </w:pPr>
      <w:r>
        <w:rPr>
          <w:noProof/>
          <w:lang w:val="es-AR" w:eastAsia="es-AR"/>
        </w:rPr>
        <w:lastRenderedPageBreak/>
        <w:drawing>
          <wp:inline distT="0" distB="0" distL="0" distR="0" wp14:anchorId="057E1556" wp14:editId="510545CE">
            <wp:extent cx="2800350" cy="5810250"/>
            <wp:effectExtent l="0" t="0" r="0"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menu-principal.JPG"/>
                    <pic:cNvPicPr/>
                  </pic:nvPicPr>
                  <pic:blipFill>
                    <a:blip r:embed="rId47">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3" w:name="_Toc412580428"/>
      <w:r>
        <w:t xml:space="preserve">Imagen </w:t>
      </w:r>
      <w:r>
        <w:fldChar w:fldCharType="begin"/>
      </w:r>
      <w:r>
        <w:instrText xml:space="preserve"> SEQ Imágen \* ARABIC </w:instrText>
      </w:r>
      <w:r>
        <w:fldChar w:fldCharType="separate"/>
      </w:r>
      <w:r>
        <w:rPr>
          <w:noProof/>
        </w:rPr>
        <w:t>7</w:t>
      </w:r>
      <w:r>
        <w:fldChar w:fldCharType="end"/>
      </w:r>
      <w:r>
        <w:t>: Menú lateral izquierdo</w:t>
      </w:r>
      <w:bookmarkEnd w:id="113"/>
    </w:p>
    <w:p w:rsidR="00B4092D" w:rsidRDefault="00B4092D" w:rsidP="00B4092D">
      <w:pPr>
        <w:pStyle w:val="Prrafodelista"/>
        <w:numPr>
          <w:ilvl w:val="0"/>
          <w:numId w:val="8"/>
        </w:numPr>
        <w:tabs>
          <w:tab w:val="left" w:pos="1418"/>
        </w:tabs>
        <w:ind w:left="1418"/>
      </w:pPr>
      <w:r w:rsidRPr="00354F9E">
        <w:rPr>
          <w:b/>
        </w:rPr>
        <w:t>Historial:</w:t>
      </w:r>
      <w:r>
        <w:t xml:space="preserve"> Si es la primera vez que utiliza la aplicación o si nunca consulto una playa, este historial estará vacío. Por el contrario, almacenará las últimas 5 (cinco) playas consultadas con el objeto de buscarlas rápidamente.</w:t>
      </w:r>
    </w:p>
    <w:p w:rsidR="00B4092D" w:rsidRPr="00881B49" w:rsidRDefault="00B4092D" w:rsidP="00B4092D"/>
    <w:p w:rsidR="00B4092D" w:rsidRDefault="00B4092D" w:rsidP="00B4092D">
      <w:pPr>
        <w:keepNext/>
        <w:jc w:val="center"/>
      </w:pPr>
      <w:r>
        <w:rPr>
          <w:noProof/>
          <w:lang w:val="es-AR" w:eastAsia="es-AR"/>
        </w:rPr>
        <w:lastRenderedPageBreak/>
        <w:drawing>
          <wp:inline distT="0" distB="0" distL="0" distR="0" wp14:anchorId="5253C734" wp14:editId="730DE7C9">
            <wp:extent cx="2781300" cy="58102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historial-lleno.JPG"/>
                    <pic:cNvPicPr/>
                  </pic:nvPicPr>
                  <pic:blipFill>
                    <a:blip r:embed="rId48">
                      <a:extLst>
                        <a:ext uri="{28A0092B-C50C-407E-A947-70E740481C1C}">
                          <a14:useLocalDpi xmlns:a14="http://schemas.microsoft.com/office/drawing/2010/main" val="0"/>
                        </a:ext>
                      </a:extLst>
                    </a:blip>
                    <a:stretch>
                      <a:fillRect/>
                    </a:stretch>
                  </pic:blipFill>
                  <pic:spPr>
                    <a:xfrm>
                      <a:off x="0" y="0"/>
                      <a:ext cx="2781300" cy="5810250"/>
                    </a:xfrm>
                    <a:prstGeom prst="rect">
                      <a:avLst/>
                    </a:prstGeom>
                  </pic:spPr>
                </pic:pic>
              </a:graphicData>
            </a:graphic>
          </wp:inline>
        </w:drawing>
      </w:r>
    </w:p>
    <w:p w:rsidR="00B4092D" w:rsidRDefault="00B4092D" w:rsidP="00B4092D">
      <w:pPr>
        <w:pStyle w:val="Epgrafe"/>
        <w:jc w:val="center"/>
      </w:pPr>
      <w:bookmarkStart w:id="114" w:name="_Toc412580429"/>
      <w:r>
        <w:t xml:space="preserve">Imagen </w:t>
      </w:r>
      <w:r>
        <w:fldChar w:fldCharType="begin"/>
      </w:r>
      <w:r>
        <w:instrText xml:space="preserve"> SEQ Imágen \* ARABIC </w:instrText>
      </w:r>
      <w:r>
        <w:fldChar w:fldCharType="separate"/>
      </w:r>
      <w:r>
        <w:rPr>
          <w:noProof/>
        </w:rPr>
        <w:t>8</w:t>
      </w:r>
      <w:r>
        <w:fldChar w:fldCharType="end"/>
      </w:r>
      <w:r>
        <w:t>: Listado de historial</w:t>
      </w:r>
      <w:bookmarkEnd w:id="114"/>
    </w:p>
    <w:p w:rsidR="00B4092D" w:rsidRDefault="00B4092D" w:rsidP="00B4092D">
      <w:pPr>
        <w:pStyle w:val="Prrafodelista"/>
        <w:numPr>
          <w:ilvl w:val="0"/>
          <w:numId w:val="8"/>
        </w:numPr>
      </w:pPr>
      <w:r w:rsidRPr="00881B49">
        <w:rPr>
          <w:b/>
        </w:rPr>
        <w:t>Contacto:</w:t>
      </w:r>
      <w:r>
        <w:t xml:space="preserve"> Al presionar en él se abrirá un formulario de contacto que le permitirá enviar mensajes al soporte técnico de GeoParking con el objetivo de notificar errores o brindar sugerencias.</w:t>
      </w:r>
    </w:p>
    <w:p w:rsidR="00B4092D" w:rsidRDefault="00B4092D" w:rsidP="00B4092D">
      <w:pPr>
        <w:keepNext/>
        <w:jc w:val="center"/>
      </w:pPr>
      <w:r>
        <w:rPr>
          <w:noProof/>
          <w:lang w:val="es-AR" w:eastAsia="es-AR"/>
        </w:rPr>
        <w:lastRenderedPageBreak/>
        <w:drawing>
          <wp:inline distT="0" distB="0" distL="0" distR="0" wp14:anchorId="7781F850" wp14:editId="501FFD49">
            <wp:extent cx="2781300" cy="58388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mensaje.JPG"/>
                    <pic:cNvPicPr/>
                  </pic:nvPicPr>
                  <pic:blipFill>
                    <a:blip r:embed="rId49">
                      <a:extLst>
                        <a:ext uri="{28A0092B-C50C-407E-A947-70E740481C1C}">
                          <a14:useLocalDpi xmlns:a14="http://schemas.microsoft.com/office/drawing/2010/main" val="0"/>
                        </a:ext>
                      </a:extLst>
                    </a:blip>
                    <a:stretch>
                      <a:fillRect/>
                    </a:stretch>
                  </pic:blipFill>
                  <pic:spPr>
                    <a:xfrm>
                      <a:off x="0" y="0"/>
                      <a:ext cx="2781300" cy="5838825"/>
                    </a:xfrm>
                    <a:prstGeom prst="rect">
                      <a:avLst/>
                    </a:prstGeom>
                  </pic:spPr>
                </pic:pic>
              </a:graphicData>
            </a:graphic>
          </wp:inline>
        </w:drawing>
      </w:r>
    </w:p>
    <w:p w:rsidR="00B4092D" w:rsidRDefault="00B4092D" w:rsidP="00B4092D">
      <w:pPr>
        <w:pStyle w:val="Epgrafe"/>
        <w:jc w:val="center"/>
      </w:pPr>
      <w:bookmarkStart w:id="115" w:name="_Toc412580430"/>
      <w:r>
        <w:t xml:space="preserve">Imagen </w:t>
      </w:r>
      <w:r>
        <w:fldChar w:fldCharType="begin"/>
      </w:r>
      <w:r>
        <w:instrText xml:space="preserve"> SEQ Imágen \* ARABIC </w:instrText>
      </w:r>
      <w:r>
        <w:fldChar w:fldCharType="separate"/>
      </w:r>
      <w:r>
        <w:rPr>
          <w:noProof/>
        </w:rPr>
        <w:t>9</w:t>
      </w:r>
      <w:r>
        <w:fldChar w:fldCharType="end"/>
      </w:r>
      <w:r>
        <w:t>: Formulario de contacto</w:t>
      </w:r>
      <w:bookmarkEnd w:id="115"/>
    </w:p>
    <w:p w:rsidR="00B4092D" w:rsidRDefault="00B4092D" w:rsidP="00B4092D">
      <w:pPr>
        <w:pStyle w:val="Prrafodelista"/>
        <w:numPr>
          <w:ilvl w:val="0"/>
          <w:numId w:val="8"/>
        </w:numPr>
      </w:pPr>
      <w:r>
        <w:t>Enlace a sitio oficial: Al presionar este botón se abrirá el navegador y lo re direccionará al sitio oficial de GeoParking.</w:t>
      </w:r>
    </w:p>
    <w:p w:rsidR="00B4092D" w:rsidRDefault="00B4092D" w:rsidP="00B4092D">
      <w:pPr>
        <w:pStyle w:val="Prrafodelista"/>
        <w:numPr>
          <w:ilvl w:val="0"/>
          <w:numId w:val="8"/>
        </w:numPr>
      </w:pPr>
      <w:r>
        <w:t>Enlace a la cuenta oficial de Facebook.</w:t>
      </w:r>
    </w:p>
    <w:p w:rsidR="00B4092D" w:rsidRDefault="00B4092D" w:rsidP="00B4092D">
      <w:pPr>
        <w:pStyle w:val="Prrafodelista"/>
        <w:numPr>
          <w:ilvl w:val="0"/>
          <w:numId w:val="8"/>
        </w:numPr>
      </w:pPr>
      <w:r>
        <w:t>Enlace a la cuenta oficial de Twitter.</w:t>
      </w:r>
    </w:p>
    <w:p w:rsidR="00B4092D" w:rsidRDefault="00B4092D" w:rsidP="00B4092D">
      <w:pPr>
        <w:pStyle w:val="Prrafodelista"/>
        <w:numPr>
          <w:ilvl w:val="0"/>
          <w:numId w:val="7"/>
        </w:numPr>
      </w:pPr>
      <w:r w:rsidRPr="00354F9E">
        <w:rPr>
          <w:b/>
        </w:rPr>
        <w:t>Menú de ajustes:</w:t>
      </w:r>
      <w:r>
        <w:t xml:space="preserve"> Se abrirá una página mostrando los datos configurados en la pantalla de bienvenida. Los mismos podrán ser modificados y luego deberá presionar el botón “Guardar” para que se efectúen los cambios.</w:t>
      </w:r>
    </w:p>
    <w:p w:rsidR="00B4092D" w:rsidRDefault="00B4092D" w:rsidP="00B4092D">
      <w:pPr>
        <w:keepNext/>
        <w:jc w:val="center"/>
      </w:pPr>
      <w:r>
        <w:rPr>
          <w:noProof/>
          <w:lang w:val="es-AR" w:eastAsia="es-AR"/>
        </w:rPr>
        <w:lastRenderedPageBreak/>
        <w:drawing>
          <wp:inline distT="0" distB="0" distL="0" distR="0" wp14:anchorId="7644CCD5" wp14:editId="4872F61F">
            <wp:extent cx="2790825" cy="5829300"/>
            <wp:effectExtent l="0" t="0" r="9525"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ajustes.JPG"/>
                    <pic:cNvPicPr/>
                  </pic:nvPicPr>
                  <pic:blipFill>
                    <a:blip r:embed="rId50">
                      <a:extLst>
                        <a:ext uri="{28A0092B-C50C-407E-A947-70E740481C1C}">
                          <a14:useLocalDpi xmlns:a14="http://schemas.microsoft.com/office/drawing/2010/main" val="0"/>
                        </a:ext>
                      </a:extLst>
                    </a:blip>
                    <a:stretch>
                      <a:fillRect/>
                    </a:stretch>
                  </pic:blipFill>
                  <pic:spPr>
                    <a:xfrm>
                      <a:off x="0" y="0"/>
                      <a:ext cx="2790825" cy="5829300"/>
                    </a:xfrm>
                    <a:prstGeom prst="rect">
                      <a:avLst/>
                    </a:prstGeom>
                  </pic:spPr>
                </pic:pic>
              </a:graphicData>
            </a:graphic>
          </wp:inline>
        </w:drawing>
      </w:r>
    </w:p>
    <w:p w:rsidR="00B4092D" w:rsidRDefault="00B4092D" w:rsidP="00B4092D">
      <w:pPr>
        <w:pStyle w:val="Epgrafe"/>
        <w:jc w:val="center"/>
      </w:pPr>
      <w:bookmarkStart w:id="116" w:name="_Toc412580431"/>
      <w:r>
        <w:t xml:space="preserve">Imagen </w:t>
      </w:r>
      <w:r>
        <w:fldChar w:fldCharType="begin"/>
      </w:r>
      <w:r>
        <w:instrText xml:space="preserve"> SEQ Imágen \* ARABIC </w:instrText>
      </w:r>
      <w:r>
        <w:fldChar w:fldCharType="separate"/>
      </w:r>
      <w:r>
        <w:rPr>
          <w:noProof/>
        </w:rPr>
        <w:t>10</w:t>
      </w:r>
      <w:r>
        <w:fldChar w:fldCharType="end"/>
      </w:r>
      <w:r>
        <w:t>: Pantalla de ajustes</w:t>
      </w:r>
      <w:bookmarkEnd w:id="116"/>
    </w:p>
    <w:p w:rsidR="00B4092D" w:rsidRDefault="00B4092D" w:rsidP="00B4092D">
      <w:pPr>
        <w:pStyle w:val="Prrafodelista"/>
        <w:numPr>
          <w:ilvl w:val="0"/>
          <w:numId w:val="7"/>
        </w:numPr>
      </w:pPr>
      <w:r w:rsidRPr="00354F9E">
        <w:rPr>
          <w:b/>
        </w:rPr>
        <w:t>Menú de búsqueda:</w:t>
      </w:r>
      <w:r>
        <w:t xml:space="preserve"> Al presionar este botón se abrirá un panel lateral derecho en el cual contara de :</w:t>
      </w:r>
    </w:p>
    <w:p w:rsidR="00B4092D" w:rsidRDefault="00B4092D" w:rsidP="00B4092D"/>
    <w:p w:rsidR="00B4092D" w:rsidRDefault="00B4092D" w:rsidP="00B4092D">
      <w:pPr>
        <w:keepNext/>
        <w:jc w:val="center"/>
      </w:pPr>
      <w:r>
        <w:rPr>
          <w:noProof/>
          <w:lang w:val="es-AR" w:eastAsia="es-AR"/>
        </w:rPr>
        <w:lastRenderedPageBreak/>
        <w:drawing>
          <wp:inline distT="0" distB="0" distL="0" distR="0" wp14:anchorId="7D58EF15" wp14:editId="57D8E114">
            <wp:extent cx="2771775" cy="5829300"/>
            <wp:effectExtent l="0" t="0" r="9525"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JPG"/>
                    <pic:cNvPicPr/>
                  </pic:nvPicPr>
                  <pic:blipFill>
                    <a:blip r:embed="rId51">
                      <a:extLst>
                        <a:ext uri="{28A0092B-C50C-407E-A947-70E740481C1C}">
                          <a14:useLocalDpi xmlns:a14="http://schemas.microsoft.com/office/drawing/2010/main" val="0"/>
                        </a:ext>
                      </a:extLst>
                    </a:blip>
                    <a:stretch>
                      <a:fillRect/>
                    </a:stretch>
                  </pic:blipFill>
                  <pic:spPr>
                    <a:xfrm>
                      <a:off x="0" y="0"/>
                      <a:ext cx="2771775" cy="5829300"/>
                    </a:xfrm>
                    <a:prstGeom prst="rect">
                      <a:avLst/>
                    </a:prstGeom>
                  </pic:spPr>
                </pic:pic>
              </a:graphicData>
            </a:graphic>
          </wp:inline>
        </w:drawing>
      </w:r>
    </w:p>
    <w:p w:rsidR="00B4092D" w:rsidRDefault="00B4092D" w:rsidP="00B4092D">
      <w:pPr>
        <w:pStyle w:val="Epgrafe"/>
        <w:jc w:val="center"/>
      </w:pPr>
      <w:bookmarkStart w:id="117" w:name="_Toc412580432"/>
      <w:r>
        <w:t xml:space="preserve">Imagen </w:t>
      </w:r>
      <w:r>
        <w:fldChar w:fldCharType="begin"/>
      </w:r>
      <w:r>
        <w:instrText xml:space="preserve"> SEQ Imágen \* ARABIC </w:instrText>
      </w:r>
      <w:r>
        <w:fldChar w:fldCharType="separate"/>
      </w:r>
      <w:r>
        <w:rPr>
          <w:noProof/>
        </w:rPr>
        <w:t>11</w:t>
      </w:r>
      <w:r>
        <w:fldChar w:fldCharType="end"/>
      </w:r>
      <w:r>
        <w:t>: Panel búsquedas</w:t>
      </w:r>
      <w:bookmarkEnd w:id="117"/>
    </w:p>
    <w:p w:rsidR="00B4092D" w:rsidRDefault="00B4092D" w:rsidP="00B4092D">
      <w:pPr>
        <w:pStyle w:val="Prrafodelista"/>
        <w:numPr>
          <w:ilvl w:val="0"/>
          <w:numId w:val="10"/>
        </w:numPr>
      </w:pPr>
      <w:r w:rsidRPr="00354F9E">
        <w:rPr>
          <w:u w:val="single"/>
        </w:rPr>
        <w:t>Un campo de texto</w:t>
      </w:r>
      <w:r>
        <w:t xml:space="preserve">  donde podrá ingresar un criterio de búsqueda, siendo este alguno de los siguientes:</w:t>
      </w:r>
    </w:p>
    <w:p w:rsidR="00B4092D" w:rsidRDefault="00B4092D" w:rsidP="00B4092D">
      <w:pPr>
        <w:pStyle w:val="Prrafodelista"/>
        <w:numPr>
          <w:ilvl w:val="1"/>
          <w:numId w:val="10"/>
        </w:numPr>
      </w:pPr>
      <w:r>
        <w:t>Puntos de interés (shoppings, entes gubernamentales, escuelas, universidades, direcciones, plazas, etc.).</w:t>
      </w:r>
    </w:p>
    <w:p w:rsidR="00B4092D" w:rsidRDefault="00B4092D" w:rsidP="00B4092D">
      <w:r>
        <w:tab/>
      </w:r>
      <w:r>
        <w:tab/>
        <w:t xml:space="preserve">Una vez que usted ingrese un punto de interés y seleccione desde el listado </w:t>
      </w:r>
      <w:r>
        <w:tab/>
      </w:r>
      <w:r>
        <w:tab/>
      </w:r>
      <w:r>
        <w:tab/>
        <w:t>desplegable le notificará mediante un mensaje “Encontrado en:</w:t>
      </w:r>
      <w:r w:rsidRPr="00BB18D6">
        <w:rPr>
          <w:i/>
        </w:rPr>
        <w:t xml:space="preserve"> &lt;Nombre de </w:t>
      </w:r>
      <w:r>
        <w:rPr>
          <w:i/>
        </w:rPr>
        <w:tab/>
      </w:r>
      <w:r>
        <w:rPr>
          <w:i/>
        </w:rPr>
        <w:tab/>
      </w:r>
      <w:r>
        <w:rPr>
          <w:i/>
        </w:rPr>
        <w:tab/>
      </w:r>
      <w:r w:rsidRPr="00BB18D6">
        <w:rPr>
          <w:i/>
        </w:rPr>
        <w:t>ciudad, Provincia&gt;</w:t>
      </w:r>
      <w:r>
        <w:rPr>
          <w:i/>
        </w:rPr>
        <w:t>”</w:t>
      </w:r>
    </w:p>
    <w:p w:rsidR="00B4092D" w:rsidRDefault="00B4092D" w:rsidP="00B4092D">
      <w:pPr>
        <w:pStyle w:val="Prrafodelista"/>
        <w:numPr>
          <w:ilvl w:val="0"/>
          <w:numId w:val="10"/>
        </w:numPr>
      </w:pPr>
      <w:r w:rsidRPr="00354F9E">
        <w:rPr>
          <w:u w:val="single"/>
        </w:rPr>
        <w:t>Botón “Mostrar en mapa”:</w:t>
      </w:r>
      <w:r>
        <w:t xml:space="preserve"> Al presionar sobre él se dibujará en el mapa, en el caso de que la búsqueda haya sido exitosa, lo que usted indicó a buscar.</w:t>
      </w:r>
    </w:p>
    <w:p w:rsidR="00B4092D" w:rsidRDefault="00B4092D" w:rsidP="00B4092D">
      <w:pPr>
        <w:pStyle w:val="Prrafodelista"/>
        <w:numPr>
          <w:ilvl w:val="0"/>
          <w:numId w:val="10"/>
        </w:numPr>
      </w:pPr>
      <w:r w:rsidRPr="00354F9E">
        <w:rPr>
          <w:u w:val="single"/>
        </w:rPr>
        <w:t>Botón “Ver playas cercanas”:</w:t>
      </w:r>
      <w:r>
        <w:t xml:space="preserve"> Este botón hará que se muestre un listado de playas cercanas (según el radio de búsqueda configurado en el menú de ajustes) desde el punto de interés a la/s playa/as.</w:t>
      </w:r>
    </w:p>
    <w:p w:rsidR="00B4092D" w:rsidRPr="00113A9D" w:rsidRDefault="00B4092D" w:rsidP="00B4092D">
      <w:pPr>
        <w:pStyle w:val="Prrafodelista"/>
        <w:numPr>
          <w:ilvl w:val="0"/>
          <w:numId w:val="10"/>
        </w:numPr>
        <w:rPr>
          <w:u w:val="single"/>
        </w:rPr>
      </w:pPr>
      <w:r w:rsidRPr="00354F9E">
        <w:rPr>
          <w:u w:val="single"/>
        </w:rPr>
        <w:t>Botón “Limpiar mapa”</w:t>
      </w:r>
      <w:r>
        <w:rPr>
          <w:u w:val="single"/>
        </w:rPr>
        <w:t>:</w:t>
      </w:r>
      <w:r>
        <w:t xml:space="preserve"> El cuál como su nombre lo indica, borrará los puntos de interés buscados.</w:t>
      </w:r>
    </w:p>
    <w:p w:rsidR="00B4092D" w:rsidRDefault="00B4092D" w:rsidP="00B4092D">
      <w:pPr>
        <w:keepNext/>
        <w:jc w:val="center"/>
      </w:pPr>
      <w:r>
        <w:rPr>
          <w:noProof/>
          <w:u w:val="single"/>
          <w:lang w:val="es-AR" w:eastAsia="es-AR"/>
        </w:rPr>
        <w:lastRenderedPageBreak/>
        <w:drawing>
          <wp:inline distT="0" distB="0" distL="0" distR="0" wp14:anchorId="363F9E33" wp14:editId="41A4CD83">
            <wp:extent cx="2762250" cy="581025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exitosa.JPG"/>
                    <pic:cNvPicPr/>
                  </pic:nvPicPr>
                  <pic:blipFill>
                    <a:blip r:embed="rId52">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rPr>
          <w:u w:val="single"/>
        </w:rPr>
      </w:pPr>
      <w:bookmarkStart w:id="118" w:name="_Toc412580433"/>
      <w:r>
        <w:t xml:space="preserve">Imagen </w:t>
      </w:r>
      <w:r>
        <w:fldChar w:fldCharType="begin"/>
      </w:r>
      <w:r>
        <w:instrText xml:space="preserve"> SEQ Imágen \* ARABIC </w:instrText>
      </w:r>
      <w:r>
        <w:fldChar w:fldCharType="separate"/>
      </w:r>
      <w:r>
        <w:rPr>
          <w:noProof/>
        </w:rPr>
        <w:t>12</w:t>
      </w:r>
      <w:r>
        <w:fldChar w:fldCharType="end"/>
      </w:r>
      <w:r>
        <w:t>: Resultado de búsqueda exitosa</w:t>
      </w:r>
      <w:bookmarkEnd w:id="118"/>
    </w:p>
    <w:p w:rsidR="00B4092D" w:rsidRDefault="00B4092D" w:rsidP="00B4092D">
      <w:pPr>
        <w:keepNext/>
        <w:jc w:val="center"/>
      </w:pPr>
      <w:r>
        <w:rPr>
          <w:noProof/>
          <w:u w:val="single"/>
          <w:lang w:val="es-AR" w:eastAsia="es-AR"/>
        </w:rPr>
        <w:lastRenderedPageBreak/>
        <w:drawing>
          <wp:inline distT="0" distB="0" distL="0" distR="0" wp14:anchorId="6A6D0343" wp14:editId="73231806">
            <wp:extent cx="2762250" cy="5810250"/>
            <wp:effectExtent l="0" t="0" r="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busqueda.JPG"/>
                    <pic:cNvPicPr/>
                  </pic:nvPicPr>
                  <pic:blipFill>
                    <a:blip r:embed="rId53">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pPr>
      <w:bookmarkStart w:id="119" w:name="_Toc412580434"/>
      <w:r>
        <w:t xml:space="preserve">Imagen </w:t>
      </w:r>
      <w:r>
        <w:fldChar w:fldCharType="begin"/>
      </w:r>
      <w:r>
        <w:instrText xml:space="preserve"> SEQ Imágen \* ARABIC </w:instrText>
      </w:r>
      <w:r>
        <w:fldChar w:fldCharType="separate"/>
      </w:r>
      <w:r>
        <w:rPr>
          <w:noProof/>
        </w:rPr>
        <w:t>13</w:t>
      </w:r>
      <w:r>
        <w:fldChar w:fldCharType="end"/>
      </w:r>
      <w:r>
        <w:t>: Representación de la búsqueda en mapa</w:t>
      </w:r>
      <w:bookmarkEnd w:id="119"/>
    </w:p>
    <w:p w:rsidR="00B4092D" w:rsidRDefault="00B4092D" w:rsidP="00B4092D">
      <w:pPr>
        <w:spacing w:before="0" w:after="160" w:line="259" w:lineRule="auto"/>
        <w:jc w:val="left"/>
      </w:pPr>
      <w:r>
        <w:br w:type="page"/>
      </w:r>
    </w:p>
    <w:p w:rsidR="00B4092D" w:rsidRPr="00552C09" w:rsidRDefault="00B4092D" w:rsidP="00B4092D"/>
    <w:p w:rsidR="00B4092D" w:rsidRPr="00A60595" w:rsidRDefault="00B4092D" w:rsidP="00B4092D">
      <w:pPr>
        <w:pStyle w:val="Prrafodelista"/>
        <w:numPr>
          <w:ilvl w:val="0"/>
          <w:numId w:val="7"/>
        </w:numPr>
        <w:rPr>
          <w:u w:val="single"/>
        </w:rPr>
      </w:pPr>
      <w:r>
        <w:rPr>
          <w:b/>
        </w:rPr>
        <w:t xml:space="preserve">Menú de botones: </w:t>
      </w:r>
      <w:r>
        <w:t>Estos botones se encuentran en el margen inferior de la pantalla principal y  está compuesto de (en orden de izquierda a derecha):</w:t>
      </w:r>
    </w:p>
    <w:p w:rsidR="00B4092D" w:rsidRDefault="00B4092D" w:rsidP="00B4092D">
      <w:r>
        <w:tab/>
      </w:r>
    </w:p>
    <w:p w:rsidR="00B4092D" w:rsidRDefault="00B4092D" w:rsidP="00B4092D">
      <w:pPr>
        <w:pStyle w:val="Epgrafe"/>
        <w:keepNext/>
      </w:pPr>
    </w:p>
    <w:p w:rsidR="00B4092D" w:rsidRDefault="00B4092D" w:rsidP="00B4092D">
      <w:pPr>
        <w:pStyle w:val="Ttulo2"/>
      </w:pPr>
      <w:bookmarkStart w:id="120" w:name="_Toc412580490"/>
      <w:bookmarkStart w:id="121" w:name="_Toc413098011"/>
      <w:r>
        <w:t>Botones principales</w:t>
      </w:r>
      <w:bookmarkEnd w:id="120"/>
      <w:bookmarkEnd w:id="121"/>
    </w:p>
    <w:p w:rsidR="00B4092D" w:rsidRPr="000B49F2" w:rsidRDefault="00B4092D" w:rsidP="00B4092D"/>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B4092D" w:rsidTr="00B40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t>Botón</w:t>
            </w:r>
          </w:p>
        </w:tc>
        <w:tc>
          <w:tcPr>
            <w:tcW w:w="4322" w:type="dxa"/>
          </w:tcPr>
          <w:p w:rsidR="00B4092D" w:rsidRDefault="00B4092D" w:rsidP="00B4092D">
            <w:pPr>
              <w:cnfStyle w:val="100000000000" w:firstRow="1" w:lastRow="0" w:firstColumn="0" w:lastColumn="0" w:oddVBand="0" w:evenVBand="0" w:oddHBand="0" w:evenHBand="0" w:firstRowFirstColumn="0" w:firstRowLastColumn="0" w:lastRowFirstColumn="0" w:lastRowLastColumn="0"/>
            </w:pPr>
            <w:r>
              <w:t>Nombre</w:t>
            </w: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245D9398" wp14:editId="34F3F9F9">
                  <wp:extent cx="439200" cy="439200"/>
                  <wp:effectExtent l="190500" t="190500" r="170815" b="170815"/>
                  <wp:docPr id="30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Ubicarme.JPG"/>
                          <pic:cNvPicPr/>
                        </pic:nvPicPr>
                        <pic:blipFill>
                          <a:blip r:embed="rId54">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Centrar mapa en mi posición</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0EC99170" wp14:editId="65DD3034">
                  <wp:extent cx="439200" cy="439200"/>
                  <wp:effectExtent l="190500" t="190500" r="170815" b="170815"/>
                  <wp:docPr id="30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Ver listado de playas</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718F35C5" wp14:editId="1E0EC293">
                  <wp:extent cx="439200" cy="439200"/>
                  <wp:effectExtent l="190500" t="190500" r="170815" b="170815"/>
                  <wp:docPr id="30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RegistrarPosicion.JPG"/>
                          <pic:cNvPicPr/>
                        </pic:nvPicPr>
                        <pic:blipFill>
                          <a:blip r:embed="rId5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Guardar posición del vehículo</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374B4C8E" wp14:editId="5EC4C48B">
                  <wp:extent cx="439200" cy="439200"/>
                  <wp:effectExtent l="190500" t="190500" r="170815" b="170815"/>
                  <wp:docPr id="30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olverAVehiculo.JPG"/>
                          <pic:cNvPicPr/>
                        </pic:nvPicPr>
                        <pic:blipFill>
                          <a:blip r:embed="rId57">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Regresar a vehículo</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pPr>
              <w:rPr>
                <w:noProof/>
                <w:lang w:val="es-AR" w:eastAsia="es-AR"/>
              </w:rPr>
            </w:pPr>
            <w:r>
              <w:rPr>
                <w:noProof/>
                <w:lang w:val="es-AR" w:eastAsia="es-AR"/>
              </w:rPr>
              <w:drawing>
                <wp:inline distT="0" distB="0" distL="0" distR="0" wp14:anchorId="3DB4E3FC" wp14:editId="5F9B0C11">
                  <wp:extent cx="439200" cy="439200"/>
                  <wp:effectExtent l="190500" t="190500" r="170815" b="170815"/>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Trayectoria.JPG"/>
                          <pic:cNvPicPr/>
                        </pic:nvPicPr>
                        <pic:blipFill>
                          <a:blip r:embed="rId58">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Ver trayectoria (paso a paso)</w:t>
            </w:r>
          </w:p>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pPr>
              <w:rPr>
                <w:noProof/>
                <w:lang w:val="es-AR" w:eastAsia="es-AR"/>
              </w:rPr>
            </w:pPr>
          </w:p>
        </w:tc>
        <w:tc>
          <w:tcPr>
            <w:tcW w:w="4322" w:type="dxa"/>
          </w:tcPr>
          <w:p w:rsidR="00B4092D" w:rsidRPr="00BB18D6"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p>
        </w:tc>
      </w:tr>
    </w:tbl>
    <w:p w:rsidR="00B4092D" w:rsidRDefault="00B4092D" w:rsidP="00B4092D">
      <w:pPr>
        <w:pStyle w:val="Ttulo3"/>
        <w:rPr>
          <w:rStyle w:val="Refdecomentario"/>
        </w:rPr>
      </w:pPr>
      <w:bookmarkStart w:id="122" w:name="_Toc412580491"/>
      <w:bookmarkStart w:id="123" w:name="_Toc413098012"/>
      <w:r>
        <w:t>Explicación</w:t>
      </w:r>
      <w:bookmarkEnd w:id="122"/>
      <w:bookmarkEnd w:id="123"/>
      <w:r>
        <w:tab/>
      </w:r>
    </w:p>
    <w:p w:rsidR="00B4092D" w:rsidRDefault="00B4092D" w:rsidP="00B4092D">
      <w:pPr>
        <w:tabs>
          <w:tab w:val="left" w:pos="7095"/>
        </w:tabs>
        <w:ind w:left="709"/>
        <w:rPr>
          <w:rStyle w:val="Refdecomentario"/>
        </w:rPr>
      </w:pPr>
    </w:p>
    <w:p w:rsidR="00B4092D" w:rsidRDefault="00B4092D" w:rsidP="00B4092D">
      <w:pPr>
        <w:ind w:left="709"/>
      </w:pPr>
      <w:r w:rsidRPr="00552C09">
        <w:rPr>
          <w:b/>
          <w:i/>
        </w:rPr>
        <w:t>Centrar</w:t>
      </w:r>
      <w:r>
        <w:rPr>
          <w:b/>
          <w:i/>
        </w:rPr>
        <w:t xml:space="preserve"> mapa en mi posición:</w:t>
      </w:r>
      <w:r>
        <w:t xml:space="preserve"> Este botón le permitirá mediante una animación, localizar su posición actual en el mapa.</w:t>
      </w:r>
    </w:p>
    <w:p w:rsidR="00B4092D" w:rsidRDefault="00B4092D" w:rsidP="00B4092D">
      <w:pPr>
        <w:tabs>
          <w:tab w:val="left" w:pos="7095"/>
        </w:tabs>
        <w:ind w:left="709"/>
      </w:pPr>
      <w:r w:rsidRPr="00552C09">
        <w:rPr>
          <w:b/>
          <w:i/>
        </w:rPr>
        <w:t>Ver listado de playas:</w:t>
      </w:r>
      <w:r>
        <w:t xml:space="preserve"> Esta opción le mostrará en formato de listado, las playas de estacionamiento que estén cercanas al radio de alcance definido en la configuración</w:t>
      </w:r>
      <w:r w:rsidRPr="0060293A">
        <w:rPr>
          <w:vertAlign w:val="superscript"/>
        </w:rPr>
        <w:t>1</w:t>
      </w:r>
      <w:r>
        <w:t>. Cada una de estas playas, contendrá la siguiente información (si la tuviese):</w:t>
      </w:r>
    </w:p>
    <w:p w:rsidR="00B4092D" w:rsidRDefault="00B4092D" w:rsidP="00B4092D">
      <w:pPr>
        <w:pStyle w:val="Prrafodelista"/>
        <w:numPr>
          <w:ilvl w:val="0"/>
          <w:numId w:val="11"/>
        </w:numPr>
        <w:tabs>
          <w:tab w:val="left" w:pos="7095"/>
        </w:tabs>
      </w:pPr>
      <w:r>
        <w:lastRenderedPageBreak/>
        <w:t>Nombre de la playa</w:t>
      </w:r>
    </w:p>
    <w:p w:rsidR="00B4092D" w:rsidRDefault="00B4092D" w:rsidP="00B4092D">
      <w:pPr>
        <w:pStyle w:val="Prrafodelista"/>
        <w:numPr>
          <w:ilvl w:val="0"/>
          <w:numId w:val="11"/>
        </w:numPr>
        <w:tabs>
          <w:tab w:val="left" w:pos="7095"/>
        </w:tabs>
      </w:pPr>
      <w:r>
        <w:t>Disponibilidad: Este será representado mediante una imagen que denota la cantidad de lugares disponibles del tipo de vehículo que usted indicó en el menú de ajustes, con colores representativos que indican gran disponibilidad 20 o más (+30) en color verde, mediana disponibilidad desde 19 a 10 de color amarillo, baja disponibilidad de 9 a 1 en color rojo y sin disponibilidad (0) cero en color bordó.</w:t>
      </w:r>
    </w:p>
    <w:p w:rsidR="00B4092D" w:rsidRDefault="00B4092D" w:rsidP="00B4092D">
      <w:pPr>
        <w:pStyle w:val="Prrafodelista"/>
        <w:numPr>
          <w:ilvl w:val="0"/>
          <w:numId w:val="11"/>
        </w:numPr>
        <w:tabs>
          <w:tab w:val="left" w:pos="7095"/>
        </w:tabs>
      </w:pPr>
      <w:r>
        <w:t>Dirección de la playa.</w:t>
      </w:r>
    </w:p>
    <w:p w:rsidR="00B4092D" w:rsidRDefault="00B4092D" w:rsidP="00B4092D">
      <w:pPr>
        <w:pStyle w:val="Prrafodelista"/>
        <w:numPr>
          <w:ilvl w:val="0"/>
          <w:numId w:val="11"/>
        </w:numPr>
        <w:tabs>
          <w:tab w:val="left" w:pos="7095"/>
        </w:tabs>
      </w:pPr>
      <w:r>
        <w:t>Distancia desde la posición actual (o si usted buscó un punto de interés, esta distancia será entre la playa y dicho punto).</w:t>
      </w:r>
    </w:p>
    <w:p w:rsidR="00B4092D" w:rsidRDefault="00B4092D" w:rsidP="00B4092D">
      <w:pPr>
        <w:pStyle w:val="Prrafodelista"/>
        <w:numPr>
          <w:ilvl w:val="0"/>
          <w:numId w:val="11"/>
        </w:numPr>
        <w:tabs>
          <w:tab w:val="left" w:pos="7095"/>
        </w:tabs>
      </w:pPr>
      <w:r>
        <w:t>Precio por hora (si lo tuviese).</w:t>
      </w:r>
    </w:p>
    <w:p w:rsidR="00B4092D" w:rsidRDefault="00B4092D" w:rsidP="00B4092D">
      <w:pPr>
        <w:keepNext/>
        <w:tabs>
          <w:tab w:val="left" w:pos="7095"/>
        </w:tabs>
        <w:jc w:val="center"/>
      </w:pPr>
      <w:r>
        <w:rPr>
          <w:noProof/>
          <w:lang w:val="es-AR" w:eastAsia="es-AR"/>
        </w:rPr>
        <w:drawing>
          <wp:inline distT="0" distB="0" distL="0" distR="0" wp14:anchorId="5A2AD9FE" wp14:editId="38F9BBBE">
            <wp:extent cx="2733675" cy="5800725"/>
            <wp:effectExtent l="0" t="0" r="9525" b="9525"/>
            <wp:docPr id="3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istado-playas.JPG"/>
                    <pic:cNvPicPr/>
                  </pic:nvPicPr>
                  <pic:blipFill>
                    <a:blip r:embed="rId59">
                      <a:extLst>
                        <a:ext uri="{28A0092B-C50C-407E-A947-70E740481C1C}">
                          <a14:useLocalDpi xmlns:a14="http://schemas.microsoft.com/office/drawing/2010/main" val="0"/>
                        </a:ext>
                      </a:extLst>
                    </a:blip>
                    <a:stretch>
                      <a:fillRect/>
                    </a:stretch>
                  </pic:blipFill>
                  <pic:spPr>
                    <a:xfrm>
                      <a:off x="0" y="0"/>
                      <a:ext cx="2733675" cy="5800725"/>
                    </a:xfrm>
                    <a:prstGeom prst="rect">
                      <a:avLst/>
                    </a:prstGeom>
                  </pic:spPr>
                </pic:pic>
              </a:graphicData>
            </a:graphic>
          </wp:inline>
        </w:drawing>
      </w:r>
    </w:p>
    <w:p w:rsidR="00B4092D" w:rsidRDefault="00B4092D" w:rsidP="00B4092D">
      <w:pPr>
        <w:pStyle w:val="Epgrafe"/>
        <w:jc w:val="center"/>
      </w:pPr>
      <w:bookmarkStart w:id="124" w:name="_Toc412580435"/>
      <w:r>
        <w:t xml:space="preserve">Imagen </w:t>
      </w:r>
      <w:r>
        <w:fldChar w:fldCharType="begin"/>
      </w:r>
      <w:r>
        <w:instrText xml:space="preserve"> SEQ Imágen \* ARABIC </w:instrText>
      </w:r>
      <w:r>
        <w:fldChar w:fldCharType="separate"/>
      </w:r>
      <w:r>
        <w:rPr>
          <w:noProof/>
        </w:rPr>
        <w:t>14</w:t>
      </w:r>
      <w:r>
        <w:fldChar w:fldCharType="end"/>
      </w:r>
      <w:r>
        <w:t>: Listado de playas</w:t>
      </w:r>
      <w:bookmarkEnd w:id="124"/>
    </w:p>
    <w:p w:rsidR="00B4092D" w:rsidRDefault="00B4092D" w:rsidP="00B4092D">
      <w:pPr>
        <w:pStyle w:val="Ttulo2"/>
      </w:pPr>
      <w:bookmarkStart w:id="125" w:name="_Toc412580492"/>
      <w:bookmarkStart w:id="126" w:name="_Toc413098013"/>
      <w:r>
        <w:lastRenderedPageBreak/>
        <w:t>Dirigirse a playa</w:t>
      </w:r>
      <w:bookmarkEnd w:id="125"/>
      <w:bookmarkEnd w:id="126"/>
    </w:p>
    <w:p w:rsidR="00B4092D" w:rsidRDefault="00B4092D" w:rsidP="00B4092D">
      <w:r>
        <w:rPr>
          <w:noProof/>
          <w:lang w:val="es-AR" w:eastAsia="es-AR"/>
        </w:rPr>
        <w:drawing>
          <wp:anchor distT="0" distB="0" distL="114300" distR="114300" simplePos="0" relativeHeight="251658240" behindDoc="1" locked="0" layoutInCell="1" allowOverlap="1" wp14:anchorId="5FA43306" wp14:editId="39466690">
            <wp:simplePos x="0" y="0"/>
            <wp:positionH relativeFrom="column">
              <wp:posOffset>3825240</wp:posOffset>
            </wp:positionH>
            <wp:positionV relativeFrom="paragraph">
              <wp:posOffset>-78740</wp:posOffset>
            </wp:positionV>
            <wp:extent cx="438785" cy="438785"/>
            <wp:effectExtent l="57150" t="19050" r="75565" b="132715"/>
            <wp:wrapThrough wrapText="bothSides">
              <wp:wrapPolygon edited="0">
                <wp:start x="4689" y="-938"/>
                <wp:lineTo x="-2813" y="938"/>
                <wp:lineTo x="-2813" y="15942"/>
                <wp:lineTo x="4689" y="28133"/>
                <wp:lineTo x="16880" y="28133"/>
                <wp:lineTo x="17818" y="26258"/>
                <wp:lineTo x="25320" y="16880"/>
                <wp:lineTo x="25320" y="15942"/>
                <wp:lineTo x="16880" y="1876"/>
                <wp:lineTo x="15942" y="-938"/>
                <wp:lineTo x="4689" y="-938"/>
              </wp:wrapPolygon>
            </wp:wrapThrough>
            <wp:docPr id="307"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60">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ab/>
        <w:t xml:space="preserve">Ya sea que usted presione sobre un icono de playa o desde el menú  </w:t>
      </w:r>
      <w:r>
        <w:rPr>
          <w:noProof/>
          <w:lang w:val="es-AR" w:eastAsia="es-AR"/>
        </w:rPr>
        <w:drawing>
          <wp:inline distT="0" distB="0" distL="0" distR="0" wp14:anchorId="5CD9860A" wp14:editId="1FF824C5">
            <wp:extent cx="439200" cy="439200"/>
            <wp:effectExtent l="190500" t="190500" r="170815" b="170815"/>
            <wp:docPr id="30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r>
        <w:t xml:space="preserve">para ver el listado de playas cercanas y haga clic sobre una opción del listado, GeoParking, le mostrará mediante una trayectoria de color azulada el camino desde su ubicación hasta la playa. En cualquier momento usted podrá cancelar el recorrido del mismo </w:t>
      </w:r>
    </w:p>
    <w:p w:rsidR="00B4092D" w:rsidRDefault="00B4092D" w:rsidP="00B4092D">
      <w:r>
        <w:rPr>
          <w:noProof/>
          <w:lang w:val="es-AR" w:eastAsia="es-AR"/>
        </w:rPr>
        <w:drawing>
          <wp:anchor distT="0" distB="0" distL="114300" distR="114300" simplePos="0" relativeHeight="251659264" behindDoc="0" locked="0" layoutInCell="1" allowOverlap="1" wp14:anchorId="0DA76C11" wp14:editId="6AE97B20">
            <wp:simplePos x="0" y="0"/>
            <wp:positionH relativeFrom="column">
              <wp:posOffset>1272540</wp:posOffset>
            </wp:positionH>
            <wp:positionV relativeFrom="paragraph">
              <wp:posOffset>-57150</wp:posOffset>
            </wp:positionV>
            <wp:extent cx="438785" cy="438785"/>
            <wp:effectExtent l="190500" t="190500" r="170815" b="170815"/>
            <wp:wrapNone/>
            <wp:docPr id="30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CancelarRecorrido.JPG"/>
                    <pic:cNvPicPr/>
                  </pic:nvPicPr>
                  <pic:blipFill>
                    <a:blip r:embed="rId61">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presionado el botón                     , lo que hará que el recorrido dibujado desaparezca del mapa.</w:t>
      </w:r>
    </w:p>
    <w:p w:rsidR="00B4092D" w:rsidRDefault="00B4092D" w:rsidP="00B4092D"/>
    <w:p w:rsidR="00B4092D" w:rsidRDefault="00B4092D" w:rsidP="00B4092D"/>
    <w:p w:rsidR="00B4092D" w:rsidRDefault="00B4092D" w:rsidP="00B4092D">
      <w:pPr>
        <w:keepNext/>
        <w:jc w:val="center"/>
      </w:pPr>
      <w:r>
        <w:rPr>
          <w:noProof/>
          <w:lang w:val="es-AR" w:eastAsia="es-AR"/>
        </w:rPr>
        <w:drawing>
          <wp:inline distT="0" distB="0" distL="0" distR="0" wp14:anchorId="1A25683F" wp14:editId="281D08D6">
            <wp:extent cx="2562225" cy="4555211"/>
            <wp:effectExtent l="190500" t="190500" r="161925" b="16954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oDeRecorrid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2876" cy="4556368"/>
                    </a:xfrm>
                    <a:prstGeom prst="rect">
                      <a:avLst/>
                    </a:prstGeom>
                    <a:ln>
                      <a:noFill/>
                    </a:ln>
                    <a:effectLst>
                      <a:outerShdw blurRad="190500" algn="tl" rotWithShape="0">
                        <a:srgbClr val="000000">
                          <a:alpha val="70000"/>
                        </a:srgbClr>
                      </a:outerShdw>
                    </a:effectLst>
                  </pic:spPr>
                </pic:pic>
              </a:graphicData>
            </a:graphic>
          </wp:inline>
        </w:drawing>
      </w:r>
    </w:p>
    <w:p w:rsidR="00B4092D" w:rsidRDefault="00B4092D" w:rsidP="00B4092D">
      <w:pPr>
        <w:pStyle w:val="Epgrafe"/>
        <w:jc w:val="center"/>
      </w:pPr>
      <w:bookmarkStart w:id="127" w:name="_Toc412580436"/>
      <w:r>
        <w:t xml:space="preserve">Imagen </w:t>
      </w:r>
      <w:r>
        <w:fldChar w:fldCharType="begin"/>
      </w:r>
      <w:r>
        <w:instrText xml:space="preserve"> SEQ Imágen \* ARABIC </w:instrText>
      </w:r>
      <w:r>
        <w:fldChar w:fldCharType="separate"/>
      </w:r>
      <w:r>
        <w:rPr>
          <w:noProof/>
        </w:rPr>
        <w:t>15</w:t>
      </w:r>
      <w:r>
        <w:fldChar w:fldCharType="end"/>
      </w:r>
      <w:r>
        <w:t>: Visualizando el recorrido</w:t>
      </w:r>
      <w:bookmarkEnd w:id="127"/>
    </w:p>
    <w:p w:rsidR="00B4092D" w:rsidRDefault="00B4092D" w:rsidP="00B4092D"/>
    <w:p w:rsidR="00B4092D" w:rsidRPr="00560E20" w:rsidRDefault="00B4092D" w:rsidP="00B4092D"/>
    <w:p w:rsidR="00B4092D" w:rsidRDefault="00B4092D" w:rsidP="00B4092D">
      <w:pPr>
        <w:tabs>
          <w:tab w:val="left" w:pos="7095"/>
        </w:tabs>
        <w:ind w:left="709"/>
      </w:pPr>
      <w:r>
        <w:rPr>
          <w:b/>
          <w:i/>
        </w:rPr>
        <w:t xml:space="preserve">Guardar la ubicación del vehículo: </w:t>
      </w:r>
      <w:r>
        <w:t xml:space="preserve">Podrá, si gusta, guardar última ubicación donde dejó estacionado su vehículo (ya sea en playa de estacionamiento o en un área libre </w:t>
      </w:r>
      <w:r>
        <w:lastRenderedPageBreak/>
        <w:t xml:space="preserve">como la calle, un estacionamiento público, etc.) Esto almacenará en su dispositivo dicha ubicación para luego poder mediante la funcionalidad de </w:t>
      </w:r>
      <w:r w:rsidRPr="0060293A">
        <w:rPr>
          <w:b/>
          <w:i/>
        </w:rPr>
        <w:t>“Regresar a mi vehículo”</w:t>
      </w:r>
      <w:r>
        <w:t xml:space="preserve"> visualizar la trayectoria a pie desde su posición tomada como origen, a la de su vehículo (destino).</w:t>
      </w:r>
    </w:p>
    <w:p w:rsidR="00B4092D" w:rsidRDefault="00B4092D" w:rsidP="00B4092D">
      <w:pPr>
        <w:tabs>
          <w:tab w:val="left" w:pos="7095"/>
        </w:tabs>
        <w:ind w:left="709"/>
      </w:pPr>
    </w:p>
    <w:p w:rsidR="00B4092D" w:rsidRDefault="00B4092D" w:rsidP="00B4092D">
      <w:pPr>
        <w:keepNext/>
        <w:tabs>
          <w:tab w:val="left" w:pos="7095"/>
        </w:tabs>
        <w:ind w:left="709"/>
        <w:jc w:val="center"/>
      </w:pPr>
      <w:r>
        <w:rPr>
          <w:noProof/>
          <w:lang w:val="es-AR" w:eastAsia="es-AR"/>
        </w:rPr>
        <w:drawing>
          <wp:inline distT="0" distB="0" distL="0" distR="0" wp14:anchorId="7CE8CC4F" wp14:editId="09F2F959">
            <wp:extent cx="2781300" cy="5791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osicion-dialog.JPG"/>
                    <pic:cNvPicPr/>
                  </pic:nvPicPr>
                  <pic:blipFill>
                    <a:blip r:embed="rId63">
                      <a:extLst>
                        <a:ext uri="{28A0092B-C50C-407E-A947-70E740481C1C}">
                          <a14:useLocalDpi xmlns:a14="http://schemas.microsoft.com/office/drawing/2010/main" val="0"/>
                        </a:ext>
                      </a:extLst>
                    </a:blip>
                    <a:stretch>
                      <a:fillRect/>
                    </a:stretch>
                  </pic:blipFill>
                  <pic:spPr>
                    <a:xfrm>
                      <a:off x="0" y="0"/>
                      <a:ext cx="2781300" cy="5791200"/>
                    </a:xfrm>
                    <a:prstGeom prst="rect">
                      <a:avLst/>
                    </a:prstGeom>
                  </pic:spPr>
                </pic:pic>
              </a:graphicData>
            </a:graphic>
          </wp:inline>
        </w:drawing>
      </w:r>
    </w:p>
    <w:p w:rsidR="00B4092D" w:rsidRPr="0060293A" w:rsidRDefault="00B4092D" w:rsidP="00B4092D">
      <w:pPr>
        <w:pStyle w:val="Epgrafe"/>
        <w:jc w:val="center"/>
      </w:pPr>
      <w:bookmarkStart w:id="128" w:name="_Toc412580437"/>
      <w:r>
        <w:t xml:space="preserve">Imagen </w:t>
      </w:r>
      <w:r>
        <w:fldChar w:fldCharType="begin"/>
      </w:r>
      <w:r>
        <w:instrText xml:space="preserve"> SEQ Imágen \* ARABIC </w:instrText>
      </w:r>
      <w:r>
        <w:fldChar w:fldCharType="separate"/>
      </w:r>
      <w:r>
        <w:rPr>
          <w:noProof/>
        </w:rPr>
        <w:t>16</w:t>
      </w:r>
      <w:r>
        <w:fldChar w:fldCharType="end"/>
      </w:r>
      <w:r>
        <w:t>: Ventana de confirmación guardar posición del vehículo.</w:t>
      </w:r>
      <w:bookmarkEnd w:id="128"/>
    </w:p>
    <w:p w:rsidR="00B4092D" w:rsidRDefault="00B4092D" w:rsidP="00B4092D">
      <w:pPr>
        <w:tabs>
          <w:tab w:val="left" w:pos="7095"/>
        </w:tabs>
        <w:ind w:left="709"/>
      </w:pPr>
      <w:r>
        <w:rPr>
          <w:b/>
          <w:i/>
        </w:rPr>
        <w:t xml:space="preserve">Regresar a vehículo: </w:t>
      </w:r>
      <w:r>
        <w:t xml:space="preserve">Este botón por defecto está deshabilitado y sólo se habilitará en caso de que usted haya guardado una posición de su vehículo mediante el botón </w:t>
      </w:r>
      <w:r w:rsidRPr="0004567D">
        <w:rPr>
          <w:b/>
          <w:i/>
        </w:rPr>
        <w:t>“Guardar la ubicación del vehículo”</w:t>
      </w:r>
      <w:r>
        <w:t>. El fin de este botón, como su nombre lo indica le permitirá visualizar el camino de regreso a su vehículo si es que usted la registró previamente.</w:t>
      </w:r>
    </w:p>
    <w:p w:rsidR="00B4092D" w:rsidRDefault="00B4092D" w:rsidP="00B4092D">
      <w:pPr>
        <w:keepNext/>
        <w:tabs>
          <w:tab w:val="left" w:pos="7095"/>
        </w:tabs>
        <w:ind w:left="709"/>
        <w:jc w:val="center"/>
      </w:pPr>
      <w:r>
        <w:rPr>
          <w:noProof/>
          <w:lang w:val="es-AR" w:eastAsia="es-AR"/>
        </w:rPr>
        <w:lastRenderedPageBreak/>
        <w:drawing>
          <wp:inline distT="0" distB="0" distL="0" distR="0" wp14:anchorId="49548E8B" wp14:editId="4BED41B6">
            <wp:extent cx="2800350" cy="5829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verAvehiculo-dialog.JPG"/>
                    <pic:cNvPicPr/>
                  </pic:nvPicPr>
                  <pic:blipFill>
                    <a:blip r:embed="rId64">
                      <a:extLst>
                        <a:ext uri="{28A0092B-C50C-407E-A947-70E740481C1C}">
                          <a14:useLocalDpi xmlns:a14="http://schemas.microsoft.com/office/drawing/2010/main" val="0"/>
                        </a:ext>
                      </a:extLst>
                    </a:blip>
                    <a:stretch>
                      <a:fillRect/>
                    </a:stretch>
                  </pic:blipFill>
                  <pic:spPr>
                    <a:xfrm>
                      <a:off x="0" y="0"/>
                      <a:ext cx="2800350" cy="5829300"/>
                    </a:xfrm>
                    <a:prstGeom prst="rect">
                      <a:avLst/>
                    </a:prstGeom>
                  </pic:spPr>
                </pic:pic>
              </a:graphicData>
            </a:graphic>
          </wp:inline>
        </w:drawing>
      </w:r>
    </w:p>
    <w:p w:rsidR="00B4092D" w:rsidRDefault="00B4092D" w:rsidP="00B4092D">
      <w:pPr>
        <w:pStyle w:val="Epgrafe"/>
        <w:jc w:val="center"/>
      </w:pPr>
      <w:bookmarkStart w:id="129" w:name="_Toc412580438"/>
      <w:r>
        <w:t xml:space="preserve">Imagen </w:t>
      </w:r>
      <w:r>
        <w:fldChar w:fldCharType="begin"/>
      </w:r>
      <w:r>
        <w:instrText xml:space="preserve"> SEQ Imágen \* ARABIC </w:instrText>
      </w:r>
      <w:r>
        <w:fldChar w:fldCharType="separate"/>
      </w:r>
      <w:r>
        <w:rPr>
          <w:noProof/>
        </w:rPr>
        <w:t>17</w:t>
      </w:r>
      <w:r>
        <w:fldChar w:fldCharType="end"/>
      </w:r>
      <w:r>
        <w:t>: Ventana confirmación para regresar a la posición del vehículo</w:t>
      </w:r>
      <w:bookmarkEnd w:id="129"/>
    </w:p>
    <w:p w:rsidR="00B4092D" w:rsidRPr="00EF1587" w:rsidRDefault="00B4092D" w:rsidP="00B4092D">
      <w:pPr>
        <w:tabs>
          <w:tab w:val="left" w:pos="7095"/>
        </w:tabs>
        <w:ind w:left="709"/>
      </w:pPr>
      <w:r>
        <w:t xml:space="preserve"> </w:t>
      </w:r>
      <w:r>
        <w:rPr>
          <w:b/>
          <w:i/>
        </w:rPr>
        <w:t>Mostrar trayectoria (paso a paso):</w:t>
      </w:r>
      <w:r>
        <w:t xml:space="preserve"> El objetivo del mismo es mostrarle la información de trayectoria desde su posición hacia la playa o el vehículo, según sea la acción que usted esté realizando (yendo a playa o volviendo a vehículo). La misma será mostrada en un panel lateral derecho como se muestra en la siguiente figura:</w:t>
      </w:r>
    </w:p>
    <w:p w:rsidR="00B4092D" w:rsidRDefault="00B4092D" w:rsidP="00B4092D">
      <w:pPr>
        <w:keepNext/>
        <w:tabs>
          <w:tab w:val="left" w:pos="7095"/>
        </w:tabs>
        <w:jc w:val="center"/>
      </w:pPr>
      <w:r>
        <w:rPr>
          <w:noProof/>
          <w:lang w:val="es-AR" w:eastAsia="es-AR"/>
        </w:rPr>
        <w:lastRenderedPageBreak/>
        <w:drawing>
          <wp:inline distT="0" distB="0" distL="0" distR="0" wp14:anchorId="67FECD70" wp14:editId="351C383A">
            <wp:extent cx="2800350" cy="5819775"/>
            <wp:effectExtent l="0" t="0" r="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ayectoria.JPG"/>
                    <pic:cNvPicPr/>
                  </pic:nvPicPr>
                  <pic:blipFill>
                    <a:blip r:embed="rId65">
                      <a:extLst>
                        <a:ext uri="{28A0092B-C50C-407E-A947-70E740481C1C}">
                          <a14:useLocalDpi xmlns:a14="http://schemas.microsoft.com/office/drawing/2010/main" val="0"/>
                        </a:ext>
                      </a:extLst>
                    </a:blip>
                    <a:stretch>
                      <a:fillRect/>
                    </a:stretch>
                  </pic:blipFill>
                  <pic:spPr>
                    <a:xfrm>
                      <a:off x="0" y="0"/>
                      <a:ext cx="2800350" cy="5819775"/>
                    </a:xfrm>
                    <a:prstGeom prst="rect">
                      <a:avLst/>
                    </a:prstGeom>
                  </pic:spPr>
                </pic:pic>
              </a:graphicData>
            </a:graphic>
          </wp:inline>
        </w:drawing>
      </w:r>
    </w:p>
    <w:p w:rsidR="00B4092D" w:rsidRDefault="00B4092D" w:rsidP="00B4092D">
      <w:pPr>
        <w:pStyle w:val="Epgrafe"/>
        <w:jc w:val="center"/>
      </w:pPr>
      <w:bookmarkStart w:id="130" w:name="_Toc412580439"/>
      <w:r>
        <w:t xml:space="preserve">Imagen </w:t>
      </w:r>
      <w:r>
        <w:fldChar w:fldCharType="begin"/>
      </w:r>
      <w:r>
        <w:instrText xml:space="preserve"> SEQ Imágen \* ARABIC </w:instrText>
      </w:r>
      <w:r>
        <w:fldChar w:fldCharType="separate"/>
      </w:r>
      <w:r>
        <w:rPr>
          <w:noProof/>
        </w:rPr>
        <w:t>18</w:t>
      </w:r>
      <w:r>
        <w:fldChar w:fldCharType="end"/>
      </w:r>
      <w:r>
        <w:t>: Panel de trayectoria hacia posición</w:t>
      </w:r>
      <w:bookmarkEnd w:id="130"/>
    </w:p>
    <w:p w:rsidR="00B4092D" w:rsidRDefault="00B4092D" w:rsidP="00B4092D">
      <w:r w:rsidRPr="00772892">
        <w:rPr>
          <w:b/>
          <w:u w:val="single"/>
        </w:rPr>
        <w:t>Nota:</w:t>
      </w:r>
      <w:r>
        <w:t xml:space="preserve"> Según sea el recorrido que esté realizando:</w:t>
      </w:r>
    </w:p>
    <w:p w:rsidR="00B4092D" w:rsidRDefault="00B4092D" w:rsidP="00B4092D">
      <w:r w:rsidRPr="00772892">
        <w:rPr>
          <w:b/>
        </w:rPr>
        <w:t>Ir a playa:</w:t>
      </w:r>
      <w:r>
        <w:t xml:space="preserve"> El panel trayectoria mostrará el recorrido desde el punto de vista de un automovilista, es decir la trayectoria la hará respetando los sentidos de las calles.</w:t>
      </w:r>
    </w:p>
    <w:p w:rsidR="00B4092D" w:rsidRPr="00772892" w:rsidRDefault="00B4092D" w:rsidP="00B4092D">
      <w:r w:rsidRPr="00772892">
        <w:rPr>
          <w:b/>
        </w:rPr>
        <w:t>Regresar a vehículo:</w:t>
      </w:r>
      <w:r>
        <w:t xml:space="preserve"> El panel de trayectoria mostrará el recorrido desde el punto de vista de un peatón, es decir la trayectoria probablemente no respetará el sentido de las calles.</w:t>
      </w:r>
    </w:p>
    <w:p w:rsidR="00B4092D" w:rsidRDefault="00B4092D" w:rsidP="00B4092D">
      <w:pPr>
        <w:spacing w:before="0" w:after="160" w:line="259" w:lineRule="auto"/>
        <w:jc w:val="left"/>
      </w:pPr>
      <w:r>
        <w:br w:type="page"/>
      </w:r>
    </w:p>
    <w:p w:rsidR="00B4092D" w:rsidRDefault="00B4092D" w:rsidP="00B4092D">
      <w:pPr>
        <w:pStyle w:val="Ttulo2"/>
      </w:pPr>
      <w:bookmarkStart w:id="131" w:name="_Toc413098014"/>
      <w:r>
        <w:lastRenderedPageBreak/>
        <w:t>Contacto</w:t>
      </w:r>
      <w:bookmarkEnd w:id="131"/>
    </w:p>
    <w:p w:rsidR="00B4092D" w:rsidRDefault="00B4092D" w:rsidP="00B4092D"/>
    <w:p w:rsidR="00B4092D" w:rsidRDefault="00B4092D" w:rsidP="00B4092D">
      <w:r>
        <w:t>Para solicitar más información sobre GeoParking, por favor comuníquese al equipo de soporte técnico:</w:t>
      </w:r>
    </w:p>
    <w:p w:rsidR="00B4092D" w:rsidRPr="00AE4A88" w:rsidRDefault="00B4092D" w:rsidP="00B4092D">
      <w:pPr>
        <w:rPr>
          <w:lang w:val="es-AR"/>
        </w:rPr>
      </w:pPr>
      <w:r w:rsidRPr="00AE4A88">
        <w:rPr>
          <w:lang w:val="es-AR"/>
        </w:rPr>
        <w:t xml:space="preserve">Email: </w:t>
      </w:r>
      <w:hyperlink r:id="rId66" w:history="1">
        <w:r w:rsidRPr="00AE4A88">
          <w:rPr>
            <w:rStyle w:val="Hipervnculo"/>
            <w:lang w:val="es-AR"/>
          </w:rPr>
          <w:t>info.geoparking@gmail.com</w:t>
        </w:r>
      </w:hyperlink>
    </w:p>
    <w:p w:rsidR="00B4092D" w:rsidRPr="00AE4A88" w:rsidRDefault="00B4092D" w:rsidP="00B4092D">
      <w:pPr>
        <w:rPr>
          <w:lang w:val="es-AR"/>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060D43" w:rsidRPr="00B4092D" w:rsidRDefault="00B4092D" w:rsidP="00B4092D">
      <w:pPr>
        <w:pStyle w:val="Ttulo1"/>
      </w:pPr>
      <w:bookmarkStart w:id="132" w:name="_Toc413098015"/>
      <w:r w:rsidRPr="00B4092D">
        <w:lastRenderedPageBreak/>
        <w:t>Manual de Procedimiento de Conexión</w:t>
      </w:r>
      <w:bookmarkEnd w:id="132"/>
    </w:p>
    <w:p w:rsidR="009A2898" w:rsidRPr="00385501" w:rsidRDefault="009A2898" w:rsidP="009A2898">
      <w:pPr>
        <w:pStyle w:val="Ttulo2"/>
      </w:pPr>
      <w:bookmarkStart w:id="133" w:name="_Toc402463016"/>
      <w:bookmarkStart w:id="134" w:name="_Toc402467646"/>
      <w:bookmarkStart w:id="135" w:name="_Toc402467714"/>
      <w:bookmarkStart w:id="136" w:name="_Toc412576831"/>
      <w:bookmarkStart w:id="137" w:name="_Toc413098016"/>
      <w:r w:rsidRPr="00385501">
        <w:t>Control de la documentación</w:t>
      </w:r>
      <w:bookmarkEnd w:id="133"/>
      <w:bookmarkEnd w:id="134"/>
      <w:bookmarkEnd w:id="135"/>
      <w:bookmarkEnd w:id="136"/>
      <w:bookmarkEnd w:id="137"/>
    </w:p>
    <w:p w:rsidR="009A2898" w:rsidRPr="00385501" w:rsidRDefault="009A2898" w:rsidP="009A2898">
      <w:pPr>
        <w:spacing w:after="0"/>
        <w:rPr>
          <w:color w:val="0070C0"/>
        </w:rPr>
      </w:pPr>
    </w:p>
    <w:p w:rsidR="009A2898" w:rsidRPr="009A2898" w:rsidRDefault="009A2898" w:rsidP="009A2898">
      <w:pPr>
        <w:pStyle w:val="Ttulo3"/>
      </w:pPr>
      <w:bookmarkStart w:id="138" w:name="_Toc402463017"/>
      <w:bookmarkStart w:id="139" w:name="_Toc402467647"/>
      <w:bookmarkStart w:id="140" w:name="_Toc402467715"/>
      <w:bookmarkStart w:id="141" w:name="_Toc412576832"/>
      <w:bookmarkStart w:id="142" w:name="_Toc413098017"/>
      <w:r w:rsidRPr="009A2898">
        <w:t>Control de la Configuración.</w:t>
      </w:r>
      <w:bookmarkEnd w:id="138"/>
      <w:bookmarkEnd w:id="139"/>
      <w:bookmarkEnd w:id="140"/>
      <w:bookmarkEnd w:id="141"/>
      <w:bookmarkEnd w:id="142"/>
    </w:p>
    <w:tbl>
      <w:tblPr>
        <w:tblW w:w="8613"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804"/>
      </w:tblGrid>
      <w:tr w:rsidR="009A2898" w:rsidRPr="00BC29B0" w:rsidTr="00386765">
        <w:trPr>
          <w:trHeight w:val="481"/>
        </w:trPr>
        <w:tc>
          <w:tcPr>
            <w:tcW w:w="1809" w:type="dxa"/>
            <w:shd w:val="clear" w:color="auto" w:fill="ACB9CA" w:themeFill="text2" w:themeFillTint="66"/>
          </w:tcPr>
          <w:p w:rsidR="009A2898" w:rsidRPr="00386765" w:rsidRDefault="009A2898" w:rsidP="008C7423">
            <w:pPr>
              <w:rPr>
                <w:b/>
                <w:bCs/>
                <w:sz w:val="20"/>
              </w:rPr>
            </w:pPr>
            <w:r w:rsidRPr="00386765">
              <w:rPr>
                <w:b/>
                <w:bCs/>
                <w:sz w:val="20"/>
              </w:rPr>
              <w:t>Título:</w:t>
            </w:r>
          </w:p>
        </w:tc>
        <w:tc>
          <w:tcPr>
            <w:tcW w:w="6804" w:type="dxa"/>
            <w:shd w:val="clear" w:color="auto" w:fill="ACB9CA" w:themeFill="text2" w:themeFillTint="66"/>
          </w:tcPr>
          <w:p w:rsidR="009A2898" w:rsidRPr="00386765" w:rsidRDefault="00647C9E" w:rsidP="008C7423">
            <w:pPr>
              <w:rPr>
                <w:sz w:val="20"/>
              </w:rPr>
            </w:pPr>
            <w:r>
              <w:rPr>
                <w:sz w:val="20"/>
              </w:rPr>
              <w:t>Manual de Procedimiento de Conexión</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Referencia:</w:t>
            </w:r>
          </w:p>
        </w:tc>
        <w:tc>
          <w:tcPr>
            <w:tcW w:w="6804" w:type="dxa"/>
          </w:tcPr>
          <w:p w:rsidR="009A2898" w:rsidRPr="00386765" w:rsidRDefault="009A2898" w:rsidP="008C7423">
            <w:pPr>
              <w:rPr>
                <w:sz w:val="20"/>
              </w:rPr>
            </w:pPr>
            <w:r w:rsidRPr="00386765">
              <w:rPr>
                <w:sz w:val="20"/>
              </w:rPr>
              <w:t>GeoP_Documentacion_</w:t>
            </w:r>
            <w:r w:rsidRPr="00386765">
              <w:rPr>
                <w:sz w:val="20"/>
                <w:lang w:val="es-AR"/>
              </w:rPr>
              <w:t>ManualProcedimientoConexion_WS</w:t>
            </w:r>
            <w:r w:rsidRPr="00386765">
              <w:rPr>
                <w:sz w:val="20"/>
              </w:rPr>
              <w:t>.docx</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Autores:</w:t>
            </w:r>
          </w:p>
        </w:tc>
        <w:tc>
          <w:tcPr>
            <w:tcW w:w="6804" w:type="dxa"/>
            <w:vAlign w:val="center"/>
          </w:tcPr>
          <w:p w:rsidR="009A2898" w:rsidRPr="00386765" w:rsidRDefault="009A2898" w:rsidP="008C7423">
            <w:pPr>
              <w:spacing w:before="0" w:after="0"/>
              <w:jc w:val="left"/>
              <w:rPr>
                <w:sz w:val="20"/>
                <w:lang w:val="es-AR"/>
              </w:rPr>
            </w:pPr>
            <w:r w:rsidRPr="00386765">
              <w:rPr>
                <w:sz w:val="20"/>
                <w:lang w:val="es-AR"/>
              </w:rPr>
              <w:t>Lucas Toneatto</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Fecha:</w:t>
            </w:r>
          </w:p>
        </w:tc>
        <w:tc>
          <w:tcPr>
            <w:tcW w:w="6804" w:type="dxa"/>
          </w:tcPr>
          <w:p w:rsidR="009A2898" w:rsidRPr="00386765" w:rsidRDefault="009A2898" w:rsidP="008C7423">
            <w:pPr>
              <w:rPr>
                <w:sz w:val="20"/>
              </w:rPr>
            </w:pPr>
            <w:r w:rsidRPr="00386765">
              <w:rPr>
                <w:sz w:val="20"/>
              </w:rPr>
              <w:t>06/02/2015</w:t>
            </w:r>
          </w:p>
        </w:tc>
      </w:tr>
    </w:tbl>
    <w:p w:rsidR="009A2898" w:rsidRPr="00BC29B0" w:rsidRDefault="009A2898" w:rsidP="009A2898">
      <w:pPr>
        <w:spacing w:after="0"/>
        <w:rPr>
          <w:rFonts w:ascii="Cambria" w:eastAsia="Times New Roman" w:hAnsi="Cambria"/>
          <w:b/>
          <w:bCs/>
          <w:color w:val="365F91"/>
          <w:sz w:val="28"/>
          <w:szCs w:val="28"/>
        </w:rPr>
      </w:pPr>
    </w:p>
    <w:p w:rsidR="009A2898" w:rsidRPr="009A2898" w:rsidRDefault="009A2898" w:rsidP="009A2898">
      <w:pPr>
        <w:pStyle w:val="Ttulo3"/>
      </w:pPr>
      <w:bookmarkStart w:id="143" w:name="_Toc402463018"/>
      <w:bookmarkStart w:id="144" w:name="_Toc402467648"/>
      <w:bookmarkStart w:id="145" w:name="_Toc402467716"/>
      <w:bookmarkStart w:id="146" w:name="_Toc412576833"/>
      <w:bookmarkStart w:id="147" w:name="_Toc413098018"/>
      <w:r w:rsidRPr="009A2898">
        <w:t>Histórico de Versiones.</w:t>
      </w:r>
      <w:bookmarkEnd w:id="143"/>
      <w:bookmarkEnd w:id="144"/>
      <w:bookmarkEnd w:id="145"/>
      <w:bookmarkEnd w:id="146"/>
      <w:bookmarkEnd w:id="147"/>
    </w:p>
    <w:tbl>
      <w:tblPr>
        <w:tblW w:w="8646" w:type="dxa"/>
        <w:jc w:val="center"/>
        <w:tblInd w:w="712"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05"/>
        <w:gridCol w:w="1134"/>
        <w:gridCol w:w="1418"/>
        <w:gridCol w:w="1770"/>
        <w:gridCol w:w="3119"/>
      </w:tblGrid>
      <w:tr w:rsidR="009A2898" w:rsidRPr="00BC29B0" w:rsidTr="00386765">
        <w:trPr>
          <w:jc w:val="center"/>
        </w:trPr>
        <w:tc>
          <w:tcPr>
            <w:tcW w:w="1205"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Versión</w:t>
            </w:r>
          </w:p>
        </w:tc>
        <w:tc>
          <w:tcPr>
            <w:tcW w:w="1134"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Fecha</w:t>
            </w:r>
          </w:p>
        </w:tc>
        <w:tc>
          <w:tcPr>
            <w:tcW w:w="1418"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Estado</w:t>
            </w:r>
          </w:p>
        </w:tc>
        <w:tc>
          <w:tcPr>
            <w:tcW w:w="1770"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Responsable</w:t>
            </w:r>
          </w:p>
        </w:tc>
        <w:tc>
          <w:tcPr>
            <w:tcW w:w="3119"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Cambios</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w:t>
            </w:r>
            <w:r w:rsidRPr="00386765">
              <w:rPr>
                <w:sz w:val="20"/>
                <w:lang w:val="es-AR"/>
              </w:rPr>
              <w:t>A</w:t>
            </w:r>
          </w:p>
        </w:tc>
        <w:tc>
          <w:tcPr>
            <w:tcW w:w="1134" w:type="dxa"/>
            <w:tcMar>
              <w:left w:w="0" w:type="dxa"/>
              <w:right w:w="0" w:type="dxa"/>
            </w:tcMar>
          </w:tcPr>
          <w:p w:rsidR="009A2898" w:rsidRPr="00386765" w:rsidRDefault="009A2898" w:rsidP="00386765">
            <w:pPr>
              <w:jc w:val="center"/>
              <w:rPr>
                <w:sz w:val="20"/>
              </w:rPr>
            </w:pPr>
            <w:r w:rsidRPr="00386765">
              <w:rPr>
                <w:sz w:val="20"/>
              </w:rPr>
              <w:t>06/02/15</w:t>
            </w:r>
          </w:p>
        </w:tc>
        <w:tc>
          <w:tcPr>
            <w:tcW w:w="1418" w:type="dxa"/>
            <w:tcMar>
              <w:left w:w="0" w:type="dxa"/>
              <w:right w:w="0" w:type="dxa"/>
            </w:tcMar>
          </w:tcPr>
          <w:p w:rsidR="009A2898" w:rsidRPr="00386765" w:rsidRDefault="009A2898" w:rsidP="00386765">
            <w:pPr>
              <w:jc w:val="center"/>
              <w:rPr>
                <w:sz w:val="20"/>
              </w:rPr>
            </w:pPr>
            <w:r w:rsidRPr="00386765">
              <w:rPr>
                <w:sz w:val="20"/>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p w:rsidR="009A2898" w:rsidRPr="00386765" w:rsidRDefault="009A2898" w:rsidP="00386765">
            <w:pPr>
              <w:jc w:val="center"/>
              <w:rPr>
                <w:sz w:val="20"/>
              </w:rPr>
            </w:pPr>
          </w:p>
        </w:tc>
        <w:tc>
          <w:tcPr>
            <w:tcW w:w="3119" w:type="dxa"/>
            <w:tcMar>
              <w:left w:w="0" w:type="dxa"/>
              <w:right w:w="0" w:type="dxa"/>
            </w:tcMar>
          </w:tcPr>
          <w:p w:rsidR="009A2898" w:rsidRPr="00386765" w:rsidRDefault="009A2898" w:rsidP="00386765">
            <w:pPr>
              <w:jc w:val="center"/>
              <w:rPr>
                <w:sz w:val="20"/>
                <w:lang w:val="en-US"/>
              </w:rPr>
            </w:pP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1.0_DraftB</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09/02/15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modificó para completar el modelo del negocio, parte legal.</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1.o_DraftC</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18/02/15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agregaron las imágenes, se modificó el hilo del proceso. Queda solo un mensaje sin poner la imagen.</w:t>
            </w:r>
          </w:p>
        </w:tc>
      </w:tr>
    </w:tbl>
    <w:p w:rsidR="00E74FEC" w:rsidRDefault="00E74FEC" w:rsidP="009A2898">
      <w:pPr>
        <w:pStyle w:val="TtulodeTDC"/>
        <w:rPr>
          <w:rFonts w:eastAsiaTheme="minorHAnsi" w:cstheme="minorBidi"/>
          <w:b w:val="0"/>
          <w:bCs w:val="0"/>
          <w:color w:val="auto"/>
          <w:sz w:val="24"/>
          <w:szCs w:val="22"/>
          <w:lang w:val="es-AR"/>
        </w:rPr>
      </w:pPr>
    </w:p>
    <w:p w:rsidR="00E74FEC" w:rsidRDefault="00E74FEC">
      <w:pPr>
        <w:spacing w:before="0" w:after="160" w:line="259" w:lineRule="auto"/>
        <w:jc w:val="left"/>
        <w:rPr>
          <w:rFonts w:asciiTheme="majorHAnsi" w:hAnsiTheme="majorHAnsi"/>
          <w:sz w:val="24"/>
          <w:lang w:val="es-AR"/>
        </w:rPr>
      </w:pPr>
      <w:r>
        <w:rPr>
          <w:b/>
          <w:bCs/>
          <w:sz w:val="24"/>
          <w:lang w:val="es-AR"/>
        </w:rPr>
        <w:br w:type="page"/>
      </w:r>
    </w:p>
    <w:p w:rsidR="009A2898" w:rsidRPr="00ED3D7A" w:rsidRDefault="009A2898" w:rsidP="009A2898">
      <w:pPr>
        <w:pStyle w:val="Ttulo2"/>
        <w:rPr>
          <w:rFonts w:eastAsia="Times New Roman"/>
          <w:lang w:val="es-AR"/>
        </w:rPr>
      </w:pPr>
      <w:bookmarkStart w:id="148" w:name="_Toc413098019"/>
      <w:r>
        <w:rPr>
          <w:rFonts w:eastAsia="Times New Roman"/>
          <w:lang w:val="es-AR"/>
        </w:rPr>
        <w:lastRenderedPageBreak/>
        <w:t>Introducción</w:t>
      </w:r>
      <w:bookmarkEnd w:id="148"/>
    </w:p>
    <w:p w:rsidR="009A2898"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9A2898" w:rsidRPr="00ED3D7A" w:rsidRDefault="009A2898" w:rsidP="009A2898">
      <w:pPr>
        <w:spacing w:before="0" w:after="200" w:line="276" w:lineRule="auto"/>
        <w:rPr>
          <w:rFonts w:ascii="Calibri" w:eastAsia="Calibri" w:hAnsi="Calibri" w:cs="Times New Roman"/>
          <w:lang w:val="es-AR"/>
        </w:rPr>
      </w:pPr>
      <w:r>
        <w:rPr>
          <w:rFonts w:ascii="Calibri" w:eastAsia="Calibri" w:hAnsi="Calibri" w:cs="Times New Roman"/>
          <w:lang w:val="es-AR"/>
        </w:rPr>
        <w:t>GeoParking, brinda a los sistemas de las playas de estacionamiento, servicios que permiten que la información de las mismas, esté actualizada constantemente en las aplicaciones pertenecientes a GeoParking.</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w:t>
      </w:r>
      <w:r>
        <w:rPr>
          <w:rFonts w:ascii="Calibri" w:eastAsia="Calibri" w:hAnsi="Calibri" w:cs="Times New Roman"/>
          <w:lang w:val="es-AR"/>
        </w:rPr>
        <w:t xml:space="preserve"> está dirigido a las personas que son dueños de playas de estacionamiento o aquellos que las administran.</w:t>
      </w:r>
      <w:r w:rsidRPr="00ED3D7A">
        <w:rPr>
          <w:rFonts w:ascii="Calibri" w:eastAsia="Calibri" w:hAnsi="Calibri" w:cs="Times New Roman"/>
          <w:lang w:val="es-AR"/>
        </w:rPr>
        <w:t xml:space="preserve"> </w:t>
      </w:r>
      <w:r>
        <w:rPr>
          <w:rFonts w:ascii="Calibri" w:eastAsia="Calibri" w:hAnsi="Calibri" w:cs="Times New Roman"/>
          <w:lang w:val="es-AR"/>
        </w:rPr>
        <w:t xml:space="preserve">El objetivo del mismo, es permitir que se establezca una relación formal con GeoParking, la cual les permitirá </w:t>
      </w:r>
      <w:r w:rsidRPr="00ED3D7A">
        <w:rPr>
          <w:rFonts w:ascii="Calibri" w:eastAsia="Calibri" w:hAnsi="Calibri" w:cs="Times New Roman"/>
          <w:lang w:val="es-AR"/>
        </w:rPr>
        <w:t>tener un flujo de información constante y actualizada con la plataforma GeoParking para poder aprovechar los beneficios que la misma ofrece.</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Los aspectos que se desarrollan en este documento son meramente </w:t>
      </w:r>
      <w:r>
        <w:rPr>
          <w:rFonts w:ascii="Calibri" w:eastAsia="Calibri" w:hAnsi="Calibri" w:cs="Times New Roman"/>
          <w:lang w:val="es-AR"/>
        </w:rPr>
        <w:t>contractuales (tramites)</w:t>
      </w:r>
      <w:r w:rsidRPr="00ED3D7A">
        <w:rPr>
          <w:rFonts w:ascii="Calibri" w:eastAsia="Calibri" w:hAnsi="Calibri" w:cs="Times New Roman"/>
          <w:lang w:val="es-AR"/>
        </w:rPr>
        <w:t xml:space="preserve">, </w:t>
      </w:r>
      <w:r>
        <w:rPr>
          <w:rFonts w:ascii="Calibri" w:eastAsia="Calibri" w:hAnsi="Calibri" w:cs="Times New Roman"/>
          <w:lang w:val="es-AR"/>
        </w:rPr>
        <w:t>es decir los pasos a seguir para establecer una relación entre la Playa de Estacionamiento y GeoParking; la que luego le permitirá formar parte del sistema y aprovechar con éxito las cualidades que brinda la plataforma.</w:t>
      </w:r>
      <w:r w:rsidRPr="00ED3D7A">
        <w:rPr>
          <w:rFonts w:ascii="Calibri" w:eastAsia="Calibri" w:hAnsi="Calibri" w:cs="Times New Roman"/>
          <w:lang w:val="es-AR"/>
        </w:rPr>
        <w:br w:type="page"/>
      </w:r>
    </w:p>
    <w:p w:rsidR="009A2898" w:rsidRPr="00ED3D7A" w:rsidRDefault="009A2898" w:rsidP="009A2898">
      <w:pPr>
        <w:pStyle w:val="Ttulo2"/>
        <w:rPr>
          <w:rFonts w:eastAsia="Times New Roman"/>
          <w:lang w:val="es-AR"/>
        </w:rPr>
      </w:pPr>
      <w:bookmarkStart w:id="149" w:name="_Toc407468034"/>
      <w:bookmarkStart w:id="150" w:name="_Toc412576835"/>
      <w:bookmarkStart w:id="151" w:name="_Toc413098020"/>
      <w:r>
        <w:rPr>
          <w:rFonts w:eastAsia="Times New Roman"/>
          <w:lang w:val="es-AR"/>
        </w:rPr>
        <w:lastRenderedPageBreak/>
        <w:t>Consideraciones Generales</w:t>
      </w:r>
      <w:bookmarkEnd w:id="149"/>
      <w:bookmarkEnd w:id="150"/>
      <w:bookmarkEnd w:id="151"/>
    </w:p>
    <w:p w:rsidR="009A2898" w:rsidRPr="00ED3D7A" w:rsidRDefault="009A2898" w:rsidP="009A2898">
      <w:pPr>
        <w:pStyle w:val="Ttulo3"/>
        <w:rPr>
          <w:rFonts w:eastAsia="Times New Roman"/>
          <w:lang w:val="es-AR"/>
        </w:rPr>
      </w:pPr>
      <w:bookmarkStart w:id="152" w:name="_Toc407468035"/>
      <w:bookmarkStart w:id="153" w:name="_Toc412576836"/>
      <w:bookmarkStart w:id="154" w:name="_Toc413098021"/>
      <w:r w:rsidRPr="00ED3D7A">
        <w:rPr>
          <w:rFonts w:eastAsia="Times New Roman"/>
          <w:lang w:val="es-AR"/>
        </w:rPr>
        <w:t>GeoParking: Web Services, Arquitectura</w:t>
      </w:r>
      <w:bookmarkEnd w:id="152"/>
      <w:bookmarkEnd w:id="153"/>
      <w:bookmarkEnd w:id="154"/>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9A2898" w:rsidRPr="00730A2E"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9A2898" w:rsidRPr="00730A2E" w:rsidRDefault="009A2898" w:rsidP="009A2898">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Pr>
          <w:rFonts w:ascii="Calibri" w:eastAsia="Calibri" w:hAnsi="Calibri" w:cs="Times New Roman"/>
          <w:lang w:val="es-AR"/>
        </w:rPr>
        <w:t>d</w:t>
      </w:r>
      <w:r w:rsidRPr="00730A2E">
        <w:rPr>
          <w:rFonts w:ascii="Calibri" w:eastAsia="Calibri" w:hAnsi="Calibri" w:cs="Times New Roman"/>
          <w:lang w:val="es-AR"/>
        </w:rPr>
        <w:t>e todos los servicios. El cliente será responsable de presentar al WSN el NA otorgado por el servicio de Autenticación y Autorización, de lo contrario el WSN rechazará su solicitud de acceso.</w:t>
      </w:r>
    </w:p>
    <w:p w:rsidR="009A2898" w:rsidRDefault="009A2898" w:rsidP="009A2898">
      <w:pPr>
        <w:pStyle w:val="Ttulo2"/>
        <w:rPr>
          <w:rFonts w:eastAsia="Times New Roman"/>
          <w:lang w:val="es-AR"/>
        </w:rPr>
      </w:pPr>
      <w:bookmarkStart w:id="155" w:name="_Toc412576837"/>
      <w:bookmarkStart w:id="156" w:name="_Toc413098022"/>
      <w:r>
        <w:rPr>
          <w:rFonts w:eastAsia="Times New Roman"/>
          <w:lang w:val="es-AR"/>
        </w:rPr>
        <w:t xml:space="preserve">Trámite a </w:t>
      </w:r>
      <w:bookmarkEnd w:id="155"/>
      <w:r>
        <w:rPr>
          <w:rFonts w:eastAsia="Times New Roman"/>
          <w:lang w:val="es-AR"/>
        </w:rPr>
        <w:t>realizar</w:t>
      </w:r>
      <w:bookmarkEnd w:id="156"/>
    </w:p>
    <w:p w:rsidR="009A2898" w:rsidRDefault="009A2898" w:rsidP="009A2898">
      <w:pPr>
        <w:rPr>
          <w:lang w:val="es-AR"/>
        </w:rPr>
      </w:pPr>
      <w:r>
        <w:rPr>
          <w:lang w:val="es-AR"/>
        </w:rPr>
        <w:t>Como se mencionó anteriormente, este documento describirá el proceso que debe llevar a cabo la persona responsable de una playa de Estacionamiento que quiera pertenecer a la plataforma GeoParking y poder hacer uso de la misma para la divulgación de sus actividades.</w:t>
      </w:r>
    </w:p>
    <w:p w:rsidR="009A2898" w:rsidRDefault="009A2898" w:rsidP="009A2898">
      <w:pPr>
        <w:pStyle w:val="Ttulo3"/>
        <w:rPr>
          <w:lang w:val="es-AR"/>
        </w:rPr>
      </w:pPr>
      <w:bookmarkStart w:id="157" w:name="_Toc412576838"/>
      <w:bookmarkStart w:id="158" w:name="_Toc413098023"/>
      <w:r>
        <w:rPr>
          <w:lang w:val="es-AR"/>
        </w:rPr>
        <w:t>Solicitud de Registración</w:t>
      </w:r>
      <w:bookmarkEnd w:id="157"/>
      <w:bookmarkEnd w:id="158"/>
    </w:p>
    <w:p w:rsidR="009A2898" w:rsidRDefault="009A2898" w:rsidP="009A2898">
      <w:pPr>
        <w:rPr>
          <w:lang w:val="es-AR"/>
        </w:rPr>
      </w:pPr>
      <w:r>
        <w:rPr>
          <w:lang w:val="es-AR"/>
        </w:rPr>
        <w:t>Para comenzar el proceso de conexión a la plataforma GeoParking, el usuario se debe dirigir a la sección de la web GeoParking donde se le permite iniciar el trámite.</w:t>
      </w:r>
    </w:p>
    <w:p w:rsidR="00E74FEC" w:rsidRDefault="009A2898" w:rsidP="009A2898">
      <w:pPr>
        <w:rPr>
          <w:lang w:val="es-AR"/>
        </w:rPr>
      </w:pPr>
      <w:r>
        <w:rPr>
          <w:noProof/>
          <w:lang w:val="es-AR" w:eastAsia="es-AR"/>
        </w:rPr>
        <w:drawing>
          <wp:inline distT="0" distB="0" distL="0" distR="0" wp14:anchorId="16A5CA30" wp14:editId="714A40FE">
            <wp:extent cx="5400040" cy="1954597"/>
            <wp:effectExtent l="76200" t="76200" r="124460" b="14097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195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Página Principal GeoParking</w:t>
      </w:r>
    </w:p>
    <w:p w:rsidR="009A2898" w:rsidRPr="005E633C" w:rsidRDefault="009A2898" w:rsidP="009A2898">
      <w:pPr>
        <w:rPr>
          <w:sz w:val="24"/>
          <w:lang w:val="es-AR"/>
        </w:rPr>
      </w:pPr>
      <w:r w:rsidRPr="005E633C">
        <w:rPr>
          <w:lang w:val="es-AR"/>
        </w:rPr>
        <w:t xml:space="preserve">Para iniciar la registración debe presionar </w:t>
      </w:r>
      <w:r w:rsidRPr="005E633C">
        <w:rPr>
          <w:b/>
          <w:lang w:val="es-AR"/>
        </w:rPr>
        <w:t>Registra tu playa</w:t>
      </w:r>
      <w:r>
        <w:rPr>
          <w:b/>
          <w:lang w:val="es-AR"/>
        </w:rPr>
        <w:t>!</w:t>
      </w:r>
    </w:p>
    <w:p w:rsidR="009A2898" w:rsidRDefault="009A2898" w:rsidP="009A2898">
      <w:pPr>
        <w:rPr>
          <w:lang w:val="es-AR"/>
        </w:rPr>
      </w:pPr>
      <w:r>
        <w:rPr>
          <w:lang w:val="es-AR"/>
        </w:rPr>
        <w:t>Al presionar el link, se le pedirá al usuario registrarse. Para poder hacerlo, el mismo deberá completar el siguiente formulario.</w:t>
      </w:r>
    </w:p>
    <w:p w:rsidR="009A2898" w:rsidRDefault="009A2898" w:rsidP="009A2898">
      <w:pPr>
        <w:rPr>
          <w:lang w:val="es-AR"/>
        </w:rPr>
      </w:pPr>
      <w:r>
        <w:rPr>
          <w:noProof/>
          <w:lang w:val="es-AR" w:eastAsia="es-AR"/>
        </w:rPr>
        <w:lastRenderedPageBreak/>
        <w:drawing>
          <wp:inline distT="0" distB="0" distL="0" distR="0" wp14:anchorId="48AC3AE5" wp14:editId="125C4F51">
            <wp:extent cx="5400040" cy="2431179"/>
            <wp:effectExtent l="76200" t="76200" r="124460" b="1409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24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Imagen 2: Página Registro Usuario</w:t>
      </w:r>
    </w:p>
    <w:p w:rsidR="009A2898" w:rsidRDefault="009A2898" w:rsidP="009A2898">
      <w:pPr>
        <w:rPr>
          <w:lang w:val="es-AR"/>
        </w:rPr>
      </w:pPr>
      <w:r>
        <w:rPr>
          <w:lang w:val="es-AR"/>
        </w:rPr>
        <w:t xml:space="preserve"> Luego de ingresar los datos y que la registración se haya realizado correctamente, se mostrará un mensaje indicándole al usuario que le ha sido enviado un mail para que pueda confirmar la registración y además prosiga con el proceso de solicitud.</w:t>
      </w:r>
    </w:p>
    <w:p w:rsidR="00E74FEC" w:rsidRDefault="009A2898" w:rsidP="009A2898">
      <w:pPr>
        <w:rPr>
          <w:lang w:val="es-AR"/>
        </w:rPr>
      </w:pPr>
      <w:r>
        <w:rPr>
          <w:noProof/>
          <w:lang w:val="es-AR" w:eastAsia="es-AR"/>
        </w:rPr>
        <w:drawing>
          <wp:inline distT="0" distB="0" distL="0" distR="0" wp14:anchorId="7A5B8E05" wp14:editId="25644D7B">
            <wp:extent cx="5400040" cy="1200620"/>
            <wp:effectExtent l="76200" t="76200" r="124460" b="13335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120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3: Mail activar </w:t>
      </w:r>
      <w:r w:rsidR="00D5580A">
        <w:t>cuenta</w:t>
      </w:r>
    </w:p>
    <w:p w:rsidR="009A2898" w:rsidRDefault="009A2898" w:rsidP="009A2898">
      <w:pPr>
        <w:rPr>
          <w:lang w:val="es-AR"/>
        </w:rPr>
      </w:pPr>
      <w:r>
        <w:rPr>
          <w:lang w:val="es-AR"/>
        </w:rPr>
        <w:t>Al acceder al link que se muestra en el mail, se lo redirigirá a una página donde se le comunicara la confirmación de la cuenta.</w:t>
      </w:r>
    </w:p>
    <w:p w:rsidR="009A2898" w:rsidRDefault="009A2898" w:rsidP="009A2898">
      <w:pPr>
        <w:rPr>
          <w:lang w:val="es-AR"/>
        </w:rPr>
      </w:pPr>
      <w:r>
        <w:rPr>
          <w:noProof/>
          <w:lang w:val="es-AR" w:eastAsia="es-AR"/>
        </w:rPr>
        <w:drawing>
          <wp:inline distT="0" distB="0" distL="0" distR="0" wp14:anchorId="13FD1E4F" wp14:editId="70808022">
            <wp:extent cx="5400040" cy="2297980"/>
            <wp:effectExtent l="76200" t="76200" r="124460" b="14097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229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4: Mensaje activación de cuenta</w:t>
      </w:r>
    </w:p>
    <w:p w:rsidR="009A2898" w:rsidRDefault="009A2898" w:rsidP="009A2898">
      <w:pPr>
        <w:rPr>
          <w:lang w:val="es-AR"/>
        </w:rPr>
      </w:pPr>
      <w:r>
        <w:rPr>
          <w:lang w:val="es-AR"/>
        </w:rPr>
        <w:lastRenderedPageBreak/>
        <w:t>Para continuar y poder realizar la solicitud de registración de la playa debe proceder a ingresar al sistema e ir a la sección para las Solicitudes. Todo ello lo debe hacer de la siguiente manera. Primero el usuario debe ingresar al sistema con los datos con los que creo su cuenta.</w:t>
      </w:r>
    </w:p>
    <w:p w:rsidR="009A2898" w:rsidRDefault="009A2898" w:rsidP="009A2898">
      <w:pPr>
        <w:rPr>
          <w:lang w:val="es-AR"/>
        </w:rPr>
      </w:pPr>
      <w:r>
        <w:rPr>
          <w:noProof/>
          <w:lang w:val="es-AR" w:eastAsia="es-AR"/>
        </w:rPr>
        <w:drawing>
          <wp:inline distT="0" distB="0" distL="0" distR="0" wp14:anchorId="0CC0847A" wp14:editId="50A6F3FE">
            <wp:extent cx="5400040" cy="2225882"/>
            <wp:effectExtent l="76200" t="76200" r="124460" b="136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222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5: Inicio sesión</w:t>
      </w:r>
    </w:p>
    <w:p w:rsidR="009A2898" w:rsidRDefault="009A2898" w:rsidP="009A2898">
      <w:pPr>
        <w:rPr>
          <w:lang w:val="es-AR"/>
        </w:rPr>
      </w:pPr>
      <w:r>
        <w:rPr>
          <w:lang w:val="es-AR"/>
        </w:rPr>
        <w:t xml:space="preserve">Al iniciar sesión, automáticamente será redirigido a la sección de Administración de Solicitudes y Conexiones, donde podrá realizar la solicitud. Para ello debe presionar en </w:t>
      </w:r>
      <w:r w:rsidRPr="005C4623">
        <w:rPr>
          <w:b/>
          <w:lang w:val="es-AR"/>
        </w:rPr>
        <w:t>Crear Solicitud</w:t>
      </w:r>
      <w:r>
        <w:rPr>
          <w:lang w:val="es-AR"/>
        </w:rPr>
        <w:t>.</w:t>
      </w:r>
    </w:p>
    <w:p w:rsidR="009A2898" w:rsidRDefault="009A2898" w:rsidP="009A2898">
      <w:pPr>
        <w:rPr>
          <w:lang w:val="es-AR"/>
        </w:rPr>
      </w:pPr>
      <w:r>
        <w:rPr>
          <w:noProof/>
          <w:lang w:val="es-AR" w:eastAsia="es-AR"/>
        </w:rPr>
        <w:drawing>
          <wp:inline distT="0" distB="0" distL="0" distR="0" wp14:anchorId="2FEB2F8A" wp14:editId="6C8B99EC">
            <wp:extent cx="5400040" cy="1251333"/>
            <wp:effectExtent l="76200" t="76200" r="124460" b="13970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251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6: Administración de Solicitudes</w:t>
      </w:r>
    </w:p>
    <w:p w:rsidR="009A2898" w:rsidRDefault="009A2898" w:rsidP="009A2898">
      <w:pPr>
        <w:rPr>
          <w:lang w:val="es-AR"/>
        </w:rPr>
      </w:pPr>
      <w:r>
        <w:rPr>
          <w:lang w:val="es-AR"/>
        </w:rPr>
        <w:t xml:space="preserve">Al presionar el botón, se abrirá un formulario. El usuario debe completar el nombre de la playa y presionar el botón </w:t>
      </w:r>
      <w:r w:rsidRPr="005C4623">
        <w:rPr>
          <w:b/>
          <w:lang w:val="es-AR"/>
        </w:rPr>
        <w:t>Crear</w:t>
      </w:r>
      <w:r>
        <w:rPr>
          <w:lang w:val="es-AR"/>
        </w:rPr>
        <w:t xml:space="preserve"> para generar la solicitud. </w:t>
      </w:r>
    </w:p>
    <w:p w:rsidR="009A2898" w:rsidRDefault="009A2898" w:rsidP="009A2898">
      <w:pPr>
        <w:rPr>
          <w:lang w:val="es-AR"/>
        </w:rPr>
      </w:pPr>
      <w:r>
        <w:rPr>
          <w:noProof/>
          <w:lang w:val="es-AR" w:eastAsia="es-AR"/>
        </w:rPr>
        <w:drawing>
          <wp:inline distT="0" distB="0" distL="0" distR="0" wp14:anchorId="429CD5F1" wp14:editId="15C844E9">
            <wp:extent cx="4743450" cy="2028825"/>
            <wp:effectExtent l="76200" t="76200" r="133350" b="14287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434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7: Creación de Solictud</w:t>
      </w:r>
    </w:p>
    <w:p w:rsidR="009A2898" w:rsidRDefault="009A2898" w:rsidP="009A2898">
      <w:pPr>
        <w:rPr>
          <w:lang w:val="es-AR"/>
        </w:rPr>
      </w:pPr>
      <w:r>
        <w:rPr>
          <w:lang w:val="es-AR"/>
        </w:rPr>
        <w:lastRenderedPageBreak/>
        <w:t xml:space="preserve">Automáticamente al crear la solicitud, la misma aparecerá como un registro de la tabla de solicitudes. Y la misma estará en estado pendiente hasta que un administrador de GeoParking la apruebe. </w:t>
      </w:r>
    </w:p>
    <w:p w:rsidR="009A2898" w:rsidRDefault="009A2898" w:rsidP="009A2898">
      <w:pPr>
        <w:rPr>
          <w:lang w:val="es-AR"/>
        </w:rPr>
      </w:pPr>
      <w:r>
        <w:rPr>
          <w:noProof/>
          <w:lang w:val="es-AR" w:eastAsia="es-AR"/>
        </w:rPr>
        <w:drawing>
          <wp:inline distT="0" distB="0" distL="0" distR="0" wp14:anchorId="3F0867A0" wp14:editId="407C3BD1">
            <wp:extent cx="5400040" cy="461307"/>
            <wp:effectExtent l="76200" t="76200" r="124460" b="12954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461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solicitudes</w:t>
      </w:r>
    </w:p>
    <w:p w:rsidR="009A2898" w:rsidRDefault="009A2898" w:rsidP="009A2898">
      <w:pPr>
        <w:rPr>
          <w:lang w:val="es-AR"/>
        </w:rPr>
      </w:pPr>
      <w:r>
        <w:rPr>
          <w:lang w:val="es-AR"/>
        </w:rPr>
        <w:t>Además en el mismo instante de la creación, se le enviara al usuario un mail que contendrá la siguiente información:</w:t>
      </w:r>
    </w:p>
    <w:p w:rsidR="009A2898" w:rsidRDefault="009A2898" w:rsidP="009A2898">
      <w:pPr>
        <w:pStyle w:val="Prrafodelista"/>
        <w:numPr>
          <w:ilvl w:val="0"/>
          <w:numId w:val="22"/>
        </w:numPr>
        <w:rPr>
          <w:lang w:val="es-AR"/>
        </w:rPr>
      </w:pPr>
      <w:r>
        <w:rPr>
          <w:lang w:val="es-AR"/>
        </w:rPr>
        <w:t>Datos del usuario.</w:t>
      </w:r>
    </w:p>
    <w:p w:rsidR="009A2898" w:rsidRDefault="009A2898" w:rsidP="009A2898">
      <w:pPr>
        <w:pStyle w:val="Prrafodelista"/>
        <w:numPr>
          <w:ilvl w:val="0"/>
          <w:numId w:val="22"/>
        </w:numPr>
        <w:rPr>
          <w:lang w:val="es-AR"/>
        </w:rPr>
      </w:pPr>
      <w:r>
        <w:rPr>
          <w:lang w:val="es-AR"/>
        </w:rPr>
        <w:t>Documentación legal requerida de la playa</w:t>
      </w:r>
    </w:p>
    <w:p w:rsidR="009A2898" w:rsidRDefault="009A2898" w:rsidP="009A2898">
      <w:pPr>
        <w:pStyle w:val="Prrafodelista"/>
        <w:numPr>
          <w:ilvl w:val="1"/>
          <w:numId w:val="22"/>
        </w:numPr>
        <w:rPr>
          <w:lang w:val="es-AR"/>
        </w:rPr>
      </w:pPr>
      <w:r>
        <w:rPr>
          <w:lang w:val="es-AR"/>
        </w:rPr>
        <w:t xml:space="preserve">Constancia de CUIL </w:t>
      </w:r>
    </w:p>
    <w:p w:rsidR="009A2898" w:rsidRDefault="009A2898" w:rsidP="009A2898">
      <w:pPr>
        <w:pStyle w:val="Prrafodelista"/>
        <w:numPr>
          <w:ilvl w:val="1"/>
          <w:numId w:val="22"/>
        </w:numPr>
        <w:rPr>
          <w:lang w:val="es-AR"/>
        </w:rPr>
      </w:pPr>
      <w:r>
        <w:rPr>
          <w:lang w:val="es-AR"/>
        </w:rPr>
        <w:t>Fotocopia DNI del responsable</w:t>
      </w:r>
    </w:p>
    <w:p w:rsidR="009A2898" w:rsidRDefault="009A2898" w:rsidP="009A2898">
      <w:pPr>
        <w:pStyle w:val="Prrafodelista"/>
        <w:numPr>
          <w:ilvl w:val="1"/>
          <w:numId w:val="22"/>
        </w:numPr>
        <w:rPr>
          <w:lang w:val="es-AR"/>
        </w:rPr>
      </w:pPr>
      <w:r>
        <w:rPr>
          <w:lang w:val="es-AR"/>
        </w:rPr>
        <w:t>Constancia de CUIT</w:t>
      </w:r>
    </w:p>
    <w:p w:rsidR="009A2898" w:rsidRDefault="009A2898" w:rsidP="009A2898">
      <w:pPr>
        <w:pStyle w:val="Prrafodelista"/>
        <w:numPr>
          <w:ilvl w:val="1"/>
          <w:numId w:val="22"/>
        </w:numPr>
        <w:rPr>
          <w:lang w:val="es-AR"/>
        </w:rPr>
      </w:pPr>
      <w:r>
        <w:rPr>
          <w:lang w:val="es-AR"/>
        </w:rPr>
        <w:t>Constancia de AFIP</w:t>
      </w:r>
    </w:p>
    <w:p w:rsidR="009A2898" w:rsidRDefault="009A2898" w:rsidP="009A2898">
      <w:pPr>
        <w:pStyle w:val="Prrafodelista"/>
        <w:numPr>
          <w:ilvl w:val="1"/>
          <w:numId w:val="22"/>
        </w:numPr>
        <w:rPr>
          <w:lang w:val="es-AR"/>
        </w:rPr>
      </w:pPr>
      <w:r>
        <w:rPr>
          <w:lang w:val="es-AR"/>
        </w:rPr>
        <w:t xml:space="preserve">Ingresos Brutos </w:t>
      </w:r>
    </w:p>
    <w:p w:rsidR="009A2898" w:rsidRPr="00A359DA" w:rsidRDefault="009A2898" w:rsidP="009A2898">
      <w:pPr>
        <w:pStyle w:val="Prrafodelista"/>
        <w:numPr>
          <w:ilvl w:val="0"/>
          <w:numId w:val="22"/>
        </w:numPr>
        <w:rPr>
          <w:lang w:val="es-AR"/>
        </w:rPr>
      </w:pPr>
      <w:r w:rsidRPr="00A359DA">
        <w:rPr>
          <w:lang w:val="es-AR"/>
        </w:rPr>
        <w:t>Información de la playa a mostrar en el sistema.</w:t>
      </w:r>
    </w:p>
    <w:p w:rsidR="009A2898" w:rsidRDefault="009A2898" w:rsidP="009A2898">
      <w:pPr>
        <w:rPr>
          <w:color w:val="FF0000"/>
          <w:lang w:val="es-AR"/>
        </w:rPr>
      </w:pPr>
      <w:r>
        <w:rPr>
          <w:noProof/>
          <w:lang w:val="es-AR" w:eastAsia="es-AR"/>
        </w:rPr>
        <w:drawing>
          <wp:inline distT="0" distB="0" distL="0" distR="0" wp14:anchorId="790FA0D5" wp14:editId="6799F866">
            <wp:extent cx="5400040" cy="2130566"/>
            <wp:effectExtent l="76200" t="76200" r="105410" b="1174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0040" cy="2130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de confirmación de Solicitud</w:t>
      </w:r>
    </w:p>
    <w:p w:rsidR="009A2898" w:rsidRDefault="009A2898" w:rsidP="009A2898">
      <w:pPr>
        <w:rPr>
          <w:lang w:val="es-AR"/>
        </w:rPr>
      </w:pPr>
      <w:r>
        <w:rPr>
          <w:lang w:val="es-AR"/>
        </w:rPr>
        <w:t>Mediante el panel de administración de solicitudes, el usuario podrá verificar el estado de la solicitud, hasta que el administrador de GeoParking la de por aprobada.</w:t>
      </w:r>
    </w:p>
    <w:p w:rsidR="009A2898" w:rsidRDefault="009A2898" w:rsidP="009A2898">
      <w:pPr>
        <w:rPr>
          <w:lang w:val="es-AR"/>
        </w:rPr>
      </w:pPr>
      <w:r>
        <w:rPr>
          <w:lang w:val="es-AR"/>
        </w:rPr>
        <w:t>Llegado el momento en que la solicitud sea aprobada, la solitud desaparecerá del listado de solicitudes y aparecerá en la sección de conexiones.</w:t>
      </w:r>
    </w:p>
    <w:p w:rsidR="009A2898" w:rsidRDefault="009A2898" w:rsidP="009A2898">
      <w:pPr>
        <w:rPr>
          <w:lang w:val="es-AR"/>
        </w:rPr>
      </w:pPr>
      <w:r>
        <w:rPr>
          <w:lang w:val="es-AR"/>
        </w:rPr>
        <w:t>Una vez ya existente la conexión el usuario deberá verificar la información de la playa, y si ésta es correcta, aceptar la conformidad de la conexión creada.</w:t>
      </w:r>
    </w:p>
    <w:p w:rsidR="009A2898" w:rsidRDefault="009A2898" w:rsidP="009A2898">
      <w:pPr>
        <w:rPr>
          <w:lang w:val="es-AR"/>
        </w:rPr>
      </w:pPr>
      <w:r>
        <w:rPr>
          <w:noProof/>
          <w:lang w:val="es-AR" w:eastAsia="es-AR"/>
        </w:rPr>
        <w:drawing>
          <wp:inline distT="0" distB="0" distL="0" distR="0" wp14:anchorId="18DB45FC" wp14:editId="2F18A1B9">
            <wp:extent cx="5400040" cy="822960"/>
            <wp:effectExtent l="76200" t="76200" r="124460" b="12954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Conexiones</w:t>
      </w:r>
    </w:p>
    <w:p w:rsidR="009A2898" w:rsidRDefault="009A2898" w:rsidP="009A2898">
      <w:pPr>
        <w:pStyle w:val="Ttulo3"/>
        <w:rPr>
          <w:lang w:val="es-AR"/>
        </w:rPr>
      </w:pPr>
      <w:bookmarkStart w:id="159" w:name="_Toc412576839"/>
      <w:bookmarkStart w:id="160" w:name="_Toc413098024"/>
      <w:r w:rsidRPr="009A2898">
        <w:lastRenderedPageBreak/>
        <w:t>Presentación</w:t>
      </w:r>
      <w:r>
        <w:rPr>
          <w:lang w:val="es-AR"/>
        </w:rPr>
        <w:t xml:space="preserve"> de Documentación</w:t>
      </w:r>
      <w:bookmarkEnd w:id="159"/>
      <w:bookmarkEnd w:id="160"/>
    </w:p>
    <w:p w:rsidR="009A2898" w:rsidRDefault="009A2898" w:rsidP="009A2898">
      <w:pPr>
        <w:rPr>
          <w:lang w:val="es-AR"/>
        </w:rPr>
      </w:pPr>
      <w:r>
        <w:rPr>
          <w:lang w:val="es-AR"/>
        </w:rPr>
        <w:t>Cuando el usuario haya confeccionado toda la documentación solicitada, debe enviar la misma a GeoParking para el proceso de creación de conexión entre la playa y la plataforma.</w:t>
      </w:r>
    </w:p>
    <w:p w:rsidR="009A2898" w:rsidRDefault="009A2898" w:rsidP="009A2898">
      <w:pPr>
        <w:rPr>
          <w:lang w:val="es-AR"/>
        </w:rPr>
      </w:pPr>
      <w:r>
        <w:rPr>
          <w:lang w:val="es-AR"/>
        </w:rPr>
        <w:t>La información puede ser enviada por correo, mail o presentada personalmente en las instalaciones.</w:t>
      </w:r>
    </w:p>
    <w:p w:rsidR="009A2898" w:rsidRDefault="009A2898" w:rsidP="009A2898">
      <w:pPr>
        <w:rPr>
          <w:lang w:val="es-AR"/>
        </w:rPr>
      </w:pPr>
      <w:r>
        <w:rPr>
          <w:lang w:val="es-AR"/>
        </w:rPr>
        <w:t>El representante de GeoParking se ocupara de validar la documentación presentada y proceder a la registración de la playa.</w:t>
      </w:r>
    </w:p>
    <w:p w:rsidR="009A2898" w:rsidRPr="000F2020" w:rsidRDefault="009A2898" w:rsidP="009A2898">
      <w:pPr>
        <w:rPr>
          <w:lang w:val="es-AR"/>
        </w:rPr>
      </w:pPr>
    </w:p>
    <w:p w:rsidR="009A2898" w:rsidRDefault="009A2898" w:rsidP="009A2898">
      <w:pPr>
        <w:pStyle w:val="Ttulo3"/>
        <w:rPr>
          <w:lang w:val="es-AR"/>
        </w:rPr>
      </w:pPr>
      <w:bookmarkStart w:id="161" w:name="_Toc412576840"/>
      <w:bookmarkStart w:id="162" w:name="_Toc413098025"/>
      <w:r w:rsidRPr="009A2898">
        <w:t>Generación</w:t>
      </w:r>
      <w:r>
        <w:rPr>
          <w:lang w:val="es-AR"/>
        </w:rPr>
        <w:t xml:space="preserve"> de Token (Número de Acceso)</w:t>
      </w:r>
      <w:bookmarkEnd w:id="161"/>
      <w:bookmarkEnd w:id="162"/>
    </w:p>
    <w:p w:rsidR="009A2898" w:rsidRDefault="009A2898" w:rsidP="009A2898">
      <w:pPr>
        <w:rPr>
          <w:lang w:val="es-AR"/>
        </w:rPr>
      </w:pPr>
      <w:r>
        <w:rPr>
          <w:lang w:val="es-AR"/>
        </w:rPr>
        <w:t>EL siguiente paso es generar el Token (Número de Acceso), con el cual el sistema de la playa de estacionamiento podrá hacer usos de los servicios de GeoParking para mantener actualizada su información en tiempo real.</w:t>
      </w:r>
    </w:p>
    <w:p w:rsidR="009A2898" w:rsidRDefault="009A2898" w:rsidP="009A2898">
      <w:pPr>
        <w:rPr>
          <w:lang w:val="es-AR"/>
        </w:rPr>
      </w:pPr>
      <w:r>
        <w:rPr>
          <w:noProof/>
          <w:lang w:val="es-AR" w:eastAsia="es-AR"/>
        </w:rPr>
        <w:drawing>
          <wp:inline distT="0" distB="0" distL="0" distR="0" wp14:anchorId="5F01137E" wp14:editId="4755A815">
            <wp:extent cx="5400040" cy="2022418"/>
            <wp:effectExtent l="76200" t="76200" r="124460" b="13081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00040" cy="2022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Solicitudes y Conexiones</w:t>
      </w:r>
    </w:p>
    <w:p w:rsidR="009A2898" w:rsidRDefault="009A2898" w:rsidP="009A2898">
      <w:pPr>
        <w:rPr>
          <w:lang w:val="es-AR"/>
        </w:rPr>
      </w:pPr>
      <w:r>
        <w:rPr>
          <w:lang w:val="es-AR"/>
        </w:rPr>
        <w:t>Para la generación del Token, el administrador en su sección de conexiones, procederá a relacionar la playa y el usuario responsable que aparecen en la solicitud. Esta relación lo que produce es una conexión para que dicha playa pueda tener acceso a la utilización de los servicios web. Dicha conexión creada aparecerá en una grilla para la administración de las conexiones existentes en el sistema.</w:t>
      </w:r>
    </w:p>
    <w:p w:rsidR="009A2898" w:rsidRDefault="009A2898" w:rsidP="009A2898">
      <w:pPr>
        <w:rPr>
          <w:color w:val="FF0000"/>
          <w:lang w:val="es-AR"/>
        </w:rPr>
      </w:pPr>
      <w:r>
        <w:rPr>
          <w:noProof/>
          <w:lang w:val="es-AR" w:eastAsia="es-AR"/>
        </w:rPr>
        <w:lastRenderedPageBreak/>
        <w:drawing>
          <wp:inline distT="0" distB="0" distL="0" distR="0" wp14:anchorId="3C1E0944" wp14:editId="67565529">
            <wp:extent cx="5400040" cy="3702675"/>
            <wp:effectExtent l="76200" t="76200" r="124460" b="12700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00040" cy="370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Creación de Conexion</w:t>
      </w:r>
    </w:p>
    <w:p w:rsidR="009A2898" w:rsidRPr="00C649DC" w:rsidRDefault="009A2898" w:rsidP="009A2898">
      <w:pPr>
        <w:rPr>
          <w:lang w:val="es-AR"/>
        </w:rPr>
      </w:pPr>
      <w:r w:rsidRPr="00C649DC">
        <w:rPr>
          <w:lang w:val="es-AR"/>
        </w:rPr>
        <w:t>Al crear la conexión, la solitud pasara a ser un registro de las conexiones del sistema</w:t>
      </w:r>
      <w:r>
        <w:rPr>
          <w:lang w:val="es-AR"/>
        </w:rPr>
        <w:t>; y l</w:t>
      </w:r>
      <w:r w:rsidRPr="00C649DC">
        <w:rPr>
          <w:lang w:val="es-AR"/>
        </w:rPr>
        <w:t>a misma espera ser confirmada por el responsable cuando pueda dar conformidad del buen funcionamiento de la API GeoParking con el sistema de la paya.</w:t>
      </w:r>
    </w:p>
    <w:p w:rsidR="009A2898" w:rsidRDefault="009A2898" w:rsidP="009A2898">
      <w:pPr>
        <w:rPr>
          <w:color w:val="FF0000"/>
          <w:lang w:val="es-AR"/>
        </w:rPr>
      </w:pPr>
      <w:r>
        <w:rPr>
          <w:noProof/>
          <w:lang w:val="es-AR" w:eastAsia="es-AR"/>
        </w:rPr>
        <w:drawing>
          <wp:inline distT="0" distB="0" distL="0" distR="0" wp14:anchorId="760DEF77" wp14:editId="0FA8A5D0">
            <wp:extent cx="5400040" cy="276784"/>
            <wp:effectExtent l="76200" t="76200" r="124460" b="1428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276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Conexiones</w:t>
      </w:r>
    </w:p>
    <w:p w:rsidR="009A2898" w:rsidRDefault="009A2898" w:rsidP="009A2898">
      <w:pPr>
        <w:rPr>
          <w:lang w:val="es-AR"/>
        </w:rPr>
      </w:pPr>
      <w:r>
        <w:rPr>
          <w:lang w:val="es-AR"/>
        </w:rPr>
        <w:t>La generación del Token, pasara a formar parte del documento de acceso que se entregara al responsable de playa. Dicha información será enviada por email al usuario.</w:t>
      </w:r>
    </w:p>
    <w:p w:rsidR="009A2898" w:rsidRDefault="009A2898" w:rsidP="009A2898">
      <w:pPr>
        <w:rPr>
          <w:lang w:val="es-AR"/>
        </w:rPr>
      </w:pPr>
      <w:r>
        <w:rPr>
          <w:lang w:val="es-AR"/>
        </w:rPr>
        <w:t>Los datos de acceso irán acompañados por una URL (Dirección Web) para que el responsable de la playa pueda obtener la documentación técnica requerida para la conexión y utilización de los servicios web. Dicha documentación está destinada a quien mantiene los sistemas de las playas de estacionamiento.</w:t>
      </w:r>
    </w:p>
    <w:p w:rsidR="009A2898" w:rsidRDefault="009A2898" w:rsidP="009A2898">
      <w:pPr>
        <w:rPr>
          <w:lang w:val="es-AR"/>
        </w:rPr>
      </w:pPr>
      <w:r>
        <w:rPr>
          <w:noProof/>
          <w:lang w:val="es-AR" w:eastAsia="es-AR"/>
        </w:rPr>
        <w:drawing>
          <wp:inline distT="0" distB="0" distL="0" distR="0" wp14:anchorId="53EDE086" wp14:editId="67CB44DA">
            <wp:extent cx="5400040" cy="1518341"/>
            <wp:effectExtent l="76200" t="76200" r="124460" b="13906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0040" cy="1518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lastRenderedPageBreak/>
        <w:t xml:space="preserve">Imagen </w:t>
      </w:r>
      <w:r>
        <w:fldChar w:fldCharType="begin"/>
      </w:r>
      <w:r>
        <w:instrText xml:space="preserve"> SEQ Imágen \* ARABIC </w:instrText>
      </w:r>
      <w:r>
        <w:fldChar w:fldCharType="separate"/>
      </w:r>
      <w:r>
        <w:rPr>
          <w:noProof/>
        </w:rPr>
        <w:t>1</w:t>
      </w:r>
      <w:r>
        <w:fldChar w:fldCharType="end"/>
      </w:r>
      <w:r>
        <w:t>: Mail confirmación nueva conexión</w:t>
      </w:r>
    </w:p>
    <w:p w:rsidR="009A2898" w:rsidRDefault="009A2898" w:rsidP="009A2898">
      <w:pPr>
        <w:pStyle w:val="Ttulo3"/>
        <w:rPr>
          <w:lang w:val="es-AR"/>
        </w:rPr>
      </w:pPr>
      <w:bookmarkStart w:id="163" w:name="_Toc412576841"/>
      <w:bookmarkStart w:id="164" w:name="_Toc413098026"/>
      <w:r>
        <w:rPr>
          <w:lang w:val="es-AR"/>
        </w:rPr>
        <w:t>Confirmación de Conexión</w:t>
      </w:r>
      <w:bookmarkEnd w:id="163"/>
      <w:bookmarkEnd w:id="164"/>
    </w:p>
    <w:p w:rsidR="009A2898" w:rsidRDefault="009A2898" w:rsidP="009A2898">
      <w:pPr>
        <w:rPr>
          <w:lang w:val="es-AR"/>
        </w:rPr>
      </w:pPr>
      <w:r>
        <w:rPr>
          <w:lang w:val="es-AR"/>
        </w:rPr>
        <w:t>Una vez aprobada la solicitud por parte de uno de los administradores de GeoParking, se habrá registrado la playa de estacionamiento y se habrá creado la conexión para la utilización de los Web Services.</w:t>
      </w:r>
    </w:p>
    <w:p w:rsidR="009A2898" w:rsidRDefault="009A2898" w:rsidP="009A2898">
      <w:pPr>
        <w:rPr>
          <w:lang w:val="es-AR"/>
        </w:rPr>
      </w:pPr>
      <w:r>
        <w:rPr>
          <w:lang w:val="es-AR"/>
        </w:rPr>
        <w:t>Por un periodo de 15 días corridos, la playa de estacionamiento podrá hacer pruebas variadas usando todos los servicios brindados por GeoParking. Antes de finalizar ese plazo, la playa debe establecer la conformidad de la conexión en su panel de administración de conexiones.</w:t>
      </w:r>
    </w:p>
    <w:p w:rsidR="009A2898" w:rsidRDefault="009A2898" w:rsidP="009A2898">
      <w:pPr>
        <w:rPr>
          <w:lang w:val="es-AR"/>
        </w:rPr>
      </w:pPr>
      <w:r>
        <w:rPr>
          <w:lang w:val="es-AR"/>
        </w:rPr>
        <w:t>Al estar en conformidad con el servicio de conexión brindado por GeoParking, se establece un compromiso por parte del responsable de la playa de brindar solo información veraz e integra a la plataforma.</w:t>
      </w:r>
    </w:p>
    <w:p w:rsidR="00AE728B" w:rsidRDefault="009A2898" w:rsidP="00AE728B">
      <w:pPr>
        <w:rPr>
          <w:lang w:val="es-AR"/>
        </w:rPr>
      </w:pPr>
      <w:r>
        <w:rPr>
          <w:lang w:val="es-AR"/>
        </w:rPr>
        <w:t>En el panel de administración de solicitudes y conexiones del responsable de la playa, al dar la conformidad de la conexión debería quedar de la siguiente manera.</w:t>
      </w:r>
    </w:p>
    <w:p w:rsidR="00AE728B" w:rsidRDefault="00AE728B" w:rsidP="00AE728B">
      <w:r>
        <w:rPr>
          <w:noProof/>
          <w:lang w:val="es-AR" w:eastAsia="es-AR"/>
        </w:rPr>
        <w:drawing>
          <wp:inline distT="0" distB="0" distL="0" distR="0" wp14:anchorId="7C1D46AB" wp14:editId="0A2D0868">
            <wp:extent cx="5400040" cy="822960"/>
            <wp:effectExtent l="76200" t="76200" r="124460" b="12954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Mis conexiones</w:t>
      </w:r>
    </w:p>
    <w:p w:rsidR="00D5580A" w:rsidRDefault="00D5580A" w:rsidP="00AE728B"/>
    <w:p w:rsidR="00AE728B" w:rsidRDefault="00AE728B">
      <w:pPr>
        <w:spacing w:before="0" w:after="160" w:line="259" w:lineRule="auto"/>
        <w:jc w:val="left"/>
        <w:rPr>
          <w:rStyle w:val="Ttulo1Car"/>
        </w:rPr>
      </w:pPr>
      <w:r>
        <w:rPr>
          <w:rStyle w:val="Ttulo1Car"/>
        </w:rPr>
        <w:br w:type="page"/>
      </w:r>
    </w:p>
    <w:p w:rsidR="00060D43" w:rsidRDefault="00AE728B" w:rsidP="008C7423">
      <w:pPr>
        <w:pStyle w:val="TDC2"/>
        <w:tabs>
          <w:tab w:val="right" w:leader="dot" w:pos="8494"/>
        </w:tabs>
      </w:pPr>
      <w:bookmarkStart w:id="165" w:name="_Toc413098027"/>
      <w:r w:rsidRPr="00AE728B">
        <w:rPr>
          <w:rStyle w:val="Ttulo1Car"/>
        </w:rPr>
        <w:lastRenderedPageBreak/>
        <w:t xml:space="preserve">Manual de </w:t>
      </w:r>
      <w:r w:rsidR="009777E5">
        <w:rPr>
          <w:rStyle w:val="Ttulo1Car"/>
        </w:rPr>
        <w:t>Procedimiento</w:t>
      </w:r>
      <w:r w:rsidR="008C7423" w:rsidRPr="008C7423">
        <w:rPr>
          <w:rStyle w:val="Ttulo1Car"/>
        </w:rPr>
        <w:t xml:space="preserve"> Web Services</w:t>
      </w:r>
      <w:bookmarkEnd w:id="165"/>
    </w:p>
    <w:p w:rsidR="00615544" w:rsidRDefault="00615544" w:rsidP="008C7423">
      <w:pPr>
        <w:pStyle w:val="Ttulo2"/>
      </w:pPr>
      <w:bookmarkStart w:id="166" w:name="_Toc411017108"/>
    </w:p>
    <w:p w:rsidR="008C7423" w:rsidRPr="00385501" w:rsidRDefault="008C7423" w:rsidP="00615544">
      <w:pPr>
        <w:pStyle w:val="Ttulo2"/>
        <w:rPr>
          <w:color w:val="0070C0"/>
        </w:rPr>
      </w:pPr>
      <w:bookmarkStart w:id="167" w:name="_Toc413098028"/>
      <w:r w:rsidRPr="00385501">
        <w:t>Control de la documentación</w:t>
      </w:r>
      <w:bookmarkEnd w:id="166"/>
      <w:bookmarkEnd w:id="167"/>
    </w:p>
    <w:p w:rsidR="008C7423" w:rsidRPr="008C7423" w:rsidRDefault="008C7423" w:rsidP="008C7423">
      <w:pPr>
        <w:pStyle w:val="Ttulo3"/>
      </w:pPr>
      <w:bookmarkStart w:id="168" w:name="_Toc411017109"/>
      <w:bookmarkStart w:id="169" w:name="_Toc413098029"/>
      <w:r w:rsidRPr="008C7423">
        <w:t>Control de la Configuración.</w:t>
      </w:r>
      <w:bookmarkEnd w:id="168"/>
      <w:bookmarkEnd w:id="169"/>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8C7423" w:rsidRPr="00BC29B0" w:rsidTr="00615544">
        <w:trPr>
          <w:trHeight w:val="481"/>
        </w:trPr>
        <w:tc>
          <w:tcPr>
            <w:tcW w:w="1701" w:type="dxa"/>
            <w:shd w:val="clear" w:color="auto" w:fill="ACB9CA" w:themeFill="text2" w:themeFillTint="66"/>
          </w:tcPr>
          <w:p w:rsidR="008C7423" w:rsidRPr="00615544" w:rsidRDefault="008C7423" w:rsidP="008C7423">
            <w:pPr>
              <w:rPr>
                <w:b/>
                <w:bCs/>
                <w:sz w:val="20"/>
              </w:rPr>
            </w:pPr>
            <w:r w:rsidRPr="00615544">
              <w:rPr>
                <w:b/>
                <w:bCs/>
                <w:sz w:val="20"/>
              </w:rPr>
              <w:t>Título:</w:t>
            </w:r>
          </w:p>
        </w:tc>
        <w:tc>
          <w:tcPr>
            <w:tcW w:w="6804" w:type="dxa"/>
            <w:shd w:val="clear" w:color="auto" w:fill="ACB9CA" w:themeFill="text2" w:themeFillTint="66"/>
          </w:tcPr>
          <w:p w:rsidR="008C7423" w:rsidRPr="00615544" w:rsidRDefault="007C34FA" w:rsidP="008C7423">
            <w:pPr>
              <w:rPr>
                <w:sz w:val="20"/>
              </w:rPr>
            </w:pPr>
            <w:sdt>
              <w:sdtPr>
                <w:rPr>
                  <w:sz w:val="20"/>
                </w:rPr>
                <w:alias w:val="Título"/>
                <w:id w:val="2137992846"/>
                <w:dataBinding w:prefixMappings="xmlns:ns0='http://schemas.openxmlformats.org/package/2006/metadata/core-properties' xmlns:ns1='http://purl.org/dc/elements/1.1/'" w:xpath="/ns0:coreProperties[1]/ns1:title[1]" w:storeItemID="{6C3C8BC8-F283-45AE-878A-BAB7291924A1}"/>
                <w:text/>
              </w:sdtPr>
              <w:sdtEndPr/>
              <w:sdtContent>
                <w:r w:rsidR="001A7032">
                  <w:rPr>
                    <w:sz w:val="20"/>
                    <w:lang w:val="es-AR"/>
                  </w:rPr>
                  <w:t>Manual Usuario Web</w:t>
                </w:r>
              </w:sdtContent>
            </w:sdt>
          </w:p>
        </w:tc>
      </w:tr>
      <w:tr w:rsidR="008C7423" w:rsidRPr="00BC29B0" w:rsidTr="00615544">
        <w:trPr>
          <w:trHeight w:val="469"/>
        </w:trPr>
        <w:tc>
          <w:tcPr>
            <w:tcW w:w="1701" w:type="dxa"/>
          </w:tcPr>
          <w:p w:rsidR="008C7423" w:rsidRPr="00615544" w:rsidRDefault="008C7423" w:rsidP="008C7423">
            <w:pPr>
              <w:rPr>
                <w:sz w:val="20"/>
              </w:rPr>
            </w:pPr>
            <w:r w:rsidRPr="00615544">
              <w:rPr>
                <w:sz w:val="20"/>
              </w:rPr>
              <w:t>Referencia:</w:t>
            </w:r>
          </w:p>
        </w:tc>
        <w:tc>
          <w:tcPr>
            <w:tcW w:w="6804" w:type="dxa"/>
          </w:tcPr>
          <w:p w:rsidR="008C7423" w:rsidRPr="00615544" w:rsidRDefault="008C7423" w:rsidP="008C7423">
            <w:pPr>
              <w:rPr>
                <w:sz w:val="20"/>
              </w:rPr>
            </w:pPr>
            <w:r w:rsidRPr="00615544">
              <w:rPr>
                <w:sz w:val="20"/>
              </w:rPr>
              <w:t>GeoP_Documentacion_</w:t>
            </w:r>
            <w:r w:rsidRPr="00615544">
              <w:rPr>
                <w:sz w:val="20"/>
                <w:lang w:val="es-AR"/>
              </w:rPr>
              <w:t>ManualProcedimientos_WS</w:t>
            </w:r>
            <w:r w:rsidRPr="00615544">
              <w:rPr>
                <w:sz w:val="20"/>
              </w:rPr>
              <w:t>.docx</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Autores:</w:t>
            </w:r>
          </w:p>
        </w:tc>
        <w:tc>
          <w:tcPr>
            <w:tcW w:w="6804" w:type="dxa"/>
            <w:vAlign w:val="center"/>
          </w:tcPr>
          <w:p w:rsidR="008C7423" w:rsidRPr="00615544" w:rsidRDefault="008C7423" w:rsidP="008C7423">
            <w:pPr>
              <w:spacing w:before="0" w:after="0"/>
              <w:jc w:val="left"/>
              <w:rPr>
                <w:sz w:val="20"/>
                <w:lang w:val="es-AR"/>
              </w:rPr>
            </w:pPr>
            <w:r w:rsidRPr="00615544">
              <w:rPr>
                <w:sz w:val="20"/>
                <w:lang w:val="es-AR"/>
              </w:rPr>
              <w:t>Lucas Toneatto</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Fecha:</w:t>
            </w:r>
          </w:p>
        </w:tc>
        <w:tc>
          <w:tcPr>
            <w:tcW w:w="6804" w:type="dxa"/>
          </w:tcPr>
          <w:p w:rsidR="008C7423" w:rsidRPr="00615544" w:rsidRDefault="008C7423" w:rsidP="008C7423">
            <w:pPr>
              <w:rPr>
                <w:sz w:val="20"/>
              </w:rPr>
            </w:pPr>
            <w:r w:rsidRPr="00615544">
              <w:rPr>
                <w:sz w:val="20"/>
              </w:rPr>
              <w:t>28/12/2014</w:t>
            </w:r>
          </w:p>
        </w:tc>
      </w:tr>
    </w:tbl>
    <w:p w:rsidR="008C7423" w:rsidRPr="008C7423" w:rsidRDefault="008C7423" w:rsidP="008C7423">
      <w:pPr>
        <w:pStyle w:val="Ttulo3"/>
        <w:tabs>
          <w:tab w:val="left" w:pos="1985"/>
        </w:tabs>
      </w:pPr>
      <w:bookmarkStart w:id="170" w:name="_Toc411017110"/>
      <w:bookmarkStart w:id="171" w:name="_Toc413098030"/>
      <w:r w:rsidRPr="008C7423">
        <w:t>Histórico de Versiones.</w:t>
      </w:r>
      <w:bookmarkEnd w:id="170"/>
      <w:bookmarkEnd w:id="171"/>
    </w:p>
    <w:tbl>
      <w:tblPr>
        <w:tblW w:w="8560" w:type="dxa"/>
        <w:jc w:val="center"/>
        <w:tblInd w:w="156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1276"/>
        <w:gridCol w:w="2126"/>
        <w:gridCol w:w="2862"/>
      </w:tblGrid>
      <w:tr w:rsidR="008C7423" w:rsidRPr="00BC29B0" w:rsidTr="00615544">
        <w:trPr>
          <w:jc w:val="center"/>
        </w:trPr>
        <w:tc>
          <w:tcPr>
            <w:tcW w:w="11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Versión</w:t>
            </w:r>
          </w:p>
        </w:tc>
        <w:tc>
          <w:tcPr>
            <w:tcW w:w="1134"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Fecha</w:t>
            </w:r>
          </w:p>
        </w:tc>
        <w:tc>
          <w:tcPr>
            <w:tcW w:w="127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Estado</w:t>
            </w:r>
          </w:p>
        </w:tc>
        <w:tc>
          <w:tcPr>
            <w:tcW w:w="212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Responsable</w:t>
            </w:r>
          </w:p>
        </w:tc>
        <w:tc>
          <w:tcPr>
            <w:tcW w:w="28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Cambios</w:t>
            </w: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w:t>
            </w:r>
            <w:r w:rsidRPr="00615544">
              <w:rPr>
                <w:sz w:val="20"/>
                <w:lang w:val="es-AR"/>
              </w:rPr>
              <w:t xml:space="preserve">A </w:t>
            </w:r>
          </w:p>
        </w:tc>
        <w:tc>
          <w:tcPr>
            <w:tcW w:w="1134" w:type="dxa"/>
            <w:tcMar>
              <w:left w:w="0" w:type="dxa"/>
              <w:right w:w="0" w:type="dxa"/>
            </w:tcMar>
          </w:tcPr>
          <w:p w:rsidR="008C7423" w:rsidRPr="00615544" w:rsidRDefault="008C7423" w:rsidP="00615544">
            <w:pPr>
              <w:jc w:val="left"/>
              <w:rPr>
                <w:sz w:val="20"/>
              </w:rPr>
            </w:pPr>
            <w:r w:rsidRPr="00615544">
              <w:rPr>
                <w:sz w:val="20"/>
              </w:rPr>
              <w:t>28/12/14</w:t>
            </w:r>
          </w:p>
        </w:tc>
        <w:tc>
          <w:tcPr>
            <w:tcW w:w="1276" w:type="dxa"/>
            <w:tcMar>
              <w:left w:w="0" w:type="dxa"/>
              <w:right w:w="0" w:type="dxa"/>
            </w:tcMar>
          </w:tcPr>
          <w:p w:rsidR="008C7423" w:rsidRPr="00615544" w:rsidRDefault="008C7423" w:rsidP="00615544">
            <w:pPr>
              <w:jc w:val="left"/>
              <w:rPr>
                <w:sz w:val="20"/>
              </w:rPr>
            </w:pPr>
            <w:r w:rsidRPr="00615544">
              <w:rPr>
                <w:sz w:val="20"/>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p w:rsidR="008C7423" w:rsidRPr="00615544" w:rsidRDefault="008C7423" w:rsidP="00615544">
            <w:pPr>
              <w:jc w:val="left"/>
              <w:rPr>
                <w:sz w:val="20"/>
              </w:rPr>
            </w:pPr>
          </w:p>
        </w:tc>
        <w:tc>
          <w:tcPr>
            <w:tcW w:w="2862" w:type="dxa"/>
            <w:tcMar>
              <w:left w:w="0" w:type="dxa"/>
              <w:right w:w="0" w:type="dxa"/>
            </w:tcMar>
          </w:tcPr>
          <w:p w:rsidR="008C7423" w:rsidRPr="00615544" w:rsidRDefault="008C7423" w:rsidP="00615544">
            <w:pPr>
              <w:jc w:val="left"/>
              <w:rPr>
                <w:sz w:val="20"/>
                <w:lang w:val="en-US"/>
              </w:rPr>
            </w:pP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1.0_DraftB</w:t>
            </w:r>
          </w:p>
        </w:tc>
        <w:tc>
          <w:tcPr>
            <w:tcW w:w="1134" w:type="dxa"/>
            <w:tcMar>
              <w:left w:w="0" w:type="dxa"/>
              <w:right w:w="0" w:type="dxa"/>
            </w:tcMar>
          </w:tcPr>
          <w:p w:rsidR="008C7423" w:rsidRPr="00615544" w:rsidRDefault="00615544" w:rsidP="00615544">
            <w:pPr>
              <w:jc w:val="left"/>
              <w:rPr>
                <w:sz w:val="20"/>
                <w:lang w:val="es-AR"/>
              </w:rPr>
            </w:pPr>
            <w:r>
              <w:rPr>
                <w:sz w:val="20"/>
                <w:lang w:val="es-AR"/>
              </w:rPr>
              <w:t>06/02/</w:t>
            </w:r>
            <w:r w:rsidR="008C7423" w:rsidRPr="00615544">
              <w:rPr>
                <w:sz w:val="20"/>
                <w:lang w:val="es-AR"/>
              </w:rPr>
              <w:t>15</w:t>
            </w:r>
          </w:p>
        </w:tc>
        <w:tc>
          <w:tcPr>
            <w:tcW w:w="1276" w:type="dxa"/>
            <w:tcMar>
              <w:left w:w="0" w:type="dxa"/>
              <w:right w:w="0" w:type="dxa"/>
            </w:tcMar>
          </w:tcPr>
          <w:p w:rsidR="008C7423" w:rsidRPr="00615544" w:rsidRDefault="008C7423" w:rsidP="00615544">
            <w:pPr>
              <w:jc w:val="left"/>
              <w:rPr>
                <w:sz w:val="20"/>
                <w:lang w:val="es-AR"/>
              </w:rPr>
            </w:pPr>
            <w:r w:rsidRPr="00615544">
              <w:rPr>
                <w:sz w:val="20"/>
                <w:lang w:val="es-AR"/>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tc>
        <w:tc>
          <w:tcPr>
            <w:tcW w:w="2862" w:type="dxa"/>
            <w:tcMar>
              <w:left w:w="0" w:type="dxa"/>
              <w:right w:w="0" w:type="dxa"/>
            </w:tcMar>
          </w:tcPr>
          <w:p w:rsidR="008C7423" w:rsidRPr="00615544" w:rsidRDefault="008C7423" w:rsidP="00615544">
            <w:pPr>
              <w:jc w:val="left"/>
              <w:rPr>
                <w:sz w:val="20"/>
                <w:lang w:val="es-AR"/>
              </w:rPr>
            </w:pPr>
            <w:r w:rsidRPr="00615544">
              <w:rPr>
                <w:sz w:val="20"/>
                <w:lang w:val="es-AR"/>
              </w:rPr>
              <w:t>Se crearon cambios en la autenticación.</w:t>
            </w:r>
          </w:p>
        </w:tc>
      </w:tr>
    </w:tbl>
    <w:p w:rsidR="00AE728B" w:rsidRDefault="00AE728B"/>
    <w:p w:rsidR="008C7423" w:rsidRDefault="008C7423">
      <w:pPr>
        <w:spacing w:before="0" w:after="160" w:line="259" w:lineRule="auto"/>
        <w:jc w:val="left"/>
        <w:rPr>
          <w:rFonts w:asciiTheme="majorHAnsi" w:eastAsiaTheme="majorEastAsia" w:hAnsiTheme="majorHAnsi" w:cstheme="majorBidi"/>
          <w:b/>
          <w:sz w:val="40"/>
          <w:szCs w:val="32"/>
        </w:rPr>
      </w:pPr>
      <w:r>
        <w:br w:type="page"/>
      </w:r>
    </w:p>
    <w:p w:rsidR="008C7423" w:rsidRPr="00ED3D7A" w:rsidRDefault="008C7423" w:rsidP="008C7423">
      <w:pPr>
        <w:pStyle w:val="Ttulo2"/>
        <w:rPr>
          <w:rFonts w:eastAsia="Times New Roman"/>
          <w:lang w:val="es-AR"/>
        </w:rPr>
      </w:pPr>
      <w:bookmarkStart w:id="172" w:name="_Toc413098031"/>
      <w:r>
        <w:rPr>
          <w:rFonts w:eastAsia="Times New Roman"/>
          <w:lang w:val="es-AR"/>
        </w:rPr>
        <w:lastRenderedPageBreak/>
        <w:t>Introducción</w:t>
      </w:r>
      <w:bookmarkEnd w:id="17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GeoParking brinda variados servicios para que aplicaciones clientes utilizadas en las playas de estacionamiento, puedan estar comunicadas y permitan que la información actualizada al momento este disponibles para los usuarios de las aplicaciones pertenecientes 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 le permitirá a los desarrolladores encargados de los sistemas de las distintas playas de estacionamientos, tener un flujo de información constante y actualizada con la plataforma GeoParking para poder aprovechar los beneficios que la misma ofrece.</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Los aspectos que se desarrollan en este documento son meramente técnicos, para los demás aspectos legales y de trámites, existe otro documentos dedicado específicamente a ello.</w:t>
      </w:r>
      <w:r w:rsidRPr="00ED3D7A">
        <w:rPr>
          <w:rFonts w:ascii="Calibri" w:eastAsia="Calibri" w:hAnsi="Calibri" w:cs="Times New Roman"/>
          <w:lang w:val="es-AR"/>
        </w:rPr>
        <w:br w:type="page"/>
      </w:r>
    </w:p>
    <w:p w:rsidR="008C7423" w:rsidRPr="00ED3D7A" w:rsidRDefault="008C7423" w:rsidP="008C7423">
      <w:pPr>
        <w:pStyle w:val="Ttulo2"/>
        <w:rPr>
          <w:rFonts w:eastAsia="Times New Roman"/>
          <w:lang w:val="es-AR"/>
        </w:rPr>
      </w:pPr>
      <w:bookmarkStart w:id="173" w:name="_Toc411017112"/>
      <w:bookmarkStart w:id="174" w:name="_Toc413098032"/>
      <w:r>
        <w:rPr>
          <w:rFonts w:eastAsia="Times New Roman"/>
          <w:lang w:val="es-AR"/>
        </w:rPr>
        <w:lastRenderedPageBreak/>
        <w:t>Consideraciones Generales</w:t>
      </w:r>
      <w:bookmarkEnd w:id="173"/>
      <w:bookmarkEnd w:id="174"/>
    </w:p>
    <w:p w:rsidR="008C7423" w:rsidRPr="00ED3D7A" w:rsidRDefault="008C7423" w:rsidP="008C7423">
      <w:pPr>
        <w:pStyle w:val="Ttulo3"/>
        <w:rPr>
          <w:rFonts w:eastAsia="Times New Roman"/>
          <w:lang w:val="es-AR"/>
        </w:rPr>
      </w:pPr>
      <w:bookmarkStart w:id="175" w:name="_Toc411017113"/>
      <w:bookmarkStart w:id="176" w:name="_Toc413098033"/>
      <w:r w:rsidRPr="00ED3D7A">
        <w:rPr>
          <w:rFonts w:eastAsia="Times New Roman"/>
          <w:lang w:val="es-AR"/>
        </w:rPr>
        <w:t>GeoParking: Web Services, Arquitectura</w:t>
      </w:r>
      <w:bookmarkEnd w:id="175"/>
      <w:bookmarkEnd w:id="176"/>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8C7423" w:rsidRPr="00730A2E"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8C7423" w:rsidRPr="00730A2E" w:rsidRDefault="008C7423" w:rsidP="008C7423">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sidR="00592967" w:rsidRPr="00730A2E">
        <w:rPr>
          <w:rFonts w:ascii="Calibri" w:eastAsia="Calibri" w:hAnsi="Calibri" w:cs="Times New Roman"/>
          <w:lang w:val="es-AR"/>
        </w:rPr>
        <w:t>de</w:t>
      </w:r>
      <w:r w:rsidRPr="00730A2E">
        <w:rPr>
          <w:rFonts w:ascii="Calibri" w:eastAsia="Calibri" w:hAnsi="Calibri" w:cs="Times New Roman"/>
          <w:lang w:val="es-AR"/>
        </w:rPr>
        <w:t xml:space="preserve"> todos los servicios. El cliente será responsable de presentar al WSN el NA otorgado por el servicio de Autenticación y Autorización, de lo contrario el WSN rechazará su solicitud de acceso.</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p>
    <w:p w:rsidR="008C7423" w:rsidRPr="00ED3D7A" w:rsidRDefault="008C7423" w:rsidP="008C7423">
      <w:pPr>
        <w:pStyle w:val="Ttulo2"/>
        <w:rPr>
          <w:rFonts w:eastAsia="Times New Roman"/>
          <w:lang w:val="es-AR"/>
        </w:rPr>
      </w:pPr>
      <w:bookmarkStart w:id="177" w:name="_Toc411017114"/>
      <w:bookmarkStart w:id="178" w:name="_Toc413098034"/>
      <w:r>
        <w:rPr>
          <w:rFonts w:eastAsia="Times New Roman"/>
          <w:lang w:val="es-AR"/>
        </w:rPr>
        <w:t xml:space="preserve">Especificación Técnica de Autenticación y </w:t>
      </w:r>
      <w:bookmarkEnd w:id="177"/>
      <w:r>
        <w:rPr>
          <w:rFonts w:eastAsia="Times New Roman"/>
          <w:lang w:val="es-AR"/>
        </w:rPr>
        <w:t>Autorización</w:t>
      </w:r>
      <w:bookmarkEnd w:id="178"/>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 siguiente sección del documento describe los aspectos técnicos del servicio de Autenticación y Autorización perteneciente a GeoParking. Dicho servicio es necesario para que Entes Externos a la AFIP (EE) accedan a los WebServices de Negocio (WSN) ofrecidos por GeoParking.</w:t>
      </w:r>
    </w:p>
    <w:p w:rsidR="008C7423" w:rsidRPr="00ED3D7A" w:rsidRDefault="008C7423" w:rsidP="009777E5">
      <w:pPr>
        <w:pStyle w:val="Ttulo3"/>
        <w:rPr>
          <w:rFonts w:eastAsia="Times New Roman"/>
          <w:lang w:val="es-AR"/>
        </w:rPr>
      </w:pPr>
      <w:bookmarkStart w:id="179" w:name="_Toc407468040"/>
      <w:bookmarkStart w:id="180" w:name="_Toc411017115"/>
      <w:bookmarkStart w:id="181" w:name="_Toc413098035"/>
      <w:r w:rsidRPr="00ED3D7A">
        <w:rPr>
          <w:rFonts w:eastAsia="Times New Roman"/>
          <w:lang w:val="es-AR"/>
        </w:rPr>
        <w:t>Descripción General del Servicio</w:t>
      </w:r>
      <w:bookmarkEnd w:id="179"/>
      <w:bookmarkEnd w:id="180"/>
      <w:bookmarkEnd w:id="181"/>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El WS de Autenticación y Autorización es un servicio que permite que los computadores pertenecientes a GeoParking y Entes Externos intercambien información en forma directa sin intervención de operadores. En dicha tarea intervienen los siguientes componentes: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Un cliente de WS desarrollado por un EE siguiendo las especificaciones de este documento.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El WSAA, WS publicado por GeoParking que implementa la autenticación de los computadores del EE y la autorización </w:t>
      </w:r>
      <w:r>
        <w:rPr>
          <w:rFonts w:ascii="Calibri" w:eastAsia="Calibri" w:hAnsi="Calibri" w:cs="Times New Roman"/>
          <w:lang w:val="es-AR"/>
        </w:rPr>
        <w:t xml:space="preserve">del mismo como consumidor para todos los </w:t>
      </w:r>
      <w:r w:rsidRPr="00ED3D7A">
        <w:rPr>
          <w:rFonts w:ascii="Calibri" w:eastAsia="Calibri" w:hAnsi="Calibri" w:cs="Times New Roman"/>
          <w:lang w:val="es-AR"/>
        </w:rPr>
        <w:t xml:space="preserve">WebService de Negocio (WSN).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Al usar especificaciones y protocolos estándares (PKI, XML, CMS, WSDL y SOAP) el cliente puede ser desarrollado con cualquier lenguaje de programación moderno.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Para que un Ente Externo a la AFIP (EE) esté autorizado a usar un WSN de GeoParking, deberá realizar un trámite administrativo previo, cuya descripción esta fuera del alcance de este documento.</w:t>
      </w:r>
    </w:p>
    <w:p w:rsidR="008C7423"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Una vez finalizado exitosamente dicho trámite, el que incluye el alta de los CEE, el EE quedará registrado en el servicio de autorización de GeoParking como entidad autorizada para usar el WSN.</w:t>
      </w:r>
    </w:p>
    <w:p w:rsidR="008C7423" w:rsidRPr="00ED3D7A" w:rsidRDefault="008C7423" w:rsidP="009777E5">
      <w:pPr>
        <w:pStyle w:val="Ttulo3"/>
        <w:rPr>
          <w:rFonts w:eastAsia="Times New Roman"/>
          <w:lang w:val="es-AR"/>
        </w:rPr>
      </w:pPr>
      <w:bookmarkStart w:id="182" w:name="_Toc411017116"/>
      <w:bookmarkStart w:id="183" w:name="_Toc413098036"/>
      <w:r>
        <w:rPr>
          <w:rFonts w:eastAsia="Times New Roman"/>
          <w:lang w:val="es-AR"/>
        </w:rPr>
        <w:lastRenderedPageBreak/>
        <w:t>Petición de Servicio</w:t>
      </w:r>
      <w:bookmarkEnd w:id="182"/>
      <w:bookmarkEnd w:id="183"/>
    </w:p>
    <w:p w:rsidR="008C7423"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Para realizar una consulta a los servicios de GeoParking, la URL de a petición deberá estar compuesta por los parámetros solicitados para la respuesta del servicio como así también, siempre deberá estar el parámetro correspondiente al TOKEN de autenticación y autorización.</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 xml:space="preserve">Por razones de simplicidad el parámetro Token no aparece en la descripción de </w:t>
      </w:r>
      <w:r w:rsidR="00592967">
        <w:rPr>
          <w:rFonts w:ascii="Calibri" w:eastAsia="Calibri" w:hAnsi="Calibri" w:cs="Times New Roman"/>
          <w:lang w:val="es-AR"/>
        </w:rPr>
        <w:t>uso de</w:t>
      </w:r>
      <w:r>
        <w:rPr>
          <w:rFonts w:ascii="Calibri" w:eastAsia="Calibri" w:hAnsi="Calibri" w:cs="Times New Roman"/>
          <w:lang w:val="es-AR"/>
        </w:rPr>
        <w:t xml:space="preserve"> los servicios web, pero es requisito obligatorio que el mismo sea enviado en cada petición.</w:t>
      </w:r>
    </w:p>
    <w:p w:rsidR="008C7423" w:rsidRPr="00ED3D7A" w:rsidRDefault="009777E5" w:rsidP="009777E5">
      <w:pPr>
        <w:pStyle w:val="Ttulo2"/>
        <w:rPr>
          <w:rFonts w:eastAsia="Times New Roman"/>
          <w:lang w:val="es-AR"/>
        </w:rPr>
      </w:pPr>
      <w:bookmarkStart w:id="184" w:name="_Toc407468041"/>
      <w:bookmarkStart w:id="185" w:name="_Toc411017117"/>
      <w:bookmarkStart w:id="186" w:name="_Toc413098037"/>
      <w:r>
        <w:rPr>
          <w:rFonts w:eastAsia="Times New Roman"/>
          <w:lang w:val="es-AR"/>
        </w:rPr>
        <w:t>Actualización de datos de Playa de Estacionamiento</w:t>
      </w:r>
      <w:bookmarkEnd w:id="184"/>
      <w:bookmarkEnd w:id="185"/>
      <w:bookmarkEnd w:id="186"/>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87" w:name="_Toc407468042"/>
      <w:bookmarkStart w:id="188" w:name="_Toc411017118"/>
      <w:bookmarkStart w:id="189" w:name="_Toc413098038"/>
      <w:r w:rsidRPr="00ED3D7A">
        <w:rPr>
          <w:rFonts w:eastAsia="Times New Roman"/>
          <w:lang w:val="es-AR"/>
        </w:rPr>
        <w:t>Objetivo</w:t>
      </w:r>
      <w:bookmarkEnd w:id="187"/>
      <w:bookmarkEnd w:id="188"/>
      <w:bookmarkEnd w:id="189"/>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información referente a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actualización puede ser generada por el cambio de información por parte del sistema de la playa de estacionamiento, el cual deberá verse reflejado en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Las operaciones que contempla este servicio son:</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Nombre y Email de la playa.</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Tipo de Playa.</w:t>
      </w:r>
    </w:p>
    <w:p w:rsidR="008C7423"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horario.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0" w:name="_Toc407468043"/>
      <w:bookmarkStart w:id="191" w:name="_Toc411017119"/>
      <w:bookmarkStart w:id="192" w:name="_Toc413098039"/>
      <w:r w:rsidRPr="00ED3D7A">
        <w:rPr>
          <w:rFonts w:eastAsia="Times New Roman"/>
          <w:lang w:val="es-AR"/>
        </w:rPr>
        <w:t>Alcanc</w:t>
      </w:r>
      <w:bookmarkEnd w:id="190"/>
      <w:r w:rsidRPr="00ED3D7A">
        <w:rPr>
          <w:rFonts w:eastAsia="Times New Roman"/>
          <w:lang w:val="es-AR"/>
        </w:rPr>
        <w:t>e</w:t>
      </w:r>
      <w:bookmarkEnd w:id="191"/>
      <w:bookmarkEnd w:id="19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Desde que surge un cambio </w:t>
      </w:r>
      <w:r>
        <w:rPr>
          <w:rFonts w:ascii="Calibri" w:eastAsia="Calibri" w:hAnsi="Calibri" w:cs="Times New Roman"/>
          <w:lang w:val="es-AR"/>
        </w:rPr>
        <w:t>de información en el sistema de la playa de estacionamiento</w:t>
      </w:r>
      <w:r w:rsidRPr="00ED3D7A">
        <w:rPr>
          <w:rFonts w:ascii="Calibri" w:eastAsia="Calibri" w:hAnsi="Calibri" w:cs="Times New Roman"/>
          <w:lang w:val="es-AR"/>
        </w:rPr>
        <w:t>, hasta</w:t>
      </w:r>
      <w:r>
        <w:rPr>
          <w:rFonts w:ascii="Calibri" w:eastAsia="Calibri" w:hAnsi="Calibri" w:cs="Times New Roman"/>
          <w:lang w:val="es-AR"/>
        </w:rPr>
        <w:t xml:space="preserve"> la misma playa puede</w:t>
      </w:r>
      <w:r w:rsidRPr="00ED3D7A">
        <w:rPr>
          <w:rFonts w:ascii="Calibri" w:eastAsia="Calibri" w:hAnsi="Calibri" w:cs="Times New Roman"/>
          <w:lang w:val="es-AR"/>
        </w:rPr>
        <w:t xml:space="preserve"> </w:t>
      </w:r>
      <w:r>
        <w:rPr>
          <w:rFonts w:ascii="Calibri" w:eastAsia="Calibri" w:hAnsi="Calibri" w:cs="Times New Roman"/>
          <w:lang w:val="es-AR"/>
        </w:rPr>
        <w:t>plasmar ese cambio en la plataforma GeoParking, para que esté disponible a todos los usuarios que realicen consultas, tanto web como móvil.</w:t>
      </w:r>
    </w:p>
    <w:p w:rsidR="009777E5" w:rsidRPr="009777E5" w:rsidRDefault="008C7423" w:rsidP="009777E5">
      <w:pPr>
        <w:pStyle w:val="Ttulo3"/>
        <w:rPr>
          <w:lang w:val="es-AR"/>
        </w:rPr>
      </w:pPr>
      <w:bookmarkStart w:id="193" w:name="_Toc407468044"/>
      <w:bookmarkStart w:id="194" w:name="_Toc411017120"/>
      <w:bookmarkStart w:id="195" w:name="_Toc413098040"/>
      <w:r w:rsidRPr="00ED3D7A">
        <w:rPr>
          <w:rFonts w:eastAsia="Times New Roman"/>
          <w:lang w:val="es-AR"/>
        </w:rPr>
        <w:t>Operatoria</w:t>
      </w:r>
      <w:bookmarkEnd w:id="193"/>
      <w:bookmarkEnd w:id="194"/>
      <w:bookmarkEnd w:id="19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NOMBRE y EMAIL:</w:t>
      </w:r>
      <w:r w:rsidRPr="00ED3D7A">
        <w:rPr>
          <w:rFonts w:ascii="Calibri" w:eastAsia="Calibri" w:hAnsi="Calibri" w:cs="Times New Roman"/>
          <w:lang w:val="es-AR"/>
        </w:rPr>
        <w:t xml:space="preserve"> esta operatoria le permite a la aplicación cliente modificar información de la playa de estacionamiento referida a su nombre y a su dirección de correo.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Nombre de la Playa</w:t>
      </w:r>
      <w:r w:rsidRPr="00ED3D7A">
        <w:rPr>
          <w:rFonts w:ascii="Calibri" w:eastAsia="Calibri" w:hAnsi="Calibri" w:cs="Times New Roman"/>
          <w:lang w:val="es-AR"/>
        </w:rPr>
        <w:t>: el nuevo nombre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Email</w:t>
      </w:r>
      <w:r w:rsidRPr="00ED3D7A">
        <w:rPr>
          <w:rFonts w:ascii="Calibri" w:eastAsia="Calibri" w:hAnsi="Calibri" w:cs="Times New Roman"/>
          <w:lang w:val="es-AR"/>
        </w:rPr>
        <w:t>: la nueva dirección de correo electrónico de la playa de estacionamiento.</w:t>
      </w:r>
    </w:p>
    <w:p w:rsidR="008C7423" w:rsidRDefault="008C7423" w:rsidP="008C7423">
      <w:pPr>
        <w:spacing w:before="0" w:after="200" w:line="276" w:lineRule="auto"/>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1"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/PostActualizarNombreEmailPlaya</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D31FB6" w:rsidRDefault="008C7423" w:rsidP="008C7423">
      <w:pPr>
        <w:pStyle w:val="Prrafodelista"/>
        <w:numPr>
          <w:ilvl w:val="0"/>
          <w:numId w:val="26"/>
        </w:numPr>
        <w:spacing w:after="0"/>
      </w:pPr>
      <w:r w:rsidRPr="00D31FB6">
        <w:rPr>
          <w:highlight w:val="white"/>
        </w:rPr>
        <w:t xml:space="preserve">data= </w:t>
      </w:r>
      <w:r>
        <w:t>“</w:t>
      </w:r>
      <w:r w:rsidRPr="00D31FB6">
        <w:t>IdPlaya=</w:t>
      </w:r>
      <w:r w:rsidRPr="00D31FB6">
        <w:rPr>
          <w:b/>
        </w:rPr>
        <w:t>&lt;idPlaya&gt;</w:t>
      </w:r>
      <w:r w:rsidRPr="00D31FB6">
        <w:t>&amp;Nombre</w:t>
      </w:r>
      <w:r w:rsidRPr="00D31FB6">
        <w:rPr>
          <w:b/>
        </w:rPr>
        <w:t>=&lt;nombrePlaya&gt;</w:t>
      </w:r>
      <w:r w:rsidRPr="00D31FB6">
        <w:t>&amp;Mail=</w:t>
      </w:r>
      <w:r w:rsidRPr="00D31FB6">
        <w:rPr>
          <w:b/>
        </w:rPr>
        <w:t>&lt;emailPlaya&gt;</w:t>
      </w:r>
      <w:r>
        <w:t>”</w:t>
      </w:r>
    </w:p>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lastRenderedPageBreak/>
        <w:t>ACTUALIZACION TIPO PLAYA:</w:t>
      </w:r>
      <w:r w:rsidRPr="00ED3D7A">
        <w:rPr>
          <w:rFonts w:ascii="Calibri" w:eastAsia="Calibri" w:hAnsi="Calibri" w:cs="Times New Roman"/>
          <w:lang w:val="es-AR"/>
        </w:rPr>
        <w:t xml:space="preserve"> esta operatoria permite a la aplicación cliente modificar el tipo de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3A4E31" w:rsidRDefault="008C7423" w:rsidP="008C7423">
      <w:pPr>
        <w:numPr>
          <w:ilvl w:val="0"/>
          <w:numId w:val="25"/>
        </w:numPr>
        <w:spacing w:before="0" w:after="200" w:line="276" w:lineRule="auto"/>
        <w:contextualSpacing/>
        <w:jc w:val="left"/>
        <w:rPr>
          <w:rFonts w:ascii="Consolas" w:eastAsia="Calibri" w:hAnsi="Consolas" w:cs="Consolas"/>
          <w:color w:val="0563C1" w:themeColor="hyperlink"/>
          <w:sz w:val="16"/>
          <w:szCs w:val="19"/>
          <w:u w:val="single"/>
          <w:lang w:val="es-AR"/>
        </w:rPr>
      </w:pPr>
      <w:r w:rsidRPr="001701C2">
        <w:rPr>
          <w:rFonts w:ascii="Calibri" w:eastAsia="Calibri" w:hAnsi="Calibri" w:cs="Times New Roman"/>
          <w:u w:val="single"/>
          <w:lang w:val="es-AR"/>
        </w:rPr>
        <w:t>Identificador del Tipo de Playa</w:t>
      </w:r>
      <w:r w:rsidRPr="001701C2">
        <w:rPr>
          <w:rFonts w:ascii="Calibri" w:eastAsia="Calibri" w:hAnsi="Calibri" w:cs="Times New Roman"/>
          <w:lang w:val="es-AR"/>
        </w:rPr>
        <w:t>: el id del nuevo tipo de playa de estacionamiento.</w:t>
      </w:r>
    </w:p>
    <w:p w:rsidR="008C7423"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1701C2"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2"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/PostActualizarTipoPlaya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Style w:val="Hipervnculo"/>
          <w:rFonts w:ascii="Consolas" w:eastAsia="Calibri" w:hAnsi="Consolas" w:cs="Consolas"/>
          <w:sz w:val="16"/>
          <w:szCs w:val="19"/>
          <w:lang w:val="es-AR"/>
        </w:rPr>
      </w:pPr>
      <w:r w:rsidRPr="001701C2">
        <w:rPr>
          <w:highlight w:val="white"/>
        </w:rPr>
        <w:t xml:space="preserve">data= </w:t>
      </w:r>
      <w:r>
        <w:t>“</w:t>
      </w:r>
      <w:r w:rsidRPr="00D31FB6">
        <w:t>IdPlaya=</w:t>
      </w:r>
      <w:r w:rsidRPr="001701C2">
        <w:rPr>
          <w:b/>
        </w:rPr>
        <w:t>&lt;idPlaya&gt;</w:t>
      </w:r>
      <w:r w:rsidRPr="00D31FB6">
        <w:t>&amp;</w:t>
      </w:r>
      <w:r>
        <w:t>TipoPlayaId</w:t>
      </w:r>
      <w:r w:rsidRPr="001701C2">
        <w:rPr>
          <w:b/>
        </w:rPr>
        <w:t>=&lt;idTipoPlaya&gt;</w:t>
      </w:r>
      <w:r>
        <w:t>”</w:t>
      </w:r>
    </w:p>
    <w:p w:rsidR="008C7423" w:rsidRPr="00ED3D7A" w:rsidRDefault="008C7423" w:rsidP="008C7423">
      <w:pPr>
        <w:spacing w:before="0" w:after="200" w:line="276" w:lineRule="auto"/>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Playa</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PLAYA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Techada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Descubierta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Subterránea</w:t>
            </w:r>
          </w:p>
        </w:tc>
      </w:tr>
    </w:tbl>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HORARIO:</w:t>
      </w:r>
      <w:r w:rsidRPr="00ED3D7A">
        <w:rPr>
          <w:rFonts w:ascii="Calibri" w:eastAsia="Calibri" w:hAnsi="Calibri" w:cs="Times New Roman"/>
          <w:lang w:val="es-AR"/>
        </w:rPr>
        <w:t xml:space="preserve"> esta operatoria permite a la aplicación cliente modificar el horario en el cual la playa de estacionamiento permanece abierta.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Día de Atención</w:t>
      </w:r>
      <w:r w:rsidRPr="00ED3D7A">
        <w:rPr>
          <w:rFonts w:ascii="Calibri" w:eastAsia="Calibri" w:hAnsi="Calibri" w:cs="Times New Roman"/>
          <w:lang w:val="es-AR"/>
        </w:rPr>
        <w:t>: id del Día de Atención de la playa de estacionamiento.</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Desde</w:t>
      </w:r>
      <w:r w:rsidRPr="00ED3D7A">
        <w:rPr>
          <w:rFonts w:ascii="Calibri" w:eastAsia="Calibri" w:hAnsi="Calibri" w:cs="Times New Roman"/>
          <w:lang w:val="es-AR"/>
        </w:rPr>
        <w:t>: hora de apertura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Hasta</w:t>
      </w:r>
      <w:r w:rsidRPr="00ED3D7A">
        <w:rPr>
          <w:rFonts w:ascii="Calibri" w:eastAsia="Calibri" w:hAnsi="Calibri" w:cs="Times New Roman"/>
          <w:lang w:val="es-AR"/>
        </w:rPr>
        <w:t>: hora de cierre de la playa de estacionamiento.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3"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/PosActualizarHorarioPlaya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563C1" w:themeColor="hyperlink"/>
          <w:sz w:val="16"/>
          <w:szCs w:val="19"/>
          <w:u w:val="single"/>
          <w:lang w:val="es-AR"/>
        </w:rPr>
      </w:pPr>
      <w:r w:rsidRPr="001701C2">
        <w:rPr>
          <w:highlight w:val="white"/>
        </w:rPr>
        <w:t xml:space="preserve">data= </w:t>
      </w:r>
      <w:r>
        <w:t>“</w:t>
      </w:r>
      <w:r w:rsidRPr="00D31FB6">
        <w:t>IdPlaya=</w:t>
      </w:r>
      <w:r w:rsidRPr="001701C2">
        <w:rPr>
          <w:b/>
        </w:rPr>
        <w:t>&lt;idPlaya&gt;</w:t>
      </w:r>
      <w:r w:rsidRPr="00D31FB6">
        <w:t>&amp;</w:t>
      </w:r>
      <w:r>
        <w:t>DiaAtencionId</w:t>
      </w:r>
      <w:r w:rsidRPr="001701C2">
        <w:rPr>
          <w:b/>
        </w:rPr>
        <w:t>=&lt;</w:t>
      </w:r>
      <w:r>
        <w:rPr>
          <w:b/>
        </w:rPr>
        <w:t>idDiaAtencion</w:t>
      </w:r>
      <w:r w:rsidRPr="001701C2">
        <w:rPr>
          <w:b/>
        </w:rPr>
        <w:t>&gt;</w:t>
      </w:r>
    </w:p>
    <w:p w:rsidR="008C7423" w:rsidRDefault="008C7423" w:rsidP="008C7423">
      <w:pPr>
        <w:pStyle w:val="Prrafodelista"/>
        <w:spacing w:before="0" w:after="0" w:line="276" w:lineRule="auto"/>
        <w:jc w:val="left"/>
      </w:pPr>
      <w:r w:rsidRPr="00D31FB6">
        <w:t>&amp;</w:t>
      </w:r>
      <w:r>
        <w:t>HoraDesde</w:t>
      </w:r>
      <w:r w:rsidRPr="001701C2">
        <w:rPr>
          <w:b/>
        </w:rPr>
        <w:t>=&lt;</w:t>
      </w:r>
      <w:r>
        <w:rPr>
          <w:b/>
        </w:rPr>
        <w:t>horaDesde</w:t>
      </w:r>
      <w:r w:rsidRPr="001701C2">
        <w:rPr>
          <w:b/>
        </w:rPr>
        <w:t>&gt;</w:t>
      </w:r>
      <w:r w:rsidRPr="00D31FB6">
        <w:t>&amp;</w:t>
      </w:r>
      <w:r>
        <w:t>HoraHasta</w:t>
      </w:r>
      <w:r w:rsidRPr="001701C2">
        <w:rPr>
          <w:b/>
        </w:rPr>
        <w:t>=&lt;</w:t>
      </w:r>
      <w:r>
        <w:rPr>
          <w:b/>
        </w:rPr>
        <w:t>horaHasta</w:t>
      </w:r>
      <w:r w:rsidRPr="001701C2">
        <w:rPr>
          <w:b/>
        </w:rPr>
        <w:t>&gt;</w:t>
      </w:r>
      <w:r>
        <w:t>”</w:t>
      </w:r>
    </w:p>
    <w:p w:rsidR="008C7423" w:rsidRPr="00ED3D7A" w:rsidRDefault="008C7423" w:rsidP="008C7423">
      <w:pPr>
        <w:pStyle w:val="Prrafodelista"/>
        <w:spacing w:before="0" w:after="0" w:line="276" w:lineRule="auto"/>
        <w:jc w:val="left"/>
        <w:rPr>
          <w:rFonts w:ascii="Calibri" w:eastAsia="Calibri" w:hAnsi="Calibri" w:cs="Times New Roman"/>
          <w:b/>
          <w:lang w:val="es-AR"/>
        </w:rPr>
      </w:pPr>
    </w:p>
    <w:p w:rsidR="003E35BA" w:rsidRDefault="003E35BA">
      <w:pPr>
        <w:spacing w:before="0" w:after="160" w:line="259" w:lineRule="auto"/>
        <w:jc w:val="left"/>
        <w:rPr>
          <w:rFonts w:ascii="Calibri" w:eastAsia="Calibri" w:hAnsi="Calibri" w:cs="Times New Roman"/>
          <w:b/>
          <w:lang w:val="es-AR"/>
        </w:rPr>
      </w:pPr>
      <w:r>
        <w:rPr>
          <w:rFonts w:ascii="Calibri" w:eastAsia="Calibri" w:hAnsi="Calibri" w:cs="Times New Roman"/>
          <w:b/>
          <w:lang w:val="es-AR"/>
        </w:rPr>
        <w:br w:type="page"/>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Sábado</w:t>
            </w:r>
          </w:p>
        </w:tc>
      </w:tr>
    </w:tbl>
    <w:p w:rsidR="008C7423" w:rsidRPr="009777E5" w:rsidRDefault="009777E5" w:rsidP="009777E5">
      <w:pPr>
        <w:pStyle w:val="Ttulo2"/>
      </w:pPr>
      <w:bookmarkStart w:id="196" w:name="_Toc413098041"/>
      <w:r w:rsidRPr="009777E5">
        <w:rPr>
          <w:rStyle w:val="Ttulo2Car"/>
          <w:b/>
        </w:rPr>
        <w:t>Actualización de Disponibilidad de Vehículos</w:t>
      </w:r>
      <w:bookmarkEnd w:id="196"/>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7" w:name="_Toc407468047"/>
      <w:bookmarkStart w:id="198" w:name="_Toc411017123"/>
      <w:bookmarkStart w:id="199" w:name="_Toc413098042"/>
      <w:r w:rsidRPr="00ED3D7A">
        <w:rPr>
          <w:rFonts w:eastAsia="Times New Roman"/>
          <w:lang w:val="es-AR"/>
        </w:rPr>
        <w:t>Objetivo</w:t>
      </w:r>
      <w:bookmarkEnd w:id="197"/>
      <w:bookmarkEnd w:id="198"/>
      <w:bookmarkEnd w:id="199"/>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la disponibilidad de lugares de un tipo de vehículo en particular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actualizar una disponibilidad puede ser generada por el ingreso o egreso de vehículos a playa de estacionamiento, como así también por el estado de disponibilidades del sistema actual y su conexión con GeoParking.</w:t>
      </w:r>
    </w:p>
    <w:p w:rsidR="008C7423" w:rsidRPr="00ED3D7A" w:rsidRDefault="008C7423" w:rsidP="009777E5">
      <w:pPr>
        <w:pStyle w:val="Ttulo3"/>
        <w:rPr>
          <w:rFonts w:eastAsia="Times New Roman"/>
          <w:lang w:val="es-AR"/>
        </w:rPr>
      </w:pPr>
      <w:bookmarkStart w:id="200" w:name="_Toc407468048"/>
      <w:bookmarkStart w:id="201" w:name="_Toc411017124"/>
      <w:bookmarkStart w:id="202" w:name="_Toc413098043"/>
      <w:r w:rsidRPr="00ED3D7A">
        <w:rPr>
          <w:rFonts w:eastAsia="Times New Roman"/>
          <w:lang w:val="es-AR"/>
        </w:rPr>
        <w:t>Alcance</w:t>
      </w:r>
      <w:bookmarkEnd w:id="200"/>
      <w:bookmarkEnd w:id="201"/>
      <w:bookmarkEnd w:id="20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el evento que causa la modificación de la disponibilidad, hasta que dichos cambios se ven reflejados en la disponibilidad actual del tipo de vehículo a modificar.</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En la operatoria se detallaran las distintas maneras con las cual el cliente podrá trabajar.</w:t>
      </w:r>
    </w:p>
    <w:p w:rsidR="008C7423" w:rsidRPr="00ED3D7A" w:rsidRDefault="008C7423" w:rsidP="009777E5">
      <w:pPr>
        <w:pStyle w:val="Ttulo3"/>
        <w:rPr>
          <w:rFonts w:eastAsia="Times New Roman"/>
          <w:lang w:val="es-AR"/>
        </w:rPr>
      </w:pPr>
      <w:bookmarkStart w:id="203" w:name="_Toc407468049"/>
      <w:bookmarkStart w:id="204" w:name="_Toc411017125"/>
      <w:bookmarkStart w:id="205" w:name="_Toc413098044"/>
      <w:r w:rsidRPr="00ED3D7A">
        <w:rPr>
          <w:rFonts w:eastAsia="Times New Roman"/>
          <w:lang w:val="es-AR"/>
        </w:rPr>
        <w:t>Operatoria</w:t>
      </w:r>
      <w:bookmarkEnd w:id="203"/>
      <w:bookmarkEnd w:id="204"/>
      <w:bookmarkEnd w:id="20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tres eventos que generan una actualización de disponibilidades en el sistema GeoParking: ingreso de un vehículo, egreso de un vehículo y la actualización general de la disponibilidad por la disponibilidad en el sistema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INGRESO DE VEHICULO:</w:t>
      </w:r>
      <w:r w:rsidRPr="00ED3D7A">
        <w:rPr>
          <w:rFonts w:ascii="Calibri" w:eastAsia="Calibri" w:hAnsi="Calibri" w:cs="Times New Roman"/>
          <w:lang w:val="es-AR"/>
        </w:rPr>
        <w:t xml:space="preserve"> esta operatoria permite actualizar la disponibilidad de un tipo de vehículo de la playa de estacionamiento al momento en que un vehículo ingresa a la playa y ocupa uno de los lugares libres.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Fecha y hora</w:t>
      </w:r>
      <w:r w:rsidRPr="00ED3D7A">
        <w:rPr>
          <w:rFonts w:ascii="Calibri" w:eastAsia="Calibri" w:hAnsi="Calibri" w:cs="Times New Roman"/>
          <w:lang w:val="es-AR"/>
        </w:rPr>
        <w:t>: fecha y hora del sistema de la playa en formato cadena.</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4"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lastRenderedPageBreak/>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b/>
          <w:u w:val="single"/>
          <w:lang w:val="es-AR"/>
        </w:rPr>
        <w:t>ACTUALIZACION FORZOSA</w:t>
      </w:r>
      <w:r w:rsidRPr="00ED3D7A">
        <w:rPr>
          <w:rFonts w:ascii="Calibri" w:eastAsia="Calibri" w:hAnsi="Calibri" w:cs="Times New Roman"/>
          <w:b/>
          <w:u w:val="single"/>
          <w:lang w:val="es-AR"/>
        </w:rPr>
        <w:t>:</w:t>
      </w:r>
      <w:r w:rsidRPr="00ED3D7A">
        <w:rPr>
          <w:rFonts w:ascii="Calibri" w:eastAsia="Calibri" w:hAnsi="Calibri" w:cs="Times New Roman"/>
          <w:lang w:val="es-AR"/>
        </w:rPr>
        <w:t xml:space="preserve"> esta operatoria permite actualizar la disponibilidad de un tipo de vehículo de la playa de estacionamiento al momento en que </w:t>
      </w:r>
      <w:r>
        <w:rPr>
          <w:rFonts w:ascii="Calibri" w:eastAsia="Calibri" w:hAnsi="Calibri" w:cs="Times New Roman"/>
          <w:lang w:val="es-AR"/>
        </w:rPr>
        <w:t>sistema de la playa se conecta al sistema GeoParking, así quedan sincronizadas las disponibilidades entre ambos sistemas.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Pr>
          <w:rFonts w:ascii="Calibri" w:eastAsia="Calibri" w:hAnsi="Calibri" w:cs="Times New Roman"/>
          <w:u w:val="single"/>
          <w:lang w:val="es-AR"/>
        </w:rPr>
        <w:t>Disponibilidad</w:t>
      </w:r>
      <w:r w:rsidRPr="001701C2">
        <w:rPr>
          <w:rFonts w:ascii="Calibri" w:eastAsia="Calibri" w:hAnsi="Calibri" w:cs="Times New Roman"/>
          <w:lang w:val="es-AR"/>
        </w:rPr>
        <w:t>:</w:t>
      </w:r>
      <w:r>
        <w:rPr>
          <w:rFonts w:ascii="Calibri" w:eastAsia="Calibri" w:hAnsi="Calibri" w:cs="Times New Roman"/>
          <w:lang w:val="es-AR"/>
        </w:rPr>
        <w:t xml:space="preserve"> disponibilidad actual en la playa.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1701C2">
        <w:rPr>
          <w:rFonts w:ascii="Calibri" w:eastAsia="Calibri" w:hAnsi="Calibri" w:cs="Times New Roman"/>
          <w:u w:val="single"/>
          <w:lang w:val="es-AR"/>
        </w:rPr>
        <w:t>Fecha y hora</w:t>
      </w:r>
      <w:r w:rsidRPr="001701C2">
        <w:rPr>
          <w:rFonts w:ascii="Calibri" w:eastAsia="Calibri" w:hAnsi="Calibri" w:cs="Times New Roman"/>
          <w:lang w:val="es-AR"/>
        </w:rPr>
        <w:t>: fecha y hora del sistema de la playa en formato cadena.</w:t>
      </w:r>
    </w:p>
    <w:p w:rsidR="008C7423" w:rsidRPr="001701C2"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5"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/PostSeActualizarDisponibilidadGeneral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Disponibilidad</w:t>
      </w:r>
      <w:r w:rsidRPr="001701C2">
        <w:rPr>
          <w:b/>
        </w:rPr>
        <w:t>=&lt;</w:t>
      </w:r>
      <w:r>
        <w:rPr>
          <w:b/>
        </w:rPr>
        <w:t>disponibilidad</w:t>
      </w:r>
      <w:r w:rsidRPr="001701C2">
        <w:rPr>
          <w:b/>
        </w:rPr>
        <w:t>&gt;</w:t>
      </w: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b/>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Eventos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EF51FF">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 xml:space="preserve">TIPO </w:t>
            </w:r>
            <w:r w:rsidR="00EF51FF">
              <w:rPr>
                <w:rFonts w:ascii="Calibri" w:eastAsia="Calibri" w:hAnsi="Calibri" w:cs="Times New Roman"/>
                <w:lang w:val="es-AR"/>
              </w:rPr>
              <w:t>EVENTO</w:t>
            </w:r>
            <w:bookmarkStart w:id="206" w:name="_GoBack"/>
            <w:bookmarkEnd w:id="206"/>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Ingreso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Egreso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General</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Pr>
                <w:rFonts w:ascii="Calibri" w:eastAsia="Calibri" w:hAnsi="Calibri" w:cs="Times New Roman"/>
                <w:b/>
                <w:lang w:val="es-AR"/>
              </w:rPr>
              <w:t>S</w:t>
            </w:r>
            <w:r w:rsidRPr="00ED3D7A">
              <w:rPr>
                <w:rFonts w:ascii="Calibri" w:eastAsia="Calibri" w:hAnsi="Calibri" w:cs="Times New Roman"/>
                <w:b/>
                <w:lang w:val="es-AR"/>
              </w:rPr>
              <w:t>ábado</w:t>
            </w:r>
          </w:p>
        </w:tc>
      </w:tr>
    </w:tbl>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07" w:name="_Toc407468051"/>
      <w:bookmarkStart w:id="208" w:name="_Toc411017127"/>
    </w:p>
    <w:p w:rsidR="008C7423" w:rsidRPr="00ED3D7A" w:rsidRDefault="009777E5" w:rsidP="009777E5">
      <w:pPr>
        <w:pStyle w:val="Ttulo2"/>
        <w:rPr>
          <w:rFonts w:eastAsia="Times New Roman"/>
          <w:lang w:val="es-AR"/>
        </w:rPr>
      </w:pPr>
      <w:bookmarkStart w:id="209" w:name="_Toc413098045"/>
      <w:r>
        <w:rPr>
          <w:rFonts w:eastAsia="Times New Roman"/>
          <w:lang w:val="es-AR"/>
        </w:rPr>
        <w:t>Actualización de Servicios</w:t>
      </w:r>
      <w:bookmarkEnd w:id="207"/>
      <w:bookmarkEnd w:id="208"/>
      <w:bookmarkEnd w:id="209"/>
    </w:p>
    <w:p w:rsidR="008C7423" w:rsidRPr="00ED3D7A" w:rsidRDefault="008C7423" w:rsidP="009777E5">
      <w:pPr>
        <w:pStyle w:val="Ttulo3"/>
        <w:rPr>
          <w:rFonts w:eastAsia="Times New Roman"/>
          <w:lang w:val="es-AR"/>
        </w:rPr>
      </w:pPr>
      <w:bookmarkStart w:id="210" w:name="_Toc407468052"/>
      <w:bookmarkStart w:id="211" w:name="_Toc411017128"/>
      <w:bookmarkStart w:id="212" w:name="_Toc413098046"/>
      <w:r w:rsidRPr="00ED3D7A">
        <w:rPr>
          <w:rFonts w:eastAsia="Times New Roman"/>
          <w:lang w:val="es-AR"/>
        </w:rPr>
        <w:t>Objetivo</w:t>
      </w:r>
      <w:bookmarkEnd w:id="210"/>
      <w:bookmarkEnd w:id="211"/>
      <w:bookmarkEnd w:id="21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servicios disponibles en la playa de estacionamiento, por servicios se entiende que son el tipo de vehículo que permite estacionar la playa, la capacidad del lugar, y los precios para los distintos tiempos de permanencia del vehículo.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Dicha necesidad de actualizar los servicios puede ser generada por la adición o desafectación de un servicio por parte de la playa de estacionamiento. </w:t>
      </w:r>
    </w:p>
    <w:p w:rsidR="008C7423" w:rsidRPr="00ED3D7A" w:rsidRDefault="008C7423" w:rsidP="009777E5">
      <w:pPr>
        <w:pStyle w:val="Ttulo3"/>
        <w:rPr>
          <w:rFonts w:eastAsia="Times New Roman"/>
          <w:lang w:val="es-AR"/>
        </w:rPr>
      </w:pPr>
      <w:bookmarkStart w:id="213" w:name="_Toc407468053"/>
      <w:bookmarkStart w:id="214" w:name="_Toc411017129"/>
      <w:bookmarkStart w:id="215" w:name="_Toc413098047"/>
      <w:r w:rsidRPr="00ED3D7A">
        <w:rPr>
          <w:rFonts w:eastAsia="Times New Roman"/>
          <w:lang w:val="es-AR"/>
        </w:rPr>
        <w:t>Alcance</w:t>
      </w:r>
      <w:bookmarkEnd w:id="213"/>
      <w:bookmarkEnd w:id="214"/>
      <w:bookmarkEnd w:id="21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la necesidad de actualizar los servicios de la playa de estacionamiento hasta que dichos cambios se  ven reflejados en GeoParking.</w:t>
      </w:r>
    </w:p>
    <w:p w:rsidR="008C7423" w:rsidRPr="00ED3D7A" w:rsidRDefault="008C7423" w:rsidP="009777E5">
      <w:pPr>
        <w:pStyle w:val="Ttulo3"/>
        <w:rPr>
          <w:rFonts w:eastAsia="Times New Roman"/>
          <w:lang w:val="es-AR"/>
        </w:rPr>
      </w:pPr>
      <w:bookmarkStart w:id="216" w:name="_Toc407468054"/>
      <w:bookmarkStart w:id="217" w:name="_Toc411017130"/>
      <w:bookmarkStart w:id="218" w:name="_Toc413098048"/>
      <w:r w:rsidRPr="00ED3D7A">
        <w:rPr>
          <w:rFonts w:eastAsia="Times New Roman"/>
          <w:lang w:val="es-AR"/>
        </w:rPr>
        <w:t>Operatoria</w:t>
      </w:r>
      <w:bookmarkEnd w:id="216"/>
      <w:bookmarkEnd w:id="217"/>
      <w:bookmarkEnd w:id="21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dos eventos que pueden generar la actualización de los servicios de la playa por parte de la aplicación cliente. Uno es que se desee habilitar en el sistema un nuevo tipo de vehículo en la playa, lo cual hace que se deba registrar en GeoParking, y el otro es que la playa ya no brinde el servicio de estacionamiento para un tipo de vehículo en particular y este deba ser dado de baja.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todo esto GeoParking permite realizar dos operatorias.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REGISTRO DE NUEVO SERVICIO:</w:t>
      </w:r>
      <w:r w:rsidRPr="00ED3D7A">
        <w:rPr>
          <w:rFonts w:ascii="Calibri" w:eastAsia="Calibri" w:hAnsi="Calibri" w:cs="Times New Roman"/>
          <w:lang w:val="es-AR"/>
        </w:rPr>
        <w:t xml:space="preserve"> esta operatoria permite crear un nuevo servicio de estacionamiento para un tipo de vehículo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Capacidad de la playa</w:t>
      </w:r>
      <w:r w:rsidRPr="00ED3D7A">
        <w:rPr>
          <w:rFonts w:ascii="Calibri" w:eastAsia="Calibri" w:hAnsi="Calibri" w:cs="Times New Roman"/>
          <w:lang w:val="es-AR"/>
        </w:rPr>
        <w:t>: capacidad para ese tipo de vehículo.</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 xml:space="preserve">Precios por cada tiempo de permanencia: </w:t>
      </w:r>
      <w:r w:rsidRPr="00ED3D7A">
        <w:rPr>
          <w:rFonts w:ascii="Calibri" w:eastAsia="Calibri" w:hAnsi="Calibri" w:cs="Times New Roman"/>
          <w:lang w:val="es-AR"/>
        </w:rPr>
        <w:t>por hora, 6 horas, 12 horas, 24 horas y abono (mes).</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lastRenderedPageBreak/>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6" w:history="1">
        <w:r w:rsidR="008C7423" w:rsidRPr="00586388">
          <w:rPr>
            <w:rStyle w:val="Hipervnculo"/>
            <w:rFonts w:ascii="Consolas" w:eastAsia="Calibri" w:hAnsi="Consolas" w:cs="Consolas"/>
            <w:sz w:val="16"/>
            <w:szCs w:val="19"/>
            <w:lang w:val="es-AR"/>
          </w:rPr>
          <w:t>http://geoparking.com.ar/api/Servicios/PostRegistrarServicio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rPr>
          <w:b/>
        </w:rPr>
      </w:pPr>
      <w:r w:rsidRPr="00D31FB6">
        <w:t>&amp;</w:t>
      </w:r>
      <w:r>
        <w:t>Capacidad</w:t>
      </w:r>
      <w:r w:rsidRPr="001701C2">
        <w:rPr>
          <w:b/>
        </w:rPr>
        <w:t>=&lt;</w:t>
      </w:r>
      <w:r>
        <w:rPr>
          <w:b/>
        </w:rPr>
        <w:t>capacidad&gt;</w:t>
      </w:r>
    </w:p>
    <w:p w:rsidR="008C7423" w:rsidRDefault="008C7423" w:rsidP="008C7423">
      <w:pPr>
        <w:pStyle w:val="Prrafodelista"/>
        <w:spacing w:before="0" w:after="0" w:line="276" w:lineRule="auto"/>
        <w:jc w:val="left"/>
      </w:pPr>
    </w:p>
    <w:p w:rsidR="008C7423" w:rsidRDefault="008C7423" w:rsidP="008C7423">
      <w:pPr>
        <w:pStyle w:val="Prrafodelista"/>
        <w:spacing w:before="0" w:after="0" w:line="276" w:lineRule="auto"/>
        <w:jc w:val="left"/>
      </w:pPr>
      <w:r>
        <w:t>Y por cada precio, siendo “i” la posición en un array.</w:t>
      </w:r>
    </w:p>
    <w:p w:rsidR="008C7423" w:rsidRPr="003A4E31" w:rsidRDefault="008C7423" w:rsidP="008C7423">
      <w:pPr>
        <w:pStyle w:val="Prrafodelista"/>
        <w:spacing w:before="0" w:after="0" w:line="276" w:lineRule="auto"/>
        <w:jc w:val="left"/>
        <w:rPr>
          <w:rFonts w:ascii="Consolas" w:hAnsi="Consolas" w:cs="Consolas"/>
          <w:sz w:val="19"/>
          <w:szCs w:val="19"/>
          <w:highlight w:val="white"/>
          <w:lang w:val="es-AR"/>
        </w:rPr>
      </w:pPr>
      <w:r w:rsidRPr="001701C2">
        <w:rPr>
          <w:highlight w:val="white"/>
        </w:rPr>
        <w:t>data</w:t>
      </w:r>
      <w:r>
        <w:rPr>
          <w:rFonts w:ascii="Consolas" w:hAnsi="Consolas" w:cs="Consolas"/>
          <w:color w:val="000000"/>
          <w:sz w:val="19"/>
          <w:szCs w:val="19"/>
          <w:highlight w:val="white"/>
          <w:lang w:val="es-AR"/>
        </w:rPr>
        <w:t xml:space="preserve">+= </w:t>
      </w:r>
      <w:r w:rsidRPr="003A4E31">
        <w:rPr>
          <w:rFonts w:ascii="Consolas" w:hAnsi="Consolas" w:cs="Consolas"/>
          <w:sz w:val="19"/>
          <w:szCs w:val="19"/>
          <w:highlight w:val="white"/>
          <w:lang w:val="es-AR"/>
        </w:rPr>
        <w:t xml:space="preserve">"&amp;Precios%5B" + i + "%5D%5BIdTiempo%5D=" + </w:t>
      </w:r>
      <w:r w:rsidRPr="003A4E31">
        <w:rPr>
          <w:rFonts w:ascii="Consolas" w:hAnsi="Consolas" w:cs="Consolas"/>
          <w:b/>
          <w:sz w:val="19"/>
          <w:szCs w:val="19"/>
          <w:highlight w:val="white"/>
          <w:lang w:val="es-AR"/>
        </w:rPr>
        <w:t>&lt;idTiempo&gt;</w:t>
      </w:r>
      <w:r w:rsidRPr="003A4E31">
        <w:rPr>
          <w:rFonts w:ascii="Consolas" w:hAnsi="Consolas" w:cs="Consolas"/>
          <w:sz w:val="19"/>
          <w:szCs w:val="19"/>
          <w:highlight w:val="white"/>
          <w:lang w:val="es-AR"/>
        </w:rPr>
        <w:t xml:space="preserve"> ;</w:t>
      </w:r>
    </w:p>
    <w:p w:rsidR="008C7423" w:rsidRPr="003A4E31" w:rsidRDefault="008C7423" w:rsidP="008C7423">
      <w:pPr>
        <w:pStyle w:val="Prrafodelista"/>
        <w:spacing w:before="0" w:after="0" w:line="276" w:lineRule="auto"/>
        <w:jc w:val="left"/>
        <w:rPr>
          <w:rFonts w:ascii="Consolas" w:eastAsia="Calibri" w:hAnsi="Consolas" w:cs="Consolas"/>
          <w:sz w:val="16"/>
          <w:szCs w:val="19"/>
          <w:lang w:val="es-AR"/>
        </w:rPr>
      </w:pPr>
      <w:r w:rsidRPr="003A4E31">
        <w:rPr>
          <w:highlight w:val="white"/>
        </w:rPr>
        <w:t>data</w:t>
      </w:r>
      <w:r w:rsidRPr="003A4E31">
        <w:rPr>
          <w:rFonts w:ascii="Consolas" w:hAnsi="Consolas" w:cs="Consolas"/>
          <w:sz w:val="19"/>
          <w:szCs w:val="19"/>
          <w:highlight w:val="white"/>
          <w:lang w:val="es-AR"/>
        </w:rPr>
        <w:t xml:space="preserve"> += "&amp;Precios%5B" + i + "%5D%5BMonto%5D=" + </w:t>
      </w:r>
      <w:r w:rsidRPr="003A4E31">
        <w:rPr>
          <w:rFonts w:ascii="Consolas" w:hAnsi="Consolas" w:cs="Consolas"/>
          <w:b/>
          <w:sz w:val="19"/>
          <w:szCs w:val="19"/>
          <w:highlight w:val="white"/>
          <w:lang w:val="es-AR"/>
        </w:rPr>
        <w:t>&lt;precio&gt;</w:t>
      </w:r>
      <w:r w:rsidRPr="003A4E31">
        <w:rPr>
          <w:rFonts w:ascii="Consolas" w:hAnsi="Consolas" w:cs="Consolas"/>
          <w:sz w:val="19"/>
          <w:szCs w:val="19"/>
          <w:highlight w:val="white"/>
          <w:lang w:val="es-AR"/>
        </w:rPr>
        <w:t>;</w:t>
      </w:r>
    </w:p>
    <w:p w:rsidR="008C7423" w:rsidRPr="003A4E31" w:rsidRDefault="008C7423" w:rsidP="008C7423">
      <w:pPr>
        <w:spacing w:before="0" w:after="200" w:line="276" w:lineRule="auto"/>
        <w:contextualSpacing/>
        <w:jc w:val="left"/>
        <w:rPr>
          <w:rFonts w:ascii="Consolas" w:eastAsia="Calibri" w:hAnsi="Consolas" w:cs="Consolas"/>
          <w:sz w:val="16"/>
          <w:szCs w:val="19"/>
          <w:lang w:val="es-AR"/>
        </w:rPr>
      </w:pP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ind w:left="720"/>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registración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CAPACIDAD DE SERVICIO:</w:t>
      </w:r>
      <w:r w:rsidRPr="00ED3D7A">
        <w:rPr>
          <w:rFonts w:ascii="Calibri" w:eastAsia="Calibri" w:hAnsi="Calibri" w:cs="Times New Roman"/>
          <w:lang w:val="es-AR"/>
        </w:rPr>
        <w:t xml:space="preserve"> esta operatoria permite actualizar la capacidad de un servicio de la playa de estacionamiento en GeoParking. Este cambio podrá ser visto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4240E7"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4240E7">
        <w:rPr>
          <w:rFonts w:ascii="Calibri" w:eastAsia="Calibri" w:hAnsi="Calibri" w:cs="Times New Roman"/>
          <w:u w:val="single"/>
          <w:lang w:val="es-AR"/>
        </w:rPr>
        <w:t>Capacidad</w:t>
      </w:r>
      <w:r w:rsidRPr="004240E7">
        <w:rPr>
          <w:rFonts w:ascii="Calibri" w:eastAsia="Calibri" w:hAnsi="Calibri" w:cs="Times New Roman"/>
          <w:lang w:val="es-AR"/>
        </w:rPr>
        <w:t>: nueva capacidad para el servicio.</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7" w:history="1">
        <w:r w:rsidR="008C7423" w:rsidRPr="00586388">
          <w:rPr>
            <w:rStyle w:val="Hipervnculo"/>
            <w:rFonts w:ascii="Consolas" w:eastAsia="Calibri" w:hAnsi="Consolas" w:cs="Consolas"/>
            <w:sz w:val="16"/>
            <w:szCs w:val="19"/>
            <w:lang w:val="es-AR"/>
          </w:rPr>
          <w:t>http://geoparking.com.ar/api/Servicios/PostActualizarCapacidadServicio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lastRenderedPageBreak/>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p>
    <w:p w:rsidR="008C7423" w:rsidRPr="004240E7"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Capacidad</w:t>
      </w:r>
      <w:r w:rsidRPr="004240E7">
        <w:rPr>
          <w:b/>
        </w:rPr>
        <w:t>=&lt;capacida</w:t>
      </w:r>
      <w:r>
        <w:rPr>
          <w:b/>
        </w:rPr>
        <w:t>d</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CANCELACION DE SERVICIO:</w:t>
      </w:r>
      <w:r w:rsidRPr="00ED3D7A">
        <w:rPr>
          <w:rFonts w:ascii="Calibri" w:eastAsia="Calibri" w:hAnsi="Calibri" w:cs="Times New Roman"/>
          <w:lang w:val="es-AR"/>
        </w:rPr>
        <w:t xml:space="preserve"> esta operatoria permite dar de baja un servicio de la playa de estacionamiento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8" w:history="1">
        <w:r w:rsidR="008C7423" w:rsidRPr="00586388">
          <w:rPr>
            <w:rStyle w:val="Hipervnculo"/>
            <w:rFonts w:ascii="Consolas" w:eastAsia="Calibri" w:hAnsi="Consolas" w:cs="Consolas"/>
            <w:sz w:val="16"/>
            <w:szCs w:val="19"/>
            <w:lang w:val="es-AR"/>
          </w:rPr>
          <w:t>http://geoparking.com.ar/api/Servicios/PostCancelarServicio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4240E7"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3E35BA" w:rsidRDefault="008C7423" w:rsidP="003E35BA">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bookmarkStart w:id="219" w:name="_Toc407468056"/>
      <w:bookmarkStart w:id="220" w:name="_Toc411017132"/>
    </w:p>
    <w:p w:rsidR="008C7423" w:rsidRPr="00ED3D7A" w:rsidRDefault="009777E5" w:rsidP="009777E5">
      <w:pPr>
        <w:pStyle w:val="Ttulo2"/>
        <w:rPr>
          <w:rFonts w:eastAsia="Times New Roman"/>
          <w:lang w:val="es-AR"/>
        </w:rPr>
      </w:pPr>
      <w:bookmarkStart w:id="221" w:name="_Toc413098049"/>
      <w:r>
        <w:rPr>
          <w:rFonts w:eastAsia="Times New Roman"/>
          <w:lang w:val="es-AR"/>
        </w:rPr>
        <w:t>Actualización de Precios de Servicios</w:t>
      </w:r>
      <w:bookmarkEnd w:id="219"/>
      <w:bookmarkEnd w:id="220"/>
      <w:bookmarkEnd w:id="221"/>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22" w:name="_Toc407468057"/>
      <w:bookmarkStart w:id="223" w:name="_Toc411017133"/>
      <w:bookmarkStart w:id="224" w:name="_Toc413098050"/>
      <w:r w:rsidRPr="00ED3D7A">
        <w:rPr>
          <w:rFonts w:eastAsia="Times New Roman"/>
          <w:lang w:val="es-AR"/>
        </w:rPr>
        <w:t>Objetivo</w:t>
      </w:r>
      <w:bookmarkEnd w:id="222"/>
      <w:bookmarkEnd w:id="223"/>
      <w:bookmarkEnd w:id="224"/>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precios de los distintos servicios, dependiendo del tipo de vehículo y el tiempo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servicio permitirá que la actualización de precios que establezca la playa de estacionamiento se vea reflejada en GeoParking y esté disponible para los usuarios de la aplicación Móvil.</w:t>
      </w:r>
    </w:p>
    <w:p w:rsidR="008C7423" w:rsidRPr="00ED3D7A" w:rsidRDefault="008C7423" w:rsidP="009777E5">
      <w:pPr>
        <w:pStyle w:val="Ttulo3"/>
        <w:rPr>
          <w:rFonts w:eastAsia="Times New Roman"/>
          <w:lang w:val="es-AR"/>
        </w:rPr>
      </w:pPr>
      <w:bookmarkStart w:id="225" w:name="_Toc407468058"/>
      <w:bookmarkStart w:id="226" w:name="_Toc411017134"/>
      <w:bookmarkStart w:id="227" w:name="_Toc413098051"/>
      <w:r w:rsidRPr="00ED3D7A">
        <w:rPr>
          <w:rFonts w:eastAsia="Times New Roman"/>
          <w:lang w:val="es-AR"/>
        </w:rPr>
        <w:t>Alcance</w:t>
      </w:r>
      <w:bookmarkEnd w:id="225"/>
      <w:bookmarkEnd w:id="226"/>
      <w:bookmarkEnd w:id="227"/>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Desde que se establece las nuevas tarifas en el sistema de la playa de estacionamiento, hasta que dichos cambios son actualizados en GeoParking.</w:t>
      </w:r>
    </w:p>
    <w:p w:rsidR="008C7423" w:rsidRPr="00ED3D7A" w:rsidRDefault="008C7423" w:rsidP="009777E5">
      <w:pPr>
        <w:pStyle w:val="Ttulo3"/>
        <w:rPr>
          <w:rFonts w:eastAsia="Times New Roman"/>
          <w:lang w:val="es-AR"/>
        </w:rPr>
      </w:pPr>
      <w:bookmarkStart w:id="228" w:name="_Toc407468059"/>
      <w:bookmarkStart w:id="229" w:name="_Toc411017135"/>
      <w:bookmarkStart w:id="230" w:name="_Toc413098052"/>
      <w:r w:rsidRPr="00ED3D7A">
        <w:rPr>
          <w:rFonts w:eastAsia="Times New Roman"/>
          <w:lang w:val="es-AR"/>
        </w:rPr>
        <w:t>Operatoria</w:t>
      </w:r>
      <w:bookmarkEnd w:id="228"/>
      <w:bookmarkEnd w:id="229"/>
      <w:bookmarkEnd w:id="23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Cada actualización de precios deberá llamar a un servicio para que los cambios se vean reflejados en el sistema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PRECIO:</w:t>
      </w:r>
      <w:r w:rsidRPr="00ED3D7A">
        <w:rPr>
          <w:rFonts w:ascii="Calibri" w:eastAsia="Calibri" w:hAnsi="Calibri" w:cs="Times New Roman"/>
          <w:lang w:val="es-AR"/>
        </w:rPr>
        <w:t xml:space="preserve"> esta operatoria permite actualizar precio de uno de los servicios de la playa, teniendo en cuenta el tipo de vehículo y el tiempo de permanencia.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lastRenderedPageBreak/>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Tiempo</w:t>
      </w:r>
      <w:r w:rsidRPr="00ED3D7A">
        <w:rPr>
          <w:rFonts w:ascii="Calibri" w:eastAsia="Calibri" w:hAnsi="Calibri" w:cs="Times New Roman"/>
          <w:lang w:val="es-AR"/>
        </w:rPr>
        <w:t>: id del tiempo de permanencia.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Precio:</w:t>
      </w:r>
      <w:r w:rsidRPr="00ED3D7A">
        <w:rPr>
          <w:rFonts w:ascii="Calibri" w:eastAsia="Calibri" w:hAnsi="Calibri" w:cs="Times New Roman"/>
          <w:lang w:val="es-AR"/>
        </w:rPr>
        <w:t xml:space="preserve"> nuevo monto para el servicio.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7C34FA"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9" w:history="1">
        <w:r w:rsidR="008C7423" w:rsidRPr="00586388">
          <w:rPr>
            <w:rStyle w:val="Hipervnculo"/>
            <w:rFonts w:ascii="Consolas" w:eastAsia="Calibri" w:hAnsi="Consolas" w:cs="Consolas"/>
            <w:sz w:val="16"/>
            <w:szCs w:val="19"/>
            <w:lang w:val="es-AR"/>
          </w:rPr>
          <w:t>http://geoparking.com.ar/api/Precios/PostActualizarPrecio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IdTiempo</w:t>
      </w:r>
      <w:r w:rsidRPr="00D31FB6">
        <w:t>=</w:t>
      </w:r>
      <w:r w:rsidRPr="004240E7">
        <w:rPr>
          <w:b/>
        </w:rPr>
        <w:t>&lt;</w:t>
      </w:r>
      <w:r>
        <w:rPr>
          <w:b/>
        </w:rPr>
        <w:t>idTiempo</w:t>
      </w:r>
      <w:r w:rsidRPr="004240E7">
        <w:rPr>
          <w:b/>
        </w:rPr>
        <w:t>&gt;</w:t>
      </w:r>
      <w:r>
        <w:rPr>
          <w:b/>
        </w:rPr>
        <w:t>&amp;</w:t>
      </w:r>
      <w:r>
        <w:t>IdTipoVehiculo</w:t>
      </w:r>
      <w:r w:rsidRPr="004240E7">
        <w:rPr>
          <w:b/>
        </w:rPr>
        <w:t>=&lt;idTipoVehiculo&gt;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Precio</w:t>
      </w:r>
      <w:r w:rsidRPr="004240E7">
        <w:rPr>
          <w:b/>
        </w:rPr>
        <w:t>=&lt;</w:t>
      </w:r>
      <w:r>
        <w:rPr>
          <w:b/>
        </w:rPr>
        <w:t>precio</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AF50C2" w:rsidRDefault="00AF50C2">
      <w:pPr>
        <w:spacing w:before="0" w:after="160" w:line="259" w:lineRule="auto"/>
        <w:jc w:val="left"/>
        <w:rPr>
          <w:rFonts w:asciiTheme="majorHAnsi" w:eastAsiaTheme="majorEastAsia" w:hAnsiTheme="majorHAnsi" w:cstheme="majorBidi"/>
          <w:b/>
          <w:sz w:val="40"/>
          <w:szCs w:val="32"/>
        </w:rPr>
      </w:pPr>
      <w:r>
        <w:br w:type="page"/>
      </w:r>
    </w:p>
    <w:p w:rsidR="00E07B63" w:rsidRDefault="00AF50C2" w:rsidP="00AF50C2">
      <w:pPr>
        <w:pStyle w:val="Ttulo1"/>
      </w:pPr>
      <w:bookmarkStart w:id="231" w:name="_Toc413098053"/>
      <w:r>
        <w:lastRenderedPageBreak/>
        <w:t>Manual Web Services</w:t>
      </w:r>
      <w:bookmarkEnd w:id="231"/>
    </w:p>
    <w:p w:rsidR="00AF50C2" w:rsidRPr="00385501" w:rsidRDefault="00AF50C2" w:rsidP="00AF50C2">
      <w:pPr>
        <w:pStyle w:val="Ttulo2"/>
      </w:pPr>
      <w:bookmarkStart w:id="232" w:name="_Toc411342520"/>
      <w:bookmarkStart w:id="233" w:name="_Toc413098054"/>
      <w:r w:rsidRPr="00385501">
        <w:t>Control de la documentación</w:t>
      </w:r>
      <w:bookmarkEnd w:id="232"/>
      <w:bookmarkEnd w:id="233"/>
    </w:p>
    <w:p w:rsidR="00AF50C2" w:rsidRPr="00385501" w:rsidRDefault="00AF50C2" w:rsidP="00AF50C2">
      <w:pPr>
        <w:spacing w:after="0"/>
        <w:rPr>
          <w:color w:val="0070C0"/>
        </w:rPr>
      </w:pPr>
    </w:p>
    <w:p w:rsidR="00AF50C2" w:rsidRPr="00385501" w:rsidRDefault="00AF50C2" w:rsidP="00AF50C2">
      <w:pPr>
        <w:pStyle w:val="Ttulo3"/>
      </w:pPr>
      <w:bookmarkStart w:id="234" w:name="_Toc411342521"/>
      <w:bookmarkStart w:id="235" w:name="_Toc413098055"/>
      <w:r w:rsidRPr="00385501">
        <w:t>Control de la Configuración.</w:t>
      </w:r>
      <w:bookmarkEnd w:id="234"/>
      <w:bookmarkEnd w:id="235"/>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AF50C2" w:rsidRPr="00BC29B0" w:rsidTr="0007206D">
        <w:trPr>
          <w:trHeight w:val="481"/>
        </w:trPr>
        <w:tc>
          <w:tcPr>
            <w:tcW w:w="1701" w:type="dxa"/>
            <w:shd w:val="clear" w:color="auto" w:fill="ACB9CA" w:themeFill="text2" w:themeFillTint="66"/>
          </w:tcPr>
          <w:p w:rsidR="00AF50C2" w:rsidRPr="0007206D" w:rsidRDefault="00AF50C2" w:rsidP="00AB6355">
            <w:pPr>
              <w:rPr>
                <w:b/>
                <w:bCs/>
                <w:sz w:val="20"/>
              </w:rPr>
            </w:pPr>
            <w:r w:rsidRPr="0007206D">
              <w:rPr>
                <w:b/>
                <w:bCs/>
                <w:sz w:val="20"/>
              </w:rPr>
              <w:t>Título:</w:t>
            </w:r>
          </w:p>
        </w:tc>
        <w:tc>
          <w:tcPr>
            <w:tcW w:w="6804" w:type="dxa"/>
            <w:shd w:val="clear" w:color="auto" w:fill="ACB9CA" w:themeFill="text2" w:themeFillTint="66"/>
          </w:tcPr>
          <w:p w:rsidR="00AF50C2" w:rsidRPr="0007206D" w:rsidRDefault="00647C9E" w:rsidP="00AB6355">
            <w:pPr>
              <w:rPr>
                <w:sz w:val="20"/>
              </w:rPr>
            </w:pPr>
            <w:r>
              <w:rPr>
                <w:sz w:val="20"/>
              </w:rPr>
              <w:t>Manual Web Services</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Referencia:</w:t>
            </w:r>
          </w:p>
        </w:tc>
        <w:tc>
          <w:tcPr>
            <w:tcW w:w="6804" w:type="dxa"/>
          </w:tcPr>
          <w:p w:rsidR="00AF50C2" w:rsidRPr="0007206D" w:rsidRDefault="00AF50C2" w:rsidP="00AB6355">
            <w:pPr>
              <w:rPr>
                <w:sz w:val="20"/>
              </w:rPr>
            </w:pPr>
            <w:r w:rsidRPr="0007206D">
              <w:rPr>
                <w:sz w:val="20"/>
              </w:rPr>
              <w:t>GeoP_</w:t>
            </w:r>
            <w:r w:rsidRPr="0007206D">
              <w:rPr>
                <w:sz w:val="20"/>
                <w:lang w:val="es-AR"/>
              </w:rPr>
              <w:t>Documentacion</w:t>
            </w:r>
            <w:r w:rsidRPr="0007206D">
              <w:rPr>
                <w:sz w:val="20"/>
              </w:rPr>
              <w:t>_</w:t>
            </w:r>
            <w:r w:rsidRPr="0007206D">
              <w:rPr>
                <w:sz w:val="20"/>
                <w:lang w:val="es-AR"/>
              </w:rPr>
              <w:t>WebService</w:t>
            </w:r>
            <w:r w:rsidRPr="0007206D">
              <w:rPr>
                <w:sz w:val="20"/>
              </w:rPr>
              <w:t>.docx</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Autores:</w:t>
            </w:r>
          </w:p>
        </w:tc>
        <w:tc>
          <w:tcPr>
            <w:tcW w:w="6804" w:type="dxa"/>
          </w:tcPr>
          <w:p w:rsidR="00AF50C2" w:rsidRPr="0007206D" w:rsidRDefault="00AF50C2" w:rsidP="00AB6355">
            <w:pPr>
              <w:spacing w:before="0" w:after="0"/>
              <w:rPr>
                <w:sz w:val="20"/>
              </w:rPr>
            </w:pPr>
            <w:r w:rsidRPr="0007206D">
              <w:rPr>
                <w:sz w:val="20"/>
              </w:rPr>
              <w:t>Lucas Toneatto</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Fecha:</w:t>
            </w:r>
          </w:p>
        </w:tc>
        <w:tc>
          <w:tcPr>
            <w:tcW w:w="6804" w:type="dxa"/>
          </w:tcPr>
          <w:p w:rsidR="00AF50C2" w:rsidRPr="0007206D" w:rsidRDefault="00AF50C2" w:rsidP="00AB6355">
            <w:pPr>
              <w:rPr>
                <w:sz w:val="20"/>
              </w:rPr>
            </w:pPr>
            <w:r w:rsidRPr="0007206D">
              <w:rPr>
                <w:sz w:val="20"/>
              </w:rPr>
              <w:t>01/052/2014</w:t>
            </w:r>
          </w:p>
        </w:tc>
      </w:tr>
    </w:tbl>
    <w:p w:rsidR="00AF50C2" w:rsidRPr="00BC29B0" w:rsidRDefault="00AF50C2" w:rsidP="00AF50C2">
      <w:pPr>
        <w:spacing w:after="0"/>
        <w:rPr>
          <w:rFonts w:ascii="Cambria" w:eastAsia="Times New Roman" w:hAnsi="Cambria"/>
          <w:b/>
          <w:bCs/>
          <w:color w:val="365F91"/>
          <w:sz w:val="28"/>
          <w:szCs w:val="28"/>
        </w:rPr>
      </w:pPr>
    </w:p>
    <w:p w:rsidR="00AF50C2" w:rsidRPr="00385501" w:rsidRDefault="00AF50C2" w:rsidP="00AF50C2">
      <w:pPr>
        <w:pStyle w:val="Ttulo3"/>
      </w:pPr>
      <w:bookmarkStart w:id="236" w:name="_Toc411342522"/>
      <w:bookmarkStart w:id="237" w:name="_Toc413098056"/>
      <w:r w:rsidRPr="00385501">
        <w:t xml:space="preserve">Histórico de </w:t>
      </w:r>
      <w:r w:rsidRPr="00AF50C2">
        <w:t>Versiones</w:t>
      </w:r>
      <w:r w:rsidRPr="00385501">
        <w:t>.</w:t>
      </w:r>
      <w:bookmarkEnd w:id="236"/>
      <w:bookmarkEnd w:id="237"/>
    </w:p>
    <w:tbl>
      <w:tblPr>
        <w:tblW w:w="8445"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47"/>
        <w:gridCol w:w="1134"/>
        <w:gridCol w:w="1276"/>
        <w:gridCol w:w="1843"/>
        <w:gridCol w:w="2945"/>
      </w:tblGrid>
      <w:tr w:rsidR="00AF50C2" w:rsidRPr="00BC29B0" w:rsidTr="0007206D">
        <w:trPr>
          <w:jc w:val="center"/>
        </w:trPr>
        <w:tc>
          <w:tcPr>
            <w:tcW w:w="1247"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Versión</w:t>
            </w:r>
          </w:p>
        </w:tc>
        <w:tc>
          <w:tcPr>
            <w:tcW w:w="1134"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Fecha</w:t>
            </w:r>
          </w:p>
        </w:tc>
        <w:tc>
          <w:tcPr>
            <w:tcW w:w="1276"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Estado</w:t>
            </w:r>
          </w:p>
        </w:tc>
        <w:tc>
          <w:tcPr>
            <w:tcW w:w="1843"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Responsable</w:t>
            </w:r>
          </w:p>
        </w:tc>
        <w:tc>
          <w:tcPr>
            <w:tcW w:w="2945"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rPr>
            </w:pPr>
            <w:r w:rsidRPr="0007206D">
              <w:rPr>
                <w:sz w:val="20"/>
              </w:rPr>
              <w:t>1.0_DraftA</w:t>
            </w:r>
          </w:p>
        </w:tc>
        <w:tc>
          <w:tcPr>
            <w:tcW w:w="1134" w:type="dxa"/>
            <w:tcMar>
              <w:left w:w="0" w:type="dxa"/>
              <w:right w:w="0" w:type="dxa"/>
            </w:tcMar>
          </w:tcPr>
          <w:p w:rsidR="00AF50C2" w:rsidRPr="0007206D" w:rsidRDefault="0007206D" w:rsidP="00AB6355">
            <w:pPr>
              <w:rPr>
                <w:sz w:val="20"/>
              </w:rPr>
            </w:pPr>
            <w:r>
              <w:rPr>
                <w:sz w:val="20"/>
              </w:rPr>
              <w:t>04/02/</w:t>
            </w:r>
            <w:r w:rsidR="00AF50C2" w:rsidRPr="0007206D">
              <w:rPr>
                <w:sz w:val="20"/>
              </w:rPr>
              <w:t>15</w:t>
            </w:r>
          </w:p>
        </w:tc>
        <w:tc>
          <w:tcPr>
            <w:tcW w:w="1276" w:type="dxa"/>
            <w:tcMar>
              <w:left w:w="0" w:type="dxa"/>
              <w:right w:w="0" w:type="dxa"/>
            </w:tcMar>
          </w:tcPr>
          <w:p w:rsidR="00AF50C2" w:rsidRPr="0007206D" w:rsidRDefault="00AF50C2" w:rsidP="0007206D">
            <w:pPr>
              <w:jc w:val="left"/>
              <w:rPr>
                <w:sz w:val="20"/>
              </w:rPr>
            </w:pPr>
            <w:r w:rsidRPr="0007206D">
              <w:rPr>
                <w:sz w:val="20"/>
              </w:rPr>
              <w:t>Pendiente de Revisión</w:t>
            </w:r>
          </w:p>
        </w:tc>
        <w:tc>
          <w:tcPr>
            <w:tcW w:w="1843" w:type="dxa"/>
            <w:tcMar>
              <w:left w:w="0" w:type="dxa"/>
              <w:right w:w="0" w:type="dxa"/>
            </w:tcMar>
          </w:tcPr>
          <w:p w:rsidR="00AF50C2" w:rsidRPr="0007206D" w:rsidRDefault="00AF50C2" w:rsidP="0007206D">
            <w:pPr>
              <w:jc w:val="left"/>
              <w:rPr>
                <w:sz w:val="20"/>
              </w:rPr>
            </w:pPr>
            <w:r w:rsidRPr="0007206D">
              <w:rPr>
                <w:sz w:val="20"/>
              </w:rPr>
              <w:t>Lucas Toneatto[autor]</w:t>
            </w:r>
          </w:p>
          <w:p w:rsidR="00AF50C2" w:rsidRPr="0007206D" w:rsidRDefault="00AF50C2" w:rsidP="0007206D">
            <w:pPr>
              <w:jc w:val="left"/>
              <w:rPr>
                <w:sz w:val="20"/>
              </w:rPr>
            </w:pPr>
          </w:p>
        </w:tc>
        <w:tc>
          <w:tcPr>
            <w:tcW w:w="2945" w:type="dxa"/>
            <w:tcMar>
              <w:left w:w="0" w:type="dxa"/>
              <w:right w:w="0" w:type="dxa"/>
            </w:tcMar>
          </w:tcPr>
          <w:p w:rsidR="00AF50C2" w:rsidRPr="0007206D" w:rsidRDefault="00AF50C2" w:rsidP="0007206D">
            <w:pPr>
              <w:jc w:val="left"/>
              <w:rPr>
                <w:sz w:val="20"/>
                <w:lang w:val="en-US"/>
              </w:rPr>
            </w:pPr>
          </w:p>
        </w:tc>
      </w:tr>
      <w:tr w:rsidR="00AF50C2" w:rsidRPr="003F74A9" w:rsidTr="0007206D">
        <w:trPr>
          <w:jc w:val="center"/>
        </w:trPr>
        <w:tc>
          <w:tcPr>
            <w:tcW w:w="1247" w:type="dxa"/>
            <w:tcMar>
              <w:left w:w="0" w:type="dxa"/>
              <w:right w:w="0" w:type="dxa"/>
            </w:tcMar>
          </w:tcPr>
          <w:p w:rsidR="00AF50C2" w:rsidRPr="0007206D" w:rsidRDefault="00AF50C2" w:rsidP="00AB6355">
            <w:pPr>
              <w:rPr>
                <w:b/>
                <w:sz w:val="20"/>
                <w:lang w:val="es-US"/>
              </w:rPr>
            </w:pPr>
            <w:r w:rsidRPr="0007206D">
              <w:rPr>
                <w:sz w:val="20"/>
              </w:rPr>
              <w:t>1.0_DraftB</w:t>
            </w:r>
          </w:p>
        </w:tc>
        <w:tc>
          <w:tcPr>
            <w:tcW w:w="1134" w:type="dxa"/>
            <w:tcMar>
              <w:left w:w="0" w:type="dxa"/>
              <w:right w:w="0" w:type="dxa"/>
            </w:tcMar>
          </w:tcPr>
          <w:p w:rsidR="00AF50C2" w:rsidRPr="0007206D" w:rsidRDefault="0007206D" w:rsidP="00AB6355">
            <w:pPr>
              <w:rPr>
                <w:sz w:val="20"/>
                <w:lang w:val="es-US"/>
              </w:rPr>
            </w:pPr>
            <w:r>
              <w:rPr>
                <w:sz w:val="20"/>
                <w:lang w:val="es-US"/>
              </w:rPr>
              <w:t>06/02/</w:t>
            </w:r>
            <w:r w:rsidR="00AF50C2" w:rsidRPr="0007206D">
              <w:rPr>
                <w:sz w:val="20"/>
                <w:lang w:val="es-US"/>
              </w:rPr>
              <w:t>15</w:t>
            </w:r>
          </w:p>
        </w:tc>
        <w:tc>
          <w:tcPr>
            <w:tcW w:w="1276" w:type="dxa"/>
            <w:tcMar>
              <w:left w:w="0" w:type="dxa"/>
              <w:right w:w="0" w:type="dxa"/>
            </w:tcMar>
          </w:tcPr>
          <w:p w:rsidR="00AF50C2" w:rsidRPr="0007206D" w:rsidRDefault="00AF50C2" w:rsidP="0007206D">
            <w:pPr>
              <w:jc w:val="left"/>
              <w:rPr>
                <w:sz w:val="20"/>
                <w:lang w:val="es-US"/>
              </w:rPr>
            </w:pPr>
            <w:r w:rsidRPr="0007206D">
              <w:rPr>
                <w:sz w:val="20"/>
                <w:lang w:val="es-US"/>
              </w:rPr>
              <w:t>Revisado, pendiente de corrección</w:t>
            </w:r>
          </w:p>
        </w:tc>
        <w:tc>
          <w:tcPr>
            <w:tcW w:w="1843" w:type="dxa"/>
            <w:tcMar>
              <w:left w:w="0" w:type="dxa"/>
              <w:right w:w="0" w:type="dxa"/>
            </w:tcMar>
          </w:tcPr>
          <w:p w:rsidR="00AF50C2" w:rsidRPr="0007206D" w:rsidRDefault="00AF50C2" w:rsidP="0007206D">
            <w:pPr>
              <w:jc w:val="left"/>
              <w:rPr>
                <w:sz w:val="20"/>
              </w:rPr>
            </w:pPr>
            <w:r w:rsidRPr="0007206D">
              <w:rPr>
                <w:sz w:val="20"/>
              </w:rPr>
              <w:t>Ignacio Frigerio [Revisor]</w:t>
            </w:r>
          </w:p>
        </w:tc>
        <w:tc>
          <w:tcPr>
            <w:tcW w:w="2945" w:type="dxa"/>
            <w:tcMar>
              <w:left w:w="0" w:type="dxa"/>
              <w:right w:w="0" w:type="dxa"/>
            </w:tcMar>
          </w:tcPr>
          <w:p w:rsidR="00AF50C2" w:rsidRPr="0007206D" w:rsidRDefault="00AF50C2" w:rsidP="0007206D">
            <w:pPr>
              <w:jc w:val="left"/>
              <w:rPr>
                <w:sz w:val="20"/>
                <w:lang w:val="es-US"/>
              </w:rPr>
            </w:pPr>
            <w:r w:rsidRPr="0007206D">
              <w:rPr>
                <w:sz w:val="20"/>
                <w:lang w:val="es-US"/>
              </w:rPr>
              <w:t>Comentarios sobre algunos 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1.0_DraftC</w:t>
            </w:r>
          </w:p>
        </w:tc>
        <w:tc>
          <w:tcPr>
            <w:tcW w:w="1134" w:type="dxa"/>
            <w:tcMar>
              <w:left w:w="0" w:type="dxa"/>
              <w:right w:w="0" w:type="dxa"/>
            </w:tcMar>
          </w:tcPr>
          <w:p w:rsidR="00AF50C2" w:rsidRPr="0007206D" w:rsidRDefault="0007206D" w:rsidP="00AB6355">
            <w:pPr>
              <w:rPr>
                <w:sz w:val="20"/>
                <w:lang w:val="es-AR"/>
              </w:rPr>
            </w:pPr>
            <w:r>
              <w:rPr>
                <w:sz w:val="20"/>
                <w:lang w:val="es-AR"/>
              </w:rPr>
              <w:t>06/02/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Revisado, pendiente de corrección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Toneatto[autor]</w:t>
            </w:r>
          </w:p>
        </w:tc>
        <w:tc>
          <w:tcPr>
            <w:tcW w:w="2945" w:type="dxa"/>
            <w:tcMar>
              <w:left w:w="0" w:type="dxa"/>
              <w:right w:w="0" w:type="dxa"/>
            </w:tcMar>
          </w:tcPr>
          <w:p w:rsidR="00AF50C2" w:rsidRPr="0007206D" w:rsidRDefault="00AF50C2" w:rsidP="0007206D">
            <w:pPr>
              <w:jc w:val="left"/>
              <w:rPr>
                <w:sz w:val="20"/>
                <w:lang w:val="es-AR"/>
              </w:rPr>
            </w:pPr>
            <w:r w:rsidRPr="0007206D">
              <w:rPr>
                <w:sz w:val="20"/>
                <w:lang w:val="es-AR"/>
              </w:rPr>
              <w:t xml:space="preserve">Quedan dos puntos pendientes a quedar de acuerdo: </w:t>
            </w:r>
          </w:p>
          <w:p w:rsidR="00AF50C2" w:rsidRPr="0007206D" w:rsidRDefault="00AF50C2" w:rsidP="0007206D">
            <w:pPr>
              <w:jc w:val="left"/>
              <w:rPr>
                <w:sz w:val="20"/>
                <w:lang w:val="es-AR"/>
              </w:rPr>
            </w:pP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1.0_DraftD</w:t>
            </w:r>
          </w:p>
        </w:tc>
        <w:tc>
          <w:tcPr>
            <w:tcW w:w="1134" w:type="dxa"/>
            <w:tcMar>
              <w:left w:w="0" w:type="dxa"/>
              <w:right w:w="0" w:type="dxa"/>
            </w:tcMar>
          </w:tcPr>
          <w:p w:rsidR="00AF50C2" w:rsidRPr="0007206D" w:rsidRDefault="0007206D" w:rsidP="00AB6355">
            <w:pPr>
              <w:rPr>
                <w:sz w:val="20"/>
                <w:lang w:val="es-AR"/>
              </w:rPr>
            </w:pPr>
            <w:r>
              <w:rPr>
                <w:sz w:val="20"/>
                <w:lang w:val="es-AR"/>
              </w:rPr>
              <w:t>10/02/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Pendiente de Revisión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 [autor]</w:t>
            </w:r>
          </w:p>
        </w:tc>
        <w:tc>
          <w:tcPr>
            <w:tcW w:w="2945" w:type="dxa"/>
            <w:tcMar>
              <w:left w:w="0" w:type="dxa"/>
              <w:right w:w="0" w:type="dxa"/>
            </w:tcMar>
          </w:tcPr>
          <w:p w:rsidR="00AF50C2" w:rsidRPr="0007206D" w:rsidRDefault="00AF50C2" w:rsidP="0007206D">
            <w:pPr>
              <w:jc w:val="left"/>
              <w:rPr>
                <w:sz w:val="20"/>
                <w:lang w:val="es-AR"/>
              </w:rPr>
            </w:pPr>
          </w:p>
        </w:tc>
      </w:tr>
    </w:tbl>
    <w:p w:rsidR="00AF50C2" w:rsidRDefault="00AF50C2" w:rsidP="00AF50C2"/>
    <w:p w:rsidR="00AF50C2" w:rsidRDefault="00AF50C2">
      <w:pPr>
        <w:spacing w:before="0" w:after="160" w:line="259" w:lineRule="auto"/>
        <w:jc w:val="left"/>
      </w:pPr>
      <w:r>
        <w:br w:type="page"/>
      </w:r>
    </w:p>
    <w:p w:rsidR="00AF50C2" w:rsidRPr="002518DC" w:rsidRDefault="00AF50C2" w:rsidP="00AF50C2">
      <w:pPr>
        <w:pStyle w:val="Ttulo2"/>
      </w:pPr>
      <w:bookmarkStart w:id="238" w:name="_Toc411342523"/>
      <w:bookmarkStart w:id="239" w:name="_Toc413098057"/>
      <w:r w:rsidRPr="002518DC">
        <w:lastRenderedPageBreak/>
        <w:t>Introducción</w:t>
      </w:r>
      <w:bookmarkEnd w:id="238"/>
      <w:bookmarkEnd w:id="239"/>
    </w:p>
    <w:p w:rsidR="00AF50C2" w:rsidRDefault="00AF50C2" w:rsidP="00AF50C2">
      <w:r>
        <w:t>EL presente documento detalla la estructura y las funcionalidades que brinda el Web Service de GeoParking, y los cuales son consumidos por la Aplicación Móvil y por los sistemas de las playas de estacionamiento que estén conectadas a GeoParking.</w:t>
      </w:r>
    </w:p>
    <w:p w:rsidR="00AF50C2" w:rsidRDefault="00AF50C2" w:rsidP="00AF50C2">
      <w:r w:rsidRPr="009D3E5E">
        <w:t>Un servicio web (en inglés, Web Service o </w:t>
      </w:r>
      <w:r>
        <w:t>Web S</w:t>
      </w:r>
      <w:r w:rsidRPr="009D3E5E">
        <w:t>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r w:rsidRPr="008537A4">
        <w:t>redes de ordenadores</w:t>
      </w:r>
      <w:r w:rsidRPr="009D3E5E">
        <w:t> como </w:t>
      </w:r>
      <w:r w:rsidRPr="008537A4">
        <w:t>Internet</w:t>
      </w:r>
      <w:r w:rsidRPr="009D3E5E">
        <w:t>. La </w:t>
      </w:r>
      <w:r w:rsidRPr="008537A4">
        <w:t>interoperabilidad</w:t>
      </w:r>
      <w:r w:rsidRPr="009D3E5E">
        <w:t> se consigue mediante la adopción de </w:t>
      </w:r>
      <w:r w:rsidRPr="008537A4">
        <w:t>estándares abiertos</w:t>
      </w:r>
      <w:r w:rsidRPr="009D3E5E">
        <w:t xml:space="preserve">. </w:t>
      </w:r>
    </w:p>
    <w:p w:rsidR="00AF50C2" w:rsidRDefault="00AF50C2" w:rsidP="00AF50C2">
      <w:r>
        <w:t>Dentro de las ventajas de proporcionadas por los Web Services podemos mencionar:</w:t>
      </w:r>
    </w:p>
    <w:p w:rsidR="00AF50C2" w:rsidRPr="008537A4" w:rsidRDefault="00AF50C2" w:rsidP="00AF50C2">
      <w:pPr>
        <w:pStyle w:val="Prrafodelista"/>
        <w:numPr>
          <w:ilvl w:val="0"/>
          <w:numId w:val="27"/>
        </w:numPr>
      </w:pPr>
      <w:r w:rsidRPr="008537A4">
        <w:t>Aportan interoperabilidad entre aplicaciones de software independientemente de sus propiedades o de las plataformas sobre las que se instalen.</w:t>
      </w:r>
    </w:p>
    <w:p w:rsidR="00AF50C2" w:rsidRPr="008537A4" w:rsidRDefault="00AF50C2" w:rsidP="00AF50C2">
      <w:pPr>
        <w:pStyle w:val="Prrafodelista"/>
        <w:numPr>
          <w:ilvl w:val="0"/>
          <w:numId w:val="27"/>
        </w:numPr>
      </w:pPr>
      <w:r w:rsidRPr="008537A4">
        <w:t>Los servicios Web fomentan los estándares y protocolos basados en texto, que hacen más fácil acceder a su contenido y entender su funcionamiento.</w:t>
      </w:r>
    </w:p>
    <w:p w:rsidR="00AF50C2" w:rsidRDefault="00AF50C2" w:rsidP="00AF50C2">
      <w:pPr>
        <w:pStyle w:val="Prrafodelista"/>
        <w:numPr>
          <w:ilvl w:val="0"/>
          <w:numId w:val="27"/>
        </w:numPr>
      </w:pPr>
      <w:r w:rsidRPr="008537A4">
        <w:t>Permiten que servicios y software de diferentes compañías ubicadas en diferentes lugares geográficos puedan ser combinados fácilmente para proveer servicios integrados.</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40" w:name="_Toc411342524"/>
      <w:bookmarkStart w:id="241" w:name="_Toc413098058"/>
      <w:r w:rsidRPr="002518DC">
        <w:lastRenderedPageBreak/>
        <w:t>Descripción Web Services</w:t>
      </w:r>
      <w:bookmarkEnd w:id="240"/>
      <w:bookmarkEnd w:id="241"/>
    </w:p>
    <w:p w:rsidR="00AF50C2" w:rsidRDefault="00AF50C2" w:rsidP="00AF50C2">
      <w:r>
        <w:t xml:space="preserve">El modelo de servicios web implementado por GeoParking es un modelo API REST. </w:t>
      </w:r>
      <w:r w:rsidRPr="00004659">
        <w:t xml:space="preserve">Una </w:t>
      </w:r>
      <w:r>
        <w:t xml:space="preserve">API REST </w:t>
      </w:r>
      <w:r w:rsidRPr="00004659">
        <w:t>es una API, o librería de funciones, a la que se accede por el protocolo HTTP. Una REST API, por tanto, se accede a través de direcciones web o URLs en las que enviamos los datos de nuestra consulta. Como respuesta a la consulta sobre el REST API se obtienen datos en diferentes formatos, como pueden ser texto plano, XML, JSON, etc.</w:t>
      </w:r>
    </w:p>
    <w:p w:rsidR="00AF50C2" w:rsidRDefault="00AF50C2" w:rsidP="00AF50C2">
      <w:r>
        <w:t>La aplicación que brinda los servicios está estructurada en controladores que son quienes reciben las peticiones tanto de la Aplicación Web como de los sistemas de las playas de estacionamiento.</w:t>
      </w:r>
    </w:p>
    <w:p w:rsidR="00AF50C2" w:rsidRDefault="00AF50C2" w:rsidP="00AF50C2">
      <w:r>
        <w:t>A continuación se detallarán los servicios ofrecidos por cada uno de los controladores.</w:t>
      </w:r>
    </w:p>
    <w:p w:rsidR="003E35BA" w:rsidRDefault="003E35BA" w:rsidP="00AF50C2">
      <w:pPr>
        <w:pStyle w:val="Ttulo2"/>
      </w:pPr>
      <w:bookmarkStart w:id="242" w:name="_Toc411342525"/>
    </w:p>
    <w:p w:rsidR="00AF50C2" w:rsidRPr="002518DC" w:rsidRDefault="00AF50C2" w:rsidP="00AF50C2">
      <w:pPr>
        <w:pStyle w:val="Ttulo2"/>
      </w:pPr>
      <w:bookmarkStart w:id="243" w:name="_Toc413098059"/>
      <w:r w:rsidRPr="00AF50C2">
        <w:t>PlayasController</w:t>
      </w:r>
      <w:r w:rsidRPr="002518DC">
        <w:t xml:space="preserve"> (Controlador de Playas)</w:t>
      </w:r>
      <w:bookmarkEnd w:id="242"/>
      <w:bookmarkEnd w:id="243"/>
    </w:p>
    <w:p w:rsidR="00AF50C2" w:rsidRDefault="00AF50C2" w:rsidP="00AF50C2">
      <w:r>
        <w:t>Este controlador ofrece servicios de consulta y modificación de datos directamente relacionados con las playas de estacionamiento que forman parte del sistema GeoParking.</w:t>
      </w:r>
    </w:p>
    <w:p w:rsidR="00AF50C2" w:rsidRDefault="00AF50C2" w:rsidP="00AF50C2">
      <w:pPr>
        <w:jc w:val="left"/>
      </w:pPr>
      <w:bookmarkStart w:id="244" w:name="_Toc411342526"/>
      <w:bookmarkStart w:id="245" w:name="_Toc413098060"/>
      <w:r w:rsidRPr="00B5029C">
        <w:rPr>
          <w:rStyle w:val="Ttulo3Car"/>
        </w:rPr>
        <w:t>GetPlayas (ciudad)</w:t>
      </w:r>
      <w:bookmarkEnd w:id="244"/>
      <w:bookmarkEnd w:id="245"/>
      <w:r w:rsidRPr="00B879F0">
        <w:rPr>
          <w:b/>
        </w:rPr>
        <w:t>:</w:t>
      </w:r>
      <w:r>
        <w:t>Retorna todas las playas que pertenezcan a una determinada ciudad.</w:t>
      </w:r>
    </w:p>
    <w:p w:rsidR="00AF50C2" w:rsidRPr="005E714C" w:rsidRDefault="00AF50C2" w:rsidP="00AF50C2">
      <w:pPr>
        <w:spacing w:before="0" w:after="0"/>
        <w:ind w:left="708" w:hanging="708"/>
        <w:jc w:val="left"/>
      </w:pPr>
      <w:r w:rsidRPr="002518DC">
        <w:rPr>
          <w:u w:val="single"/>
        </w:rPr>
        <w:t>URL</w:t>
      </w:r>
      <w:r>
        <w:t>: geoparking.com.ar/</w:t>
      </w:r>
      <w:r w:rsidRPr="00004659">
        <w:rPr>
          <w:highlight w:val="white"/>
        </w:rPr>
        <w:t>api/Playas/GetPlayas?ciudad=</w:t>
      </w:r>
      <w:r w:rsidRPr="00F87DCE">
        <w:rPr>
          <w:b/>
        </w:rPr>
        <w:t>&lt;ciudad&gt;</w:t>
      </w:r>
    </w:p>
    <w:p w:rsidR="00AF50C2" w:rsidRDefault="00AF50C2" w:rsidP="00AF50C2">
      <w:pPr>
        <w:jc w:val="left"/>
      </w:pPr>
      <w:r w:rsidRPr="002518DC">
        <w:rPr>
          <w:u w:val="single"/>
        </w:rPr>
        <w:t>PARAMETROS</w:t>
      </w:r>
      <w:r w:rsidRPr="00E443F4">
        <w:t>:</w:t>
      </w:r>
    </w:p>
    <w:p w:rsidR="00AF50C2" w:rsidRPr="00E443F4"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xml:space="preserve">: </w:t>
      </w:r>
      <w:r w:rsidRPr="00E443F4">
        <w:t>cadena de texto de la ciudad buscada.</w:t>
      </w:r>
    </w:p>
    <w:p w:rsidR="00AF50C2" w:rsidRDefault="00AF50C2" w:rsidP="00AF50C2">
      <w:pPr>
        <w:pBdr>
          <w:bottom w:val="single" w:sz="12" w:space="1" w:color="auto"/>
        </w:pBdr>
        <w:jc w:val="left"/>
      </w:pPr>
      <w:r w:rsidRPr="002518DC">
        <w:rPr>
          <w:u w:val="single"/>
        </w:rPr>
        <w:t>RESPUESTA</w:t>
      </w:r>
      <w:r>
        <w:t xml:space="preserve">: listado de playas pertenecientes a la ciudad en formato JSON. </w:t>
      </w:r>
    </w:p>
    <w:p w:rsidR="00AF50C2" w:rsidRDefault="00AF50C2" w:rsidP="00AF50C2">
      <w:pPr>
        <w:pBdr>
          <w:bottom w:val="single" w:sz="12" w:space="1" w:color="auto"/>
        </w:pBdr>
        <w:jc w:val="left"/>
      </w:pPr>
    </w:p>
    <w:p w:rsidR="00AF50C2" w:rsidRDefault="00AF50C2" w:rsidP="00AF50C2">
      <w:pPr>
        <w:jc w:val="left"/>
      </w:pPr>
      <w:bookmarkStart w:id="246" w:name="_Toc411342527"/>
      <w:bookmarkStart w:id="247" w:name="_Toc413098061"/>
      <w:r w:rsidRPr="00B5029C">
        <w:rPr>
          <w:rStyle w:val="Ttulo3Car"/>
        </w:rPr>
        <w:t>Get</w:t>
      </w:r>
      <w:r>
        <w:rPr>
          <w:rStyle w:val="Ttulo3Car"/>
        </w:rPr>
        <w:t>(idP</w:t>
      </w:r>
      <w:r w:rsidRPr="00B5029C">
        <w:rPr>
          <w:rStyle w:val="Ttulo3Car"/>
        </w:rPr>
        <w:t>laya)</w:t>
      </w:r>
      <w:bookmarkEnd w:id="246"/>
      <w:bookmarkEnd w:id="247"/>
      <w:r w:rsidRPr="00B879F0">
        <w:rPr>
          <w:b/>
        </w:rPr>
        <w:t>:</w:t>
      </w:r>
      <w:r>
        <w:t xml:space="preserve">Retorna toda la información relacionada a una playa. </w:t>
      </w:r>
    </w:p>
    <w:p w:rsidR="00AF50C2" w:rsidRPr="00451E6F" w:rsidRDefault="00AF50C2" w:rsidP="00AF50C2">
      <w:pPr>
        <w:jc w:val="left"/>
        <w:rPr>
          <w:color w:val="FF0000"/>
          <w:lang w:val="en-US"/>
        </w:rPr>
      </w:pPr>
      <w:r w:rsidRPr="00451E6F">
        <w:rPr>
          <w:u w:val="single"/>
          <w:lang w:val="en-US"/>
        </w:rPr>
        <w:t>URL</w:t>
      </w:r>
      <w:r w:rsidRPr="00451E6F">
        <w:rPr>
          <w:lang w:val="en-US"/>
        </w:rPr>
        <w:t>: geoparking.</w:t>
      </w:r>
      <w:r w:rsidRPr="00AE4A88">
        <w:rPr>
          <w:lang w:val="en-US"/>
        </w:rPr>
        <w:t>com.ar</w:t>
      </w:r>
      <w:r w:rsidRPr="00451E6F">
        <w:rPr>
          <w:lang w:val="en-US"/>
        </w:rPr>
        <w:t>/</w:t>
      </w:r>
      <w:r w:rsidRPr="00451E6F">
        <w:rPr>
          <w:highlight w:val="white"/>
          <w:lang w:val="en-US"/>
        </w:rPr>
        <w:t>api/Playas/</w:t>
      </w:r>
      <w:r w:rsidRPr="00F87DCE">
        <w:rPr>
          <w:b/>
          <w:lang w:val="en-US"/>
        </w:rPr>
        <w:t>&lt;idPlaya&gt;</w:t>
      </w:r>
    </w:p>
    <w:p w:rsidR="00AF50C2" w:rsidRDefault="00AF50C2" w:rsidP="00AF50C2">
      <w:pPr>
        <w:jc w:val="left"/>
      </w:pPr>
      <w:r w:rsidRPr="002518DC">
        <w:rPr>
          <w:u w:val="single"/>
        </w:rPr>
        <w:t>PARAMETROS</w:t>
      </w:r>
      <w:r w:rsidRPr="00E443F4">
        <w:t xml:space="preserve">: </w:t>
      </w:r>
    </w:p>
    <w:p w:rsidR="00AF50C2" w:rsidRPr="00E443F4" w:rsidRDefault="00AF50C2" w:rsidP="00AF50C2">
      <w:pPr>
        <w:pStyle w:val="Prrafodelista"/>
        <w:numPr>
          <w:ilvl w:val="0"/>
          <w:numId w:val="28"/>
        </w:numPr>
        <w:jc w:val="left"/>
      </w:pPr>
      <w:r>
        <w:rPr>
          <w:i/>
        </w:rPr>
        <w:t>&lt;i</w:t>
      </w:r>
      <w:r w:rsidRPr="00B879F0">
        <w:rPr>
          <w:i/>
        </w:rPr>
        <w:t>dPlaya</w:t>
      </w:r>
      <w:r>
        <w:rPr>
          <w:i/>
        </w:rPr>
        <w:t>&gt;</w:t>
      </w:r>
      <w:r w:rsidRPr="00B879F0">
        <w:rPr>
          <w:i/>
        </w:rPr>
        <w:t xml:space="preserve"> (</w:t>
      </w:r>
      <w:r w:rsidRPr="00B879F0">
        <w:rPr>
          <w:i/>
          <w:color w:val="FF0000"/>
        </w:rPr>
        <w:t>int</w:t>
      </w:r>
      <w:r w:rsidRPr="00B879F0">
        <w:rPr>
          <w:i/>
        </w:rPr>
        <w:t>)</w:t>
      </w:r>
      <w:r>
        <w:t>: número de identificación único de la playa</w:t>
      </w:r>
      <w:r w:rsidRPr="00E443F4">
        <w:t>.</w:t>
      </w:r>
    </w:p>
    <w:p w:rsidR="00AF50C2" w:rsidRDefault="00AF50C2" w:rsidP="00AF50C2">
      <w:pPr>
        <w:pBdr>
          <w:bottom w:val="single" w:sz="12" w:space="1" w:color="auto"/>
        </w:pBdr>
        <w:jc w:val="left"/>
      </w:pPr>
      <w:r w:rsidRPr="002518DC">
        <w:rPr>
          <w:u w:val="single"/>
        </w:rPr>
        <w:t>RESPUESTA</w:t>
      </w:r>
      <w:r>
        <w:t xml:space="preserve">: información de una playa de estacionamiento en formato JSON. </w:t>
      </w:r>
    </w:p>
    <w:p w:rsidR="00AF50C2" w:rsidRDefault="00AF50C2" w:rsidP="00AF50C2">
      <w:pPr>
        <w:pBdr>
          <w:bottom w:val="single" w:sz="12" w:space="1" w:color="auto"/>
        </w:pBdr>
        <w:jc w:val="left"/>
      </w:pPr>
    </w:p>
    <w:p w:rsidR="00AF50C2" w:rsidRDefault="00AF50C2" w:rsidP="00AF50C2">
      <w:pPr>
        <w:jc w:val="left"/>
      </w:pPr>
      <w:bookmarkStart w:id="248" w:name="_Toc411342528"/>
      <w:bookmarkStart w:id="249" w:name="_Toc413098062"/>
      <w:r w:rsidRPr="00B5029C">
        <w:rPr>
          <w:rStyle w:val="Ttulo3Car"/>
        </w:rPr>
        <w:t xml:space="preserve">GetUbicacionesPlayas (ciudad, </w:t>
      </w:r>
      <w:r>
        <w:rPr>
          <w:rStyle w:val="Ttulo3Car"/>
        </w:rPr>
        <w:t>idT</w:t>
      </w:r>
      <w:r w:rsidRPr="00B5029C">
        <w:rPr>
          <w:rStyle w:val="Ttulo3Car"/>
        </w:rPr>
        <w:t>ipo</w:t>
      </w:r>
      <w:r>
        <w:rPr>
          <w:rStyle w:val="Ttulo3Car"/>
        </w:rPr>
        <w:t>V</w:t>
      </w:r>
      <w:r w:rsidRPr="00B5029C">
        <w:rPr>
          <w:rStyle w:val="Ttulo3Car"/>
        </w:rPr>
        <w:t>ehículo)</w:t>
      </w:r>
      <w:bookmarkEnd w:id="248"/>
      <w:bookmarkEnd w:id="249"/>
      <w:r w:rsidRPr="00B879F0">
        <w:rPr>
          <w:b/>
        </w:rPr>
        <w:t>:</w:t>
      </w:r>
      <w:r>
        <w:t xml:space="preserve"> Retorna las direcciones de todas las playas de estacionamiento ubicadas en una ciudad y que brinden servicio de estacionamiento para un tipo de vehículo en particular. </w:t>
      </w:r>
    </w:p>
    <w:p w:rsidR="00AF50C2" w:rsidRDefault="00AF50C2" w:rsidP="00AF50C2">
      <w:pPr>
        <w:spacing w:before="0" w:after="0"/>
        <w:jc w:val="left"/>
        <w:rPr>
          <w:highlight w:val="white"/>
        </w:rPr>
      </w:pPr>
      <w:r w:rsidRPr="002518DC">
        <w:rPr>
          <w:u w:val="single"/>
        </w:rPr>
        <w:t>URL</w:t>
      </w:r>
      <w:r>
        <w:t>: geoparking.com.ar /</w:t>
      </w:r>
      <w:r w:rsidRPr="00004659">
        <w:rPr>
          <w:highlight w:val="white"/>
        </w:rPr>
        <w:t>api/Playas/</w:t>
      </w:r>
      <w:r w:rsidRPr="00B5029C">
        <w:rPr>
          <w:highlight w:val="white"/>
        </w:rPr>
        <w:t>GetUbicacionesPlayas</w:t>
      </w:r>
      <w:r>
        <w:rPr>
          <w:highlight w:val="white"/>
        </w:rPr>
        <w:t>?</w:t>
      </w:r>
    </w:p>
    <w:p w:rsidR="00AF50C2" w:rsidRPr="00B0506E" w:rsidRDefault="00AF50C2" w:rsidP="00AF50C2">
      <w:pPr>
        <w:spacing w:before="0" w:after="0"/>
        <w:jc w:val="left"/>
      </w:pPr>
      <w:r w:rsidRPr="00B0506E">
        <w:rPr>
          <w:highlight w:val="white"/>
        </w:rPr>
        <w:t>ciudad=</w:t>
      </w:r>
      <w:r w:rsidRPr="00F87DCE">
        <w:rPr>
          <w:b/>
          <w:highlight w:val="white"/>
        </w:rPr>
        <w:t>&lt;ciudad&gt;</w:t>
      </w:r>
      <w:r w:rsidRPr="00B0506E">
        <w:rPr>
          <w:highlight w:val="white"/>
        </w:rPr>
        <w:t>&amp;tipoVehiculoId</w:t>
      </w:r>
      <w:r w:rsidRPr="00B0506E">
        <w:t>=</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c</w:t>
      </w:r>
      <w:r w:rsidRPr="00E443F4">
        <w:t>adena de texto de la ciudad buscada.</w:t>
      </w:r>
    </w:p>
    <w:p w:rsidR="00AF50C2" w:rsidRPr="00E443F4" w:rsidRDefault="00AF50C2" w:rsidP="00AF50C2">
      <w:pPr>
        <w:pStyle w:val="Prrafodelista"/>
        <w:numPr>
          <w:ilvl w:val="0"/>
          <w:numId w:val="28"/>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3E35BA" w:rsidRDefault="00AF50C2" w:rsidP="00AF50C2">
      <w:pPr>
        <w:pBdr>
          <w:bottom w:val="single" w:sz="12" w:space="1" w:color="auto"/>
        </w:pBdr>
        <w:jc w:val="left"/>
      </w:pPr>
      <w:r w:rsidRPr="002518DC">
        <w:rPr>
          <w:u w:val="single"/>
        </w:rPr>
        <w:t>RESPUESTA</w:t>
      </w:r>
      <w:r>
        <w:t xml:space="preserve">: direcciones de playas de estacionamiento en formato JSON. </w:t>
      </w:r>
    </w:p>
    <w:p w:rsidR="003E35BA" w:rsidRDefault="003E35BA">
      <w:pPr>
        <w:spacing w:before="0" w:after="160" w:line="259" w:lineRule="auto"/>
        <w:jc w:val="left"/>
      </w:pPr>
      <w:r>
        <w:br w:type="page"/>
      </w:r>
    </w:p>
    <w:p w:rsidR="00AF50C2" w:rsidRDefault="00AF50C2" w:rsidP="00AF50C2">
      <w:pPr>
        <w:pBdr>
          <w:bottom w:val="single" w:sz="12" w:space="1" w:color="auto"/>
        </w:pBdr>
        <w:jc w:val="left"/>
      </w:pPr>
    </w:p>
    <w:p w:rsidR="00AF50C2" w:rsidRDefault="00592967" w:rsidP="00AF50C2">
      <w:pPr>
        <w:pStyle w:val="Textocomentario"/>
        <w:rPr>
          <w:sz w:val="22"/>
        </w:rPr>
      </w:pPr>
      <w:bookmarkStart w:id="250" w:name="_Toc411342529"/>
      <w:bookmarkStart w:id="251" w:name="_Toc413098063"/>
      <w:r w:rsidRPr="00B879F0">
        <w:rPr>
          <w:rStyle w:val="Ttulo3Car"/>
        </w:rPr>
        <w:t>GetUbicacionesPlayasPorDistancia</w:t>
      </w:r>
      <w:r w:rsidRPr="00B5029C">
        <w:rPr>
          <w:rStyle w:val="Ttulo3Car"/>
        </w:rPr>
        <w:t xml:space="preserve"> (latitud,longitud, </w:t>
      </w:r>
      <w:r>
        <w:rPr>
          <w:rStyle w:val="Ttulo3Car"/>
        </w:rPr>
        <w:t>idT</w:t>
      </w:r>
      <w:r w:rsidRPr="00B5029C">
        <w:rPr>
          <w:rStyle w:val="Ttulo3Car"/>
        </w:rPr>
        <w:t>ipo</w:t>
      </w:r>
      <w:r>
        <w:rPr>
          <w:rStyle w:val="Ttulo3Car"/>
        </w:rPr>
        <w:t>V</w:t>
      </w:r>
      <w:r w:rsidRPr="00B5029C">
        <w:rPr>
          <w:rStyle w:val="Ttulo3Car"/>
        </w:rPr>
        <w:t>ehículo)</w:t>
      </w:r>
      <w:bookmarkEnd w:id="250"/>
      <w:bookmarkEnd w:id="251"/>
      <w:r w:rsidRPr="00B879F0">
        <w:rPr>
          <w:b/>
        </w:rPr>
        <w:t>:</w:t>
      </w:r>
      <w:r w:rsidRPr="007423A4">
        <w:rPr>
          <w:sz w:val="22"/>
        </w:rPr>
        <w:t>Retorna</w:t>
      </w:r>
      <w:r>
        <w:rPr>
          <w:sz w:val="22"/>
        </w:rPr>
        <w:t xml:space="preserve"> l</w:t>
      </w:r>
      <w:r w:rsidRPr="007423A4">
        <w:rPr>
          <w:sz w:val="22"/>
        </w:rPr>
        <w:t>as direcciones de todas las playas que se encuentren a menos de 10km de distancia de una ubicación establecida</w:t>
      </w:r>
      <w:r>
        <w:rPr>
          <w:sz w:val="22"/>
        </w:rPr>
        <w:t xml:space="preserve"> y</w:t>
      </w:r>
      <w:r w:rsidRPr="007423A4">
        <w:rPr>
          <w:sz w:val="22"/>
        </w:rPr>
        <w:t xml:space="preserve"> que tengan lugares de estacionamiento para un tipo de vehículo en particular</w:t>
      </w:r>
      <w:r>
        <w:rPr>
          <w:sz w:val="22"/>
        </w:rPr>
        <w:t>.</w:t>
      </w:r>
    </w:p>
    <w:p w:rsidR="00AF50C2" w:rsidRPr="007423A4" w:rsidRDefault="00AF50C2" w:rsidP="00AF50C2">
      <w:pPr>
        <w:pStyle w:val="Textocomentario"/>
        <w:rPr>
          <w:sz w:val="22"/>
          <w:highlight w:val="white"/>
        </w:rPr>
      </w:pPr>
      <w:r w:rsidRPr="007423A4">
        <w:rPr>
          <w:sz w:val="22"/>
          <w:u w:val="single"/>
        </w:rPr>
        <w:t>URL</w:t>
      </w:r>
      <w:r w:rsidRPr="007423A4">
        <w:rPr>
          <w:sz w:val="22"/>
        </w:rPr>
        <w:t>: geoparking.com</w:t>
      </w:r>
      <w:r>
        <w:rPr>
          <w:sz w:val="22"/>
        </w:rPr>
        <w:t>.ar</w:t>
      </w:r>
      <w:r w:rsidRPr="007423A4">
        <w:rPr>
          <w:sz w:val="22"/>
        </w:rPr>
        <w:t>/</w:t>
      </w:r>
      <w:r w:rsidRPr="007423A4">
        <w:rPr>
          <w:sz w:val="22"/>
          <w:highlight w:val="white"/>
        </w:rPr>
        <w:t>api/Playas/GetUbicacionesPlayasPorDistancia?</w:t>
      </w:r>
    </w:p>
    <w:p w:rsidR="00AF50C2" w:rsidRPr="00367E28" w:rsidRDefault="00AF50C2" w:rsidP="00AF50C2">
      <w:pPr>
        <w:spacing w:before="0" w:after="0"/>
        <w:jc w:val="left"/>
      </w:pPr>
      <w:r w:rsidRPr="007423A4">
        <w:rPr>
          <w:highlight w:val="white"/>
        </w:rPr>
        <w:t>latitud=</w:t>
      </w:r>
      <w:r w:rsidRPr="00F87DCE">
        <w:rPr>
          <w:b/>
          <w:highlight w:val="white"/>
        </w:rPr>
        <w:t>&lt;latitud&gt;</w:t>
      </w:r>
      <w:r w:rsidRPr="007423A4">
        <w:rPr>
          <w:highlight w:val="white"/>
        </w:rPr>
        <w:t>&amp;</w:t>
      </w:r>
      <w:r w:rsidRPr="007423A4">
        <w:t>longitud=</w:t>
      </w:r>
      <w:r w:rsidRPr="00F87DCE">
        <w:rPr>
          <w:b/>
        </w:rPr>
        <w:t>&lt;longitud&gt;</w:t>
      </w:r>
      <w:r w:rsidRPr="007423A4">
        <w:t>&amp;tipoVehiculo=</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9"/>
        </w:numPr>
        <w:jc w:val="left"/>
      </w:pPr>
      <w:r>
        <w:rPr>
          <w:i/>
        </w:rPr>
        <w:t>&lt;l</w:t>
      </w:r>
      <w:r w:rsidRPr="00B879F0">
        <w:rPr>
          <w:i/>
        </w:rPr>
        <w:t>atitud</w:t>
      </w:r>
      <w:r>
        <w:rPr>
          <w:i/>
        </w:rPr>
        <w:t>&gt;</w:t>
      </w:r>
      <w:r w:rsidRPr="00B879F0">
        <w:rPr>
          <w:i/>
        </w:rPr>
        <w:t>(</w:t>
      </w:r>
      <w:r>
        <w:rPr>
          <w:i/>
          <w:color w:val="FF0000"/>
        </w:rPr>
        <w:t>string</w:t>
      </w:r>
      <w:r w:rsidRPr="00B879F0">
        <w:rPr>
          <w:i/>
        </w:rPr>
        <w:t>)</w:t>
      </w:r>
      <w:r>
        <w:t>: coordenada latitudinal de la dirección.</w:t>
      </w:r>
    </w:p>
    <w:p w:rsidR="00AF50C2" w:rsidRDefault="00AF50C2" w:rsidP="00AF50C2">
      <w:pPr>
        <w:pStyle w:val="Prrafodelista"/>
        <w:numPr>
          <w:ilvl w:val="0"/>
          <w:numId w:val="29"/>
        </w:numPr>
        <w:jc w:val="left"/>
      </w:pPr>
      <w:r>
        <w:rPr>
          <w:i/>
        </w:rPr>
        <w:t>&lt;l</w:t>
      </w:r>
      <w:r w:rsidRPr="00B879F0">
        <w:rPr>
          <w:i/>
        </w:rPr>
        <w:t>ongitud</w:t>
      </w:r>
      <w:r>
        <w:rPr>
          <w:i/>
        </w:rPr>
        <w:t>&gt;</w:t>
      </w:r>
      <w:r w:rsidRPr="00B879F0">
        <w:rPr>
          <w:i/>
        </w:rPr>
        <w:t>(</w:t>
      </w:r>
      <w:r>
        <w:rPr>
          <w:i/>
          <w:color w:val="FF0000"/>
        </w:rPr>
        <w:t>string</w:t>
      </w:r>
      <w:r w:rsidRPr="00B879F0">
        <w:rPr>
          <w:i/>
        </w:rPr>
        <w:t>)</w:t>
      </w:r>
      <w:r w:rsidRPr="00B5029C">
        <w:t>:</w:t>
      </w:r>
      <w:r>
        <w:t xml:space="preserve"> coordenada longitudinal de la dirección.</w:t>
      </w:r>
    </w:p>
    <w:p w:rsidR="00AF50C2" w:rsidRPr="00E443F4" w:rsidRDefault="00AF50C2" w:rsidP="00AF50C2">
      <w:pPr>
        <w:pStyle w:val="Prrafodelista"/>
        <w:numPr>
          <w:ilvl w:val="0"/>
          <w:numId w:val="29"/>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estacionamientos en formato JSON.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52" w:name="_Toc411342530"/>
      <w:bookmarkStart w:id="253" w:name="_Toc413098064"/>
      <w:r>
        <w:rPr>
          <w:rStyle w:val="Ttulo3Car"/>
          <w:lang w:val="es-AR"/>
        </w:rPr>
        <w:t>Post</w:t>
      </w:r>
      <w:r w:rsidRPr="00A7028D">
        <w:rPr>
          <w:rStyle w:val="Ttulo3Car"/>
          <w:lang w:val="es-AR"/>
        </w:rPr>
        <w:t>ActualizarNombreEmailPlaya</w:t>
      </w:r>
      <w:bookmarkEnd w:id="252"/>
      <w:bookmarkEnd w:id="253"/>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nombre y el mail de la playa de estacionamiento.</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ActualizarNombreEmailPlaya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cadena de texto con el nombre de la playa.</w:t>
      </w:r>
    </w:p>
    <w:p w:rsidR="00AF50C2" w:rsidRDefault="00592967" w:rsidP="00AF50C2">
      <w:pPr>
        <w:pStyle w:val="Prrafodelista"/>
        <w:numPr>
          <w:ilvl w:val="1"/>
          <w:numId w:val="31"/>
        </w:numPr>
        <w:jc w:val="left"/>
      </w:pPr>
      <w:r>
        <w:t>Mail</w:t>
      </w:r>
      <w:r w:rsidRPr="00B879F0">
        <w:rPr>
          <w:i/>
        </w:rPr>
        <w:t xml:space="preserve"> (</w:t>
      </w:r>
      <w:r w:rsidR="00AF50C2">
        <w:rPr>
          <w:i/>
          <w:color w:val="FF0000"/>
        </w:rPr>
        <w:t>string</w:t>
      </w:r>
      <w:r w:rsidR="00AF50C2" w:rsidRPr="00B879F0">
        <w:rPr>
          <w:i/>
        </w:rPr>
        <w:t>)</w:t>
      </w:r>
      <w:r w:rsidR="00AF50C2">
        <w:t>: cadena de texto con el mail de la playa.</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B27E7" w:rsidRDefault="00AF50C2" w:rsidP="00AF50C2">
      <w:pPr>
        <w:jc w:val="left"/>
      </w:pPr>
      <w:bookmarkStart w:id="254" w:name="_Toc411342531"/>
      <w:bookmarkStart w:id="255" w:name="_Toc413098065"/>
      <w:r>
        <w:rPr>
          <w:rStyle w:val="Ttulo3Car"/>
          <w:lang w:val="es-AR"/>
        </w:rPr>
        <w:t>Post</w:t>
      </w:r>
      <w:r w:rsidRPr="00A7028D">
        <w:rPr>
          <w:rStyle w:val="Ttulo3Car"/>
          <w:lang w:val="es-AR"/>
        </w:rPr>
        <w:t>ActualizarTipoPlaya</w:t>
      </w:r>
      <w:bookmarkEnd w:id="254"/>
      <w:bookmarkEnd w:id="255"/>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tipo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Tipo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TipoPlayaId</w:t>
      </w:r>
      <w:r w:rsidRPr="00B879F0">
        <w:rPr>
          <w:i/>
        </w:rPr>
        <w:t xml:space="preserve"> (</w:t>
      </w:r>
      <w:r w:rsidR="00AF50C2" w:rsidRPr="00B879F0">
        <w:rPr>
          <w:i/>
          <w:color w:val="FF0000"/>
        </w:rPr>
        <w:t>int</w:t>
      </w:r>
      <w:r w:rsidR="00AF50C2" w:rsidRPr="00B879F0">
        <w:rPr>
          <w:i/>
        </w:rPr>
        <w:t>)</w:t>
      </w:r>
      <w:r w:rsidR="00AF50C2">
        <w:t>: número de identificación de tipo de vehículo.</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lang w:val="es-AR"/>
        </w:rPr>
      </w:pPr>
      <w:bookmarkStart w:id="256" w:name="_Toc411342532"/>
      <w:r>
        <w:rPr>
          <w:rStyle w:val="Ttulo3Car"/>
          <w:lang w:val="es-AR"/>
        </w:rPr>
        <w:br w:type="page"/>
      </w:r>
    </w:p>
    <w:p w:rsidR="00AF50C2" w:rsidRPr="000F78BB" w:rsidRDefault="00AF50C2" w:rsidP="00AF50C2">
      <w:pPr>
        <w:jc w:val="left"/>
        <w:rPr>
          <w:color w:val="FF0000"/>
          <w:highlight w:val="white"/>
        </w:rPr>
      </w:pPr>
      <w:bookmarkStart w:id="257" w:name="_Toc413098066"/>
      <w:r>
        <w:rPr>
          <w:rStyle w:val="Ttulo3Car"/>
          <w:lang w:val="es-AR"/>
        </w:rPr>
        <w:lastRenderedPageBreak/>
        <w:t>Post</w:t>
      </w:r>
      <w:r w:rsidRPr="00A7028D">
        <w:rPr>
          <w:rStyle w:val="Ttulo3Car"/>
          <w:lang w:val="es-AR"/>
        </w:rPr>
        <w:t>Actualizar</w:t>
      </w:r>
      <w:r>
        <w:rPr>
          <w:rStyle w:val="Ttulo3Car"/>
          <w:lang w:val="es-AR"/>
        </w:rPr>
        <w:t>Horario</w:t>
      </w:r>
      <w:r w:rsidRPr="00A7028D">
        <w:rPr>
          <w:rStyle w:val="Ttulo3Car"/>
          <w:lang w:val="es-AR"/>
        </w:rPr>
        <w:t>Playa</w:t>
      </w:r>
      <w:bookmarkEnd w:id="256"/>
      <w:bookmarkEnd w:id="257"/>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horario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Horario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DiaAtencionId</w:t>
      </w:r>
      <w:r w:rsidRPr="00B879F0">
        <w:rPr>
          <w:i/>
        </w:rPr>
        <w:t xml:space="preserve"> (</w:t>
      </w:r>
      <w:r w:rsidR="00AF50C2" w:rsidRPr="00B879F0">
        <w:rPr>
          <w:i/>
          <w:color w:val="FF0000"/>
        </w:rPr>
        <w:t>int</w:t>
      </w:r>
      <w:r w:rsidR="00AF50C2" w:rsidRPr="00B879F0">
        <w:rPr>
          <w:i/>
        </w:rPr>
        <w:t>)</w:t>
      </w:r>
      <w:r w:rsidR="00AF50C2">
        <w:t>: número de identificación del día de atención.</w:t>
      </w:r>
    </w:p>
    <w:p w:rsidR="00AF50C2" w:rsidRDefault="00592967" w:rsidP="00AF50C2">
      <w:pPr>
        <w:pStyle w:val="Prrafodelista"/>
        <w:numPr>
          <w:ilvl w:val="1"/>
          <w:numId w:val="31"/>
        </w:numPr>
        <w:jc w:val="left"/>
      </w:pPr>
      <w:r>
        <w:t>HoraDesde</w:t>
      </w:r>
      <w:r w:rsidRPr="00B879F0">
        <w:rPr>
          <w:i/>
        </w:rPr>
        <w:t xml:space="preserve"> (</w:t>
      </w:r>
      <w:r w:rsidR="00AF50C2">
        <w:rPr>
          <w:i/>
          <w:color w:val="FF0000"/>
        </w:rPr>
        <w:t>string</w:t>
      </w:r>
      <w:r w:rsidR="00AF50C2" w:rsidRPr="00B879F0">
        <w:rPr>
          <w:i/>
        </w:rPr>
        <w:t>)</w:t>
      </w:r>
      <w:r w:rsidR="00AF50C2">
        <w:t>: hora de apertura.</w:t>
      </w:r>
    </w:p>
    <w:p w:rsidR="00AF50C2" w:rsidRDefault="00592967" w:rsidP="00AF50C2">
      <w:pPr>
        <w:pStyle w:val="Prrafodelista"/>
        <w:numPr>
          <w:ilvl w:val="1"/>
          <w:numId w:val="31"/>
        </w:numPr>
        <w:jc w:val="left"/>
      </w:pPr>
      <w:r>
        <w:t>HoraHasta</w:t>
      </w:r>
      <w:r w:rsidRPr="00B879F0">
        <w:rPr>
          <w:i/>
        </w:rPr>
        <w:t xml:space="preserve"> (</w:t>
      </w:r>
      <w:r w:rsidR="00AF50C2">
        <w:rPr>
          <w:i/>
          <w:color w:val="FF0000"/>
        </w:rPr>
        <w:t>string</w:t>
      </w:r>
      <w:r w:rsidR="00AF50C2" w:rsidRPr="00B879F0">
        <w:rPr>
          <w:i/>
        </w:rPr>
        <w:t>)</w:t>
      </w:r>
      <w:r w:rsidR="00AF50C2">
        <w:t>: hora de cierre.</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w:t>
      </w:r>
      <w:r w:rsidRPr="00562CFA">
        <w:rPr>
          <w:b/>
        </w:rPr>
        <w:t xml:space="preserve"> PlayaControlador </w:t>
      </w:r>
    </w:p>
    <w:p w:rsidR="00AF50C2" w:rsidRPr="005B27E7" w:rsidRDefault="00AF50C2" w:rsidP="00AF50C2">
      <w:pPr>
        <w:pStyle w:val="Prrafodelista"/>
        <w:numPr>
          <w:ilvl w:val="0"/>
          <w:numId w:val="31"/>
        </w:numPr>
        <w:spacing w:before="0" w:after="0"/>
        <w:rPr>
          <w:highlight w:val="white"/>
        </w:rPr>
      </w:pPr>
      <w:r w:rsidRPr="005B27E7">
        <w:rPr>
          <w:b/>
          <w:highlight w:val="white"/>
        </w:rPr>
        <w:t>int</w:t>
      </w:r>
      <w:r w:rsidRPr="005B27E7">
        <w:rPr>
          <w:highlight w:val="white"/>
        </w:rPr>
        <w:t xml:space="preserve"> IdPlaya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Nombre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Mail {get; set; }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TipoPlayaId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DiaAtencionId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HoraDesde {get; set; }</w:t>
      </w:r>
    </w:p>
    <w:p w:rsidR="00AF50C2" w:rsidRPr="00AE4A88" w:rsidRDefault="00AF50C2" w:rsidP="00AF50C2">
      <w:pPr>
        <w:pStyle w:val="Prrafodelista"/>
        <w:numPr>
          <w:ilvl w:val="0"/>
          <w:numId w:val="31"/>
        </w:numPr>
        <w:spacing w:before="0" w:after="160" w:line="259" w:lineRule="auto"/>
        <w:jc w:val="left"/>
        <w:rPr>
          <w:lang w:val="en-US"/>
        </w:rPr>
      </w:pPr>
      <w:r w:rsidRPr="00AE4A88">
        <w:rPr>
          <w:b/>
          <w:highlight w:val="white"/>
          <w:lang w:val="en-US"/>
        </w:rPr>
        <w:t>public</w:t>
      </w:r>
      <w:r w:rsidRPr="00AE4A88">
        <w:rPr>
          <w:highlight w:val="white"/>
          <w:lang w:val="en-US"/>
        </w:rPr>
        <w:t xml:space="preserve"> string HoraHasta {get; set; }</w:t>
      </w:r>
    </w:p>
    <w:p w:rsidR="003E35BA" w:rsidRPr="00EF51FF" w:rsidRDefault="003E35BA" w:rsidP="00AF50C2">
      <w:pPr>
        <w:pStyle w:val="Ttulo2"/>
        <w:rPr>
          <w:lang w:val="en-US"/>
        </w:rPr>
      </w:pPr>
      <w:bookmarkStart w:id="258" w:name="_Toc411342533"/>
    </w:p>
    <w:p w:rsidR="00AF50C2" w:rsidRDefault="00AF50C2" w:rsidP="00AF50C2">
      <w:pPr>
        <w:pStyle w:val="Ttulo2"/>
      </w:pPr>
      <w:bookmarkStart w:id="259" w:name="_Toc413098067"/>
      <w:r w:rsidRPr="00AF50C2">
        <w:t>DisponibilidadController</w:t>
      </w:r>
      <w:r w:rsidRPr="002518DC">
        <w:t xml:space="preserve"> (Controlador de Disponibilidades)</w:t>
      </w:r>
      <w:bookmarkEnd w:id="258"/>
      <w:bookmarkEnd w:id="259"/>
    </w:p>
    <w:p w:rsidR="00AF50C2" w:rsidRDefault="00AF50C2" w:rsidP="00AF50C2">
      <w:r>
        <w:t>Este controlador ofrece servicios de consulta y modificación de datos directamente relacionados con la disponibilidad de cada tipo de vehículos de las playas de estacionamiento que forman parte del sistema GeoParking.</w:t>
      </w:r>
    </w:p>
    <w:p w:rsidR="00AF50C2" w:rsidRDefault="00AF50C2" w:rsidP="00AF50C2">
      <w:pPr>
        <w:jc w:val="left"/>
      </w:pPr>
      <w:bookmarkStart w:id="260" w:name="_Toc411342534"/>
      <w:bookmarkStart w:id="261" w:name="_Toc413098068"/>
      <w:r>
        <w:rPr>
          <w:rStyle w:val="Ttulo3Car"/>
        </w:rPr>
        <w:t>GetDisponibilidadPlayaPorTipoVehiculo</w:t>
      </w:r>
      <w:r w:rsidRPr="00B5029C">
        <w:rPr>
          <w:rStyle w:val="Ttulo3Car"/>
        </w:rPr>
        <w:t xml:space="preserve"> (</w:t>
      </w:r>
      <w:r>
        <w:rPr>
          <w:rStyle w:val="Ttulo3Car"/>
        </w:rPr>
        <w:t>idPlaya, idTipoVehiculo</w:t>
      </w:r>
      <w:r w:rsidRPr="00B5029C">
        <w:rPr>
          <w:rStyle w:val="Ttulo3Car"/>
        </w:rPr>
        <w:t>)</w:t>
      </w:r>
      <w:bookmarkEnd w:id="260"/>
      <w:bookmarkEnd w:id="261"/>
      <w:r w:rsidRPr="007177C1">
        <w:rPr>
          <w:b/>
        </w:rPr>
        <w:t>:</w:t>
      </w:r>
      <w:r>
        <w:t xml:space="preserve"> Retorna la disponibilidad de un tipo de </w:t>
      </w:r>
      <w:r w:rsidR="00592967">
        <w:t>vehículo</w:t>
      </w:r>
      <w:r>
        <w:t xml:space="preserve"> para una playa en particular.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DisponibilidadPlayaPorTipoVehiuclo</w:t>
      </w:r>
      <w:r w:rsidRPr="00004659">
        <w:rPr>
          <w:highlight w:val="white"/>
        </w:rPr>
        <w:t>?</w:t>
      </w:r>
    </w:p>
    <w:p w:rsidR="00AF50C2" w:rsidRPr="00AF31AF" w:rsidRDefault="00AF50C2" w:rsidP="00AF50C2">
      <w:pPr>
        <w:spacing w:before="0" w:after="0"/>
        <w:jc w:val="left"/>
      </w:pPr>
      <w:r w:rsidRPr="00AF31AF">
        <w:rPr>
          <w:highlight w:val="white"/>
        </w:rPr>
        <w:t>idPlaya=</w:t>
      </w:r>
      <w:r w:rsidRPr="00F87DCE">
        <w:rPr>
          <w:b/>
        </w:rPr>
        <w:t>&lt;idPlaya&gt;</w:t>
      </w:r>
      <w:r w:rsidRPr="00AF31AF">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2"/>
        </w:numPr>
        <w:jc w:val="left"/>
      </w:pPr>
      <w:r>
        <w:rPr>
          <w:i/>
        </w:rPr>
        <w:t>&lt;i</w:t>
      </w:r>
      <w:r w:rsidRPr="007177C1">
        <w:rPr>
          <w:i/>
        </w:rPr>
        <w:t>dPlaya</w:t>
      </w:r>
      <w:r>
        <w:rPr>
          <w:i/>
        </w:rPr>
        <w:t>&gt;</w:t>
      </w:r>
      <w:r w:rsidRPr="007177C1">
        <w:rPr>
          <w:i/>
        </w:rPr>
        <w:t xml:space="preserve"> (</w:t>
      </w:r>
      <w:r w:rsidRPr="007177C1">
        <w:rPr>
          <w:i/>
          <w:color w:val="FF0000"/>
        </w:rPr>
        <w:t>int</w:t>
      </w:r>
      <w:r w:rsidRPr="007177C1">
        <w:rPr>
          <w:i/>
        </w:rPr>
        <w:t>)</w:t>
      </w:r>
      <w:r>
        <w:t>: número de identificación de la playa a consultar.</w:t>
      </w:r>
    </w:p>
    <w:p w:rsidR="00AF50C2" w:rsidRPr="00E443F4" w:rsidRDefault="00AF50C2" w:rsidP="00AF50C2">
      <w:pPr>
        <w:pStyle w:val="Prrafodelista"/>
        <w:numPr>
          <w:ilvl w:val="0"/>
          <w:numId w:val="32"/>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rPr>
      </w:pPr>
      <w:bookmarkStart w:id="262" w:name="_Toc411342535"/>
      <w:r>
        <w:rPr>
          <w:rStyle w:val="Ttulo3Car"/>
        </w:rPr>
        <w:br w:type="page"/>
      </w:r>
    </w:p>
    <w:p w:rsidR="00AF50C2" w:rsidRDefault="00AF50C2" w:rsidP="00AF50C2">
      <w:pPr>
        <w:jc w:val="left"/>
      </w:pPr>
      <w:bookmarkStart w:id="263" w:name="_Toc413098069"/>
      <w:r>
        <w:rPr>
          <w:rStyle w:val="Ttulo3Car"/>
        </w:rPr>
        <w:lastRenderedPageBreak/>
        <w:t>GetDisponibilidadPlayasPorTipoVehiculo</w:t>
      </w:r>
      <w:r w:rsidRPr="00B5029C">
        <w:rPr>
          <w:rStyle w:val="Ttulo3Car"/>
        </w:rPr>
        <w:t xml:space="preserve"> (</w:t>
      </w:r>
      <w:r>
        <w:rPr>
          <w:rStyle w:val="Ttulo3Car"/>
        </w:rPr>
        <w:t>idPlayas, idTipoVehiculo</w:t>
      </w:r>
      <w:r w:rsidRPr="00B5029C">
        <w:rPr>
          <w:rStyle w:val="Ttulo3Car"/>
        </w:rPr>
        <w:t>)</w:t>
      </w:r>
      <w:bookmarkEnd w:id="262"/>
      <w:bookmarkEnd w:id="263"/>
      <w:r w:rsidRPr="007177C1">
        <w:rPr>
          <w:b/>
        </w:rPr>
        <w:t>:</w:t>
      </w:r>
      <w:r>
        <w:t xml:space="preserve"> Retorna la disponibilidad de un tipo de </w:t>
      </w:r>
      <w:r w:rsidR="00592967">
        <w:t>vehículo</w:t>
      </w:r>
      <w:r>
        <w:t xml:space="preserve"> para una lista de playas.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DisponibilidadPlayasPorTipoVehiuclo</w:t>
      </w:r>
      <w:r w:rsidRPr="00004659">
        <w:rPr>
          <w:highlight w:val="white"/>
        </w:rPr>
        <w:t>?</w:t>
      </w:r>
    </w:p>
    <w:p w:rsidR="00AF50C2" w:rsidRPr="000E0D21" w:rsidRDefault="00AF50C2" w:rsidP="00AF50C2">
      <w:pPr>
        <w:spacing w:before="0" w:after="0"/>
        <w:jc w:val="left"/>
      </w:pPr>
      <w:r w:rsidRPr="000E0D21">
        <w:rPr>
          <w:highlight w:val="white"/>
        </w:rPr>
        <w:t>idPlayas=</w:t>
      </w:r>
      <w:r w:rsidRPr="00F87DCE">
        <w:rPr>
          <w:b/>
        </w:rPr>
        <w:t>&lt;idPlayas&gt;</w:t>
      </w:r>
      <w:r w:rsidRPr="000E0D21">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3"/>
        </w:numPr>
        <w:jc w:val="left"/>
      </w:pPr>
      <w:r>
        <w:rPr>
          <w:i/>
        </w:rPr>
        <w:t>&lt;i</w:t>
      </w:r>
      <w:r w:rsidRPr="007177C1">
        <w:rPr>
          <w:i/>
        </w:rPr>
        <w:t>dPlayas</w:t>
      </w:r>
      <w:r>
        <w:rPr>
          <w:i/>
        </w:rPr>
        <w:t>&gt;</w:t>
      </w:r>
      <w:r w:rsidRPr="007177C1">
        <w:rPr>
          <w:i/>
        </w:rPr>
        <w:t xml:space="preserve"> (</w:t>
      </w:r>
      <w:r w:rsidRPr="000E0D21">
        <w:rPr>
          <w:i/>
          <w:color w:val="FF0000"/>
        </w:rPr>
        <w:t>string</w:t>
      </w:r>
      <w:r>
        <w:rPr>
          <w:i/>
          <w:color w:val="FF0000"/>
        </w:rPr>
        <w:t>(“1,2,3,…,n”)</w:t>
      </w:r>
      <w:r w:rsidRPr="007177C1">
        <w:rPr>
          <w:i/>
        </w:rPr>
        <w:t>)</w:t>
      </w:r>
      <w:r>
        <w:t>: listado de  números de identificación de las playas a consultar.</w:t>
      </w:r>
    </w:p>
    <w:p w:rsidR="00AF50C2" w:rsidRPr="00E443F4" w:rsidRDefault="00AF50C2" w:rsidP="00AF50C2">
      <w:pPr>
        <w:pStyle w:val="Prrafodelista"/>
        <w:numPr>
          <w:ilvl w:val="0"/>
          <w:numId w:val="33"/>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4" w:name="_Toc411342536"/>
      <w:bookmarkStart w:id="265" w:name="_Toc413098070"/>
      <w:r>
        <w:rPr>
          <w:rStyle w:val="Ttulo3Car"/>
          <w:lang w:val="es-AR"/>
        </w:rPr>
        <w:t>Post</w:t>
      </w:r>
      <w:r>
        <w:rPr>
          <w:rStyle w:val="Ttulo3Car"/>
        </w:rPr>
        <w:t>ActualizarDisponibilidad</w:t>
      </w:r>
      <w:bookmarkEnd w:id="264"/>
      <w:bookmarkEnd w:id="265"/>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vehículo para una playa en particular de acuerdo a la ocurrencia de un evento, ya sea un ingreso o egreso de vehículo.</w:t>
      </w:r>
    </w:p>
    <w:p w:rsidR="00AF50C2" w:rsidRDefault="00AF50C2" w:rsidP="00AF50C2">
      <w:pPr>
        <w:jc w:val="left"/>
      </w:pPr>
      <w:r w:rsidRPr="002518DC">
        <w:rPr>
          <w:u w:val="single"/>
        </w:rPr>
        <w:t>URL</w:t>
      </w:r>
      <w:r>
        <w:t>: geoparking.com.ar/</w:t>
      </w:r>
      <w:r>
        <w:rPr>
          <w:highlight w:val="white"/>
        </w:rPr>
        <w:t>api/Disponibilidad/PostActualizarDisponibilidad</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IdTipoVehiculo</w:t>
      </w:r>
      <w:r w:rsidRPr="00B879F0">
        <w:rPr>
          <w:i/>
        </w:rPr>
        <w:t xml:space="preserve"> (</w:t>
      </w:r>
      <w:r w:rsidR="00AF50C2" w:rsidRPr="00B879F0">
        <w:rPr>
          <w:i/>
          <w:color w:val="FF0000"/>
        </w:rPr>
        <w:t>int</w:t>
      </w:r>
      <w:r w:rsidR="00AF50C2" w:rsidRPr="00B879F0">
        <w:rPr>
          <w:i/>
        </w:rPr>
        <w:t>)</w:t>
      </w:r>
      <w:r w:rsidR="00AF50C2">
        <w:t>: número de identificación del tipo de vehículo.</w:t>
      </w:r>
    </w:p>
    <w:p w:rsidR="00AF50C2" w:rsidRDefault="00592967" w:rsidP="00AF50C2">
      <w:pPr>
        <w:pStyle w:val="Prrafodelista"/>
        <w:numPr>
          <w:ilvl w:val="1"/>
          <w:numId w:val="31"/>
        </w:numPr>
        <w:jc w:val="left"/>
      </w:pPr>
      <w:r>
        <w:t>IdEvento</w:t>
      </w:r>
      <w:r w:rsidRPr="00B879F0">
        <w:rPr>
          <w:i/>
        </w:rPr>
        <w:t xml:space="preserve"> (</w:t>
      </w:r>
      <w:r w:rsidR="00AF50C2" w:rsidRPr="00B879F0">
        <w:rPr>
          <w:i/>
          <w:color w:val="FF0000"/>
        </w:rPr>
        <w:t>int</w:t>
      </w:r>
      <w:r w:rsidR="00AF50C2" w:rsidRPr="00B879F0">
        <w:rPr>
          <w:i/>
        </w:rPr>
        <w:t>)</w:t>
      </w:r>
      <w:r w:rsidR="00AF50C2">
        <w:t>: número de identificación del evento.</w:t>
      </w:r>
    </w:p>
    <w:p w:rsidR="00AF50C2" w:rsidRDefault="00592967" w:rsidP="00AF50C2">
      <w:pPr>
        <w:pStyle w:val="Prrafodelista"/>
        <w:numPr>
          <w:ilvl w:val="1"/>
          <w:numId w:val="31"/>
        </w:numPr>
        <w:jc w:val="left"/>
      </w:pPr>
      <w:r>
        <w:t>Fecha</w:t>
      </w:r>
      <w:r w:rsidRPr="00B879F0">
        <w:rPr>
          <w:i/>
        </w:rPr>
        <w:t xml:space="preserve"> (</w:t>
      </w:r>
      <w:r w:rsidR="00AF50C2">
        <w:rPr>
          <w:i/>
          <w:color w:val="FF0000"/>
        </w:rPr>
        <w:t>string</w:t>
      </w:r>
      <w:r w:rsidR="00AF50C2" w:rsidRPr="000A2516">
        <w:rPr>
          <w:i/>
        </w:rPr>
        <w:t>)</w:t>
      </w:r>
      <w:r w:rsidRPr="000A2516">
        <w:rPr>
          <w:i/>
        </w:rPr>
        <w:t>:</w:t>
      </w:r>
      <w:r>
        <w:t xml:space="preserve"> fecha</w:t>
      </w:r>
      <w:r w:rsidR="00AF50C2">
        <w:t xml:space="preserve"> de la actualización.</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rPr>
          <w:rStyle w:val="Ttulo3Car"/>
        </w:rPr>
      </w:pPr>
    </w:p>
    <w:p w:rsidR="00AF50C2" w:rsidRDefault="00AF50C2" w:rsidP="00AF50C2">
      <w:pPr>
        <w:jc w:val="left"/>
      </w:pPr>
      <w:bookmarkStart w:id="266" w:name="_Toc411342537"/>
      <w:bookmarkStart w:id="267" w:name="_Toc413098071"/>
      <w:r>
        <w:rPr>
          <w:rStyle w:val="Ttulo3Car"/>
        </w:rPr>
        <w:t>PostActualizarDisponibilidadGeneral</w:t>
      </w:r>
      <w:bookmarkEnd w:id="266"/>
      <w:bookmarkEnd w:id="267"/>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w:t>
      </w:r>
      <w:r w:rsidR="00592967">
        <w:t>vehículo</w:t>
      </w:r>
      <w:r>
        <w:t xml:space="preserve"> para una playa en particular de acuerdo a la disponibilidad actual de la playa de estacionamiento.</w:t>
      </w:r>
    </w:p>
    <w:p w:rsidR="00AF50C2" w:rsidRDefault="00AF50C2" w:rsidP="00AF50C2">
      <w:pPr>
        <w:spacing w:before="0" w:after="0"/>
        <w:jc w:val="left"/>
      </w:pPr>
      <w:r w:rsidRPr="002518DC">
        <w:rPr>
          <w:u w:val="single"/>
        </w:rPr>
        <w:t>URL</w:t>
      </w:r>
      <w:r>
        <w:t>: geoparking.com.ar/</w:t>
      </w:r>
      <w:r w:rsidRPr="00004659">
        <w:rPr>
          <w:highlight w:val="white"/>
        </w:rPr>
        <w:t>api/</w:t>
      </w:r>
      <w:r>
        <w:rPr>
          <w:highlight w:val="white"/>
        </w:rPr>
        <w:t>Disponibilidad/Pos</w:t>
      </w:r>
      <w:r w:rsidRPr="00004659">
        <w:rPr>
          <w:highlight w:val="white"/>
        </w:rPr>
        <w:t>t</w:t>
      </w:r>
      <w:r>
        <w:rPr>
          <w:highlight w:val="white"/>
        </w:rPr>
        <w:t>ActualizarDisponibilidadGeneral</w:t>
      </w:r>
    </w:p>
    <w:p w:rsidR="00AF50C2" w:rsidRDefault="00AF50C2" w:rsidP="00AF50C2">
      <w:pPr>
        <w:spacing w:before="0" w:after="0"/>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Disponibilidad</w:t>
      </w:r>
      <w:r w:rsidRPr="00B879F0">
        <w:rPr>
          <w:i/>
        </w:rPr>
        <w:t>(</w:t>
      </w:r>
      <w:r w:rsidRPr="00B879F0">
        <w:rPr>
          <w:i/>
          <w:color w:val="FF0000"/>
        </w:rPr>
        <w:t>int</w:t>
      </w:r>
      <w:r w:rsidRPr="00B879F0">
        <w:rPr>
          <w:i/>
        </w:rPr>
        <w:t>)</w:t>
      </w:r>
      <w:r>
        <w:t>: lugares disponibles.</w:t>
      </w:r>
    </w:p>
    <w:p w:rsidR="00AF50C2" w:rsidRDefault="00AF50C2" w:rsidP="00AF50C2">
      <w:pPr>
        <w:pStyle w:val="Prrafodelista"/>
        <w:numPr>
          <w:ilvl w:val="1"/>
          <w:numId w:val="31"/>
        </w:numPr>
        <w:jc w:val="left"/>
      </w:pPr>
      <w:r>
        <w:t>IdEvento</w:t>
      </w:r>
      <w:r w:rsidRPr="00B879F0">
        <w:rPr>
          <w:i/>
        </w:rPr>
        <w:t>(</w:t>
      </w:r>
      <w:r w:rsidRPr="00B879F0">
        <w:rPr>
          <w:i/>
          <w:color w:val="FF0000"/>
        </w:rPr>
        <w:t>int</w:t>
      </w:r>
      <w:r w:rsidRPr="00B879F0">
        <w:rPr>
          <w:i/>
        </w:rPr>
        <w:t>)</w:t>
      </w:r>
      <w:r>
        <w:t>: número de identificación único del evento.</w:t>
      </w:r>
    </w:p>
    <w:p w:rsidR="00AF50C2" w:rsidRDefault="00AF50C2" w:rsidP="00AF50C2">
      <w:pPr>
        <w:pStyle w:val="Prrafodelista"/>
        <w:numPr>
          <w:ilvl w:val="1"/>
          <w:numId w:val="31"/>
        </w:numPr>
        <w:jc w:val="left"/>
      </w:pPr>
      <w:r>
        <w:t>Fecha</w:t>
      </w:r>
      <w:r w:rsidRPr="00B879F0">
        <w:rPr>
          <w:i/>
        </w:rPr>
        <w:t>(</w:t>
      </w:r>
      <w:r>
        <w:rPr>
          <w:i/>
          <w:color w:val="FF0000"/>
        </w:rPr>
        <w:t>string</w:t>
      </w:r>
      <w:r w:rsidRPr="000A2516">
        <w:rPr>
          <w:i/>
        </w:rPr>
        <w:t>):</w:t>
      </w:r>
      <w:r>
        <w:t>fecha de la actualización.</w:t>
      </w:r>
    </w:p>
    <w:p w:rsidR="00AF50C2" w:rsidRDefault="00AF50C2" w:rsidP="00AF50C2">
      <w:pPr>
        <w:pBdr>
          <w:bottom w:val="single" w:sz="12" w:space="1" w:color="auto"/>
        </w:pBdr>
        <w:jc w:val="left"/>
      </w:pPr>
      <w:r w:rsidRPr="00512087">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3E35BA" w:rsidRDefault="003E35BA">
      <w:pPr>
        <w:spacing w:before="0" w:after="160" w:line="259" w:lineRule="auto"/>
        <w:jc w:val="left"/>
        <w:rPr>
          <w:b/>
        </w:rPr>
      </w:pPr>
      <w:r>
        <w:rPr>
          <w:b/>
        </w:rPr>
        <w:br w:type="page"/>
      </w:r>
    </w:p>
    <w:p w:rsidR="00AF50C2" w:rsidRPr="00562CFA" w:rsidRDefault="00AF50C2" w:rsidP="00AF50C2">
      <w:pPr>
        <w:jc w:val="left"/>
        <w:rPr>
          <w:b/>
        </w:rPr>
      </w:pPr>
      <w:r>
        <w:rPr>
          <w:b/>
        </w:rPr>
        <w:lastRenderedPageBreak/>
        <w:t>AtributosDisponibilidad</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Disponibilidad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IdEvento { get; set; }</w:t>
      </w:r>
    </w:p>
    <w:p w:rsidR="00AF50C2" w:rsidRPr="004E4FA4" w:rsidRDefault="00AF50C2" w:rsidP="00AF50C2">
      <w:pPr>
        <w:pStyle w:val="Prrafodelista"/>
        <w:numPr>
          <w:ilvl w:val="0"/>
          <w:numId w:val="35"/>
        </w:numPr>
        <w:spacing w:before="0" w:after="0"/>
      </w:pPr>
      <w:r w:rsidRPr="004E4FA4">
        <w:rPr>
          <w:b/>
          <w:highlight w:val="white"/>
        </w:rPr>
        <w:t>string</w:t>
      </w:r>
      <w:r w:rsidRPr="004E4FA4">
        <w:rPr>
          <w:highlight w:val="white"/>
        </w:rPr>
        <w:t xml:space="preserve"> Fecha { get; set; }        </w:t>
      </w:r>
    </w:p>
    <w:p w:rsidR="003E35BA" w:rsidRDefault="003E35BA" w:rsidP="00AF50C2">
      <w:pPr>
        <w:pStyle w:val="Ttulo2"/>
      </w:pPr>
      <w:bookmarkStart w:id="268" w:name="_Toc411342538"/>
    </w:p>
    <w:p w:rsidR="00AF50C2" w:rsidRPr="002518DC" w:rsidRDefault="00AF50C2" w:rsidP="00AF50C2">
      <w:pPr>
        <w:pStyle w:val="Ttulo2"/>
      </w:pPr>
      <w:bookmarkStart w:id="269" w:name="_Toc413098072"/>
      <w:r w:rsidRPr="00AF50C2">
        <w:t>ServiciosController</w:t>
      </w:r>
      <w:r w:rsidRPr="002518DC">
        <w:t xml:space="preserve"> (Controlador de Servicios)</w:t>
      </w:r>
      <w:bookmarkEnd w:id="268"/>
      <w:bookmarkEnd w:id="269"/>
    </w:p>
    <w:p w:rsidR="00AF50C2" w:rsidRDefault="00AF50C2" w:rsidP="00AF50C2">
      <w:r>
        <w:t>Este controlador ofrece servicios de consulta y modificación de datos directamente relacionados con los servicios de las playas de estacionamiento que forman parte del sistema GeoParking.</w:t>
      </w:r>
    </w:p>
    <w:p w:rsidR="00AF50C2" w:rsidRDefault="00AF50C2" w:rsidP="00AF50C2">
      <w:pPr>
        <w:jc w:val="left"/>
      </w:pPr>
      <w:bookmarkStart w:id="270" w:name="_Toc411342539"/>
      <w:bookmarkStart w:id="271" w:name="_Toc413098073"/>
      <w:r>
        <w:rPr>
          <w:rStyle w:val="Ttulo3Car"/>
        </w:rPr>
        <w:t>PostReistrarServicio</w:t>
      </w:r>
      <w:r w:rsidRPr="00B5029C">
        <w:rPr>
          <w:rStyle w:val="Ttulo3Car"/>
        </w:rPr>
        <w:t xml:space="preserve"> (</w:t>
      </w:r>
      <w:bookmarkEnd w:id="270"/>
      <w:bookmarkEnd w:id="271"/>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Registra un nuevo servicio para una playa de estacionamiento. </w:t>
      </w:r>
    </w:p>
    <w:p w:rsidR="00AF50C2" w:rsidRPr="00662B42"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Style w:val="Prrafodelista"/>
        <w:numPr>
          <w:ilvl w:val="1"/>
          <w:numId w:val="31"/>
        </w:numPr>
        <w:jc w:val="left"/>
      </w:pPr>
      <w:r>
        <w:t>Precios</w:t>
      </w:r>
      <w:r w:rsidRPr="00B879F0">
        <w:rPr>
          <w:i/>
        </w:rPr>
        <w:t>(</w:t>
      </w:r>
      <w:r>
        <w:rPr>
          <w:i/>
          <w:color w:val="FF0000"/>
        </w:rPr>
        <w:t xml:space="preserve">TipoPrecio [] </w:t>
      </w:r>
      <w:r w:rsidRPr="00B879F0">
        <w:rPr>
          <w:i/>
        </w:rPr>
        <w:t>)</w:t>
      </w:r>
      <w:r>
        <w:t>: array de precios.</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2" w:name="_Toc411342540"/>
      <w:bookmarkStart w:id="273" w:name="_Toc413098074"/>
      <w:r>
        <w:rPr>
          <w:rStyle w:val="Ttulo3Car"/>
        </w:rPr>
        <w:t>PostActualizarCapacidadServicio</w:t>
      </w:r>
      <w:r w:rsidRPr="00B5029C">
        <w:rPr>
          <w:rStyle w:val="Ttulo3Car"/>
        </w:rPr>
        <w:t xml:space="preserve"> (</w:t>
      </w:r>
      <w:bookmarkEnd w:id="272"/>
      <w:bookmarkEnd w:id="273"/>
      <w:r w:rsidRPr="00562CFA">
        <w:rPr>
          <w:highlight w:val="white"/>
        </w:rPr>
        <w:t>[</w:t>
      </w:r>
      <w:r w:rsidRPr="00562CFA">
        <w:rPr>
          <w:i/>
          <w:highlight w:val="white"/>
        </w:rPr>
        <w:t>FromBody</w:t>
      </w:r>
      <w:r w:rsidRPr="00562CFA">
        <w:rPr>
          <w:highlight w:val="white"/>
        </w:rPr>
        <w:t>]</w:t>
      </w:r>
      <w:r>
        <w:rPr>
          <w:rStyle w:val="Ttulo3Car"/>
        </w:rPr>
        <w:t>ServicioControlador</w:t>
      </w:r>
      <w:r>
        <w:rPr>
          <w:rStyle w:val="Ttulo3Car"/>
          <w:b w:val="0"/>
        </w:rPr>
        <w:t>servicio</w:t>
      </w:r>
      <w:r w:rsidRPr="00B5029C">
        <w:rPr>
          <w:rStyle w:val="Ttulo3Car"/>
        </w:rPr>
        <w:t>)</w:t>
      </w:r>
      <w:r w:rsidRPr="009F3D22">
        <w:rPr>
          <w:b/>
        </w:rPr>
        <w:t>:</w:t>
      </w:r>
      <w:r>
        <w:t xml:space="preserve">Actualiza la capacidad de un servicio para una playa de estacionamiento. </w:t>
      </w:r>
    </w:p>
    <w:p w:rsidR="00AF50C2" w:rsidRPr="008F2261"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PostActualzarCapacidadServicio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rPr>
      </w:pPr>
      <w:bookmarkStart w:id="274" w:name="_Toc411342541"/>
      <w:r>
        <w:rPr>
          <w:rStyle w:val="Ttulo3Car"/>
        </w:rPr>
        <w:br w:type="page"/>
      </w:r>
    </w:p>
    <w:p w:rsidR="00AF50C2" w:rsidRDefault="00AF50C2" w:rsidP="00AF50C2">
      <w:pPr>
        <w:jc w:val="left"/>
      </w:pPr>
      <w:bookmarkStart w:id="275" w:name="_Toc413098075"/>
      <w:r>
        <w:rPr>
          <w:rStyle w:val="Ttulo3Car"/>
        </w:rPr>
        <w:lastRenderedPageBreak/>
        <w:t>PostCancelarServicio</w:t>
      </w:r>
      <w:r w:rsidRPr="00B5029C">
        <w:rPr>
          <w:rStyle w:val="Ttulo3Car"/>
        </w:rPr>
        <w:t xml:space="preserve"> (</w:t>
      </w:r>
      <w:bookmarkEnd w:id="274"/>
      <w:bookmarkEnd w:id="275"/>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Da de baja un servicio de una playa de estacionamiento.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Servicios/PostRegistrarServicio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rPr>
          <w:b/>
        </w:rPr>
      </w:pPr>
    </w:p>
    <w:p w:rsidR="00AF50C2" w:rsidRPr="00562CFA" w:rsidRDefault="00AF50C2" w:rsidP="00AF50C2">
      <w:pPr>
        <w:jc w:val="left"/>
        <w:rPr>
          <w:b/>
        </w:rPr>
      </w:pPr>
      <w:r>
        <w:rPr>
          <w:b/>
        </w:rPr>
        <w:t>AtributosServicio</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Pr>
          <w:highlight w:val="white"/>
        </w:rPr>
        <w:t>Capacidad</w:t>
      </w:r>
      <w:r w:rsidRPr="004E4FA4">
        <w:rPr>
          <w:highlight w:val="white"/>
        </w:rPr>
        <w:t xml:space="preserve"> { get; set; }</w:t>
      </w:r>
    </w:p>
    <w:p w:rsidR="00AF50C2" w:rsidRDefault="00AF50C2" w:rsidP="00AF50C2">
      <w:pPr>
        <w:pStyle w:val="Prrafodelista"/>
        <w:numPr>
          <w:ilvl w:val="0"/>
          <w:numId w:val="35"/>
        </w:numPr>
        <w:spacing w:before="0" w:after="0"/>
        <w:rPr>
          <w:highlight w:val="white"/>
        </w:rPr>
      </w:pPr>
      <w:r>
        <w:rPr>
          <w:b/>
          <w:highlight w:val="white"/>
        </w:rPr>
        <w:t>TipoPrecios []</w:t>
      </w:r>
      <w:r>
        <w:rPr>
          <w:highlight w:val="white"/>
        </w:rPr>
        <w:t xml:space="preserve"> Precios</w:t>
      </w:r>
      <w:r w:rsidRPr="004E4FA4">
        <w:rPr>
          <w:highlight w:val="white"/>
        </w:rPr>
        <w:t xml:space="preserve"> { get; set; }</w:t>
      </w:r>
    </w:p>
    <w:p w:rsidR="00AF50C2" w:rsidRDefault="00AF50C2" w:rsidP="00AF50C2">
      <w:pPr>
        <w:spacing w:before="0" w:after="0"/>
        <w:rPr>
          <w:highlight w:val="white"/>
        </w:rPr>
      </w:pPr>
    </w:p>
    <w:p w:rsidR="00AF50C2" w:rsidRDefault="00AF50C2" w:rsidP="00AF50C2">
      <w:pPr>
        <w:spacing w:before="0" w:after="0"/>
        <w:rPr>
          <w:b/>
          <w:highlight w:val="white"/>
        </w:rPr>
      </w:pPr>
      <w:r w:rsidRPr="001F0FF4">
        <w:rPr>
          <w:b/>
          <w:highlight w:val="white"/>
        </w:rPr>
        <w:t>Atributos TipoPrecio</w:t>
      </w:r>
    </w:p>
    <w:p w:rsidR="00AF50C2" w:rsidRPr="001F0FF4" w:rsidRDefault="00AF50C2" w:rsidP="00AF50C2">
      <w:pPr>
        <w:spacing w:before="0" w:after="0"/>
        <w:rPr>
          <w:b/>
          <w:highlight w:val="white"/>
        </w:rPr>
      </w:pPr>
    </w:p>
    <w:p w:rsidR="00AF50C2" w:rsidRPr="001F0FF4" w:rsidRDefault="00AF50C2" w:rsidP="00AF50C2">
      <w:pPr>
        <w:pStyle w:val="Prrafodelista"/>
        <w:numPr>
          <w:ilvl w:val="0"/>
          <w:numId w:val="36"/>
        </w:numPr>
        <w:spacing w:before="0"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6"/>
        </w:numPr>
        <w:spacing w:before="0" w:after="0"/>
        <w:rPr>
          <w:highlight w:val="white"/>
        </w:rPr>
      </w:pPr>
      <w:r w:rsidRPr="001F0FF4">
        <w:rPr>
          <w:b/>
          <w:highlight w:val="white"/>
        </w:rPr>
        <w:t>Double</w:t>
      </w:r>
      <w:r w:rsidRPr="001F0FF4">
        <w:rPr>
          <w:highlight w:val="white"/>
        </w:rPr>
        <w:t xml:space="preserve"> Monto { get; set; }</w:t>
      </w:r>
    </w:p>
    <w:p w:rsidR="00AF50C2" w:rsidRDefault="00AF50C2" w:rsidP="00AF50C2">
      <w:pPr>
        <w:jc w:val="left"/>
      </w:pPr>
    </w:p>
    <w:p w:rsidR="00AF50C2" w:rsidRPr="002518DC" w:rsidRDefault="00AF50C2" w:rsidP="00AF50C2">
      <w:pPr>
        <w:pStyle w:val="Ttulo2"/>
      </w:pPr>
      <w:bookmarkStart w:id="276" w:name="_Toc411342542"/>
      <w:bookmarkStart w:id="277" w:name="_Toc413098076"/>
      <w:r w:rsidRPr="00AF50C2">
        <w:t>PreciosController</w:t>
      </w:r>
      <w:r w:rsidRPr="002518DC">
        <w:t xml:space="preserve"> (Controlador de Precios)</w:t>
      </w:r>
      <w:bookmarkEnd w:id="276"/>
      <w:bookmarkEnd w:id="277"/>
    </w:p>
    <w:p w:rsidR="00AF50C2" w:rsidRDefault="00AF50C2" w:rsidP="00AF50C2">
      <w:r>
        <w:t>Este controlador ofrece servicios de consulta y modificación de datos directamente relacionados con los precios de las playas de estacionamiento que forman parte del sistema GeoParking.</w:t>
      </w:r>
    </w:p>
    <w:p w:rsidR="00AF50C2" w:rsidRDefault="00AF50C2" w:rsidP="00AF50C2">
      <w:pPr>
        <w:jc w:val="left"/>
      </w:pPr>
      <w:bookmarkStart w:id="278" w:name="_Toc411342543"/>
      <w:bookmarkStart w:id="279" w:name="_Toc413098077"/>
      <w:r>
        <w:rPr>
          <w:rStyle w:val="Ttulo3Car"/>
        </w:rPr>
        <w:t>PostRegistrarPrecio</w:t>
      </w:r>
      <w:r w:rsidRPr="00B5029C">
        <w:rPr>
          <w:rStyle w:val="Ttulo3Car"/>
        </w:rPr>
        <w:t>(</w:t>
      </w:r>
      <w:bookmarkEnd w:id="278"/>
      <w:bookmarkEnd w:id="279"/>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Registra un nuevo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PostRegistrarPrecio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IdTiempo</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Precio</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rPr>
      </w:pPr>
      <w:bookmarkStart w:id="280" w:name="_Toc411342544"/>
      <w:r>
        <w:rPr>
          <w:rStyle w:val="Ttulo3Car"/>
        </w:rPr>
        <w:br w:type="page"/>
      </w:r>
    </w:p>
    <w:p w:rsidR="00AF50C2" w:rsidRDefault="00AF50C2" w:rsidP="00AF50C2">
      <w:pPr>
        <w:jc w:val="left"/>
      </w:pPr>
      <w:bookmarkStart w:id="281" w:name="_Toc413098078"/>
      <w:r>
        <w:rPr>
          <w:rStyle w:val="Ttulo3Car"/>
        </w:rPr>
        <w:lastRenderedPageBreak/>
        <w:t>PostActualizarPrecio</w:t>
      </w:r>
      <w:r w:rsidRPr="00B5029C">
        <w:rPr>
          <w:rStyle w:val="Ttulo3Car"/>
        </w:rPr>
        <w:t>(</w:t>
      </w:r>
      <w:bookmarkEnd w:id="280"/>
      <w:bookmarkEnd w:id="281"/>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Actualiza un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PostActualzarPrecio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 xml:space="preserve">IdPlaya </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 xml:space="preserve">IdTiempo </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 xml:space="preserve">IdTipoVehiculo </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 xml:space="preserve">Precio </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Pr="0099594F" w:rsidRDefault="00AF50C2" w:rsidP="00AF50C2">
      <w:pPr>
        <w:spacing w:before="0" w:after="0"/>
        <w:jc w:val="left"/>
        <w:rPr>
          <w:color w:val="FF0000"/>
          <w:highlight w:val="white"/>
        </w:rPr>
      </w:pPr>
      <w:bookmarkStart w:id="282" w:name="_Toc411342545"/>
      <w:bookmarkStart w:id="283" w:name="_Toc413098079"/>
      <w:r w:rsidRPr="0099594F">
        <w:rPr>
          <w:rStyle w:val="Ttulo3Car"/>
        </w:rPr>
        <w:t>Get</w:t>
      </w:r>
      <w:r>
        <w:rPr>
          <w:rStyle w:val="Ttulo3Car"/>
        </w:rPr>
        <w:t>PreciosPlayas</w:t>
      </w:r>
      <w:r w:rsidRPr="00B5029C">
        <w:rPr>
          <w:rStyle w:val="Ttulo3Car"/>
        </w:rPr>
        <w:t xml:space="preserve"> (</w:t>
      </w:r>
      <w:r>
        <w:rPr>
          <w:rStyle w:val="Ttulo3Car"/>
        </w:rPr>
        <w:t>idT</w:t>
      </w:r>
      <w:r w:rsidRPr="00B5029C">
        <w:rPr>
          <w:rStyle w:val="Ttulo3Car"/>
        </w:rPr>
        <w:t>ipo</w:t>
      </w:r>
      <w:r>
        <w:rPr>
          <w:rStyle w:val="Ttulo3Car"/>
        </w:rPr>
        <w:t>V</w:t>
      </w:r>
      <w:r w:rsidRPr="00B5029C">
        <w:rPr>
          <w:rStyle w:val="Ttulo3Car"/>
        </w:rPr>
        <w:t>ehículo</w:t>
      </w:r>
      <w:r>
        <w:rPr>
          <w:rStyle w:val="Ttulo3Car"/>
        </w:rPr>
        <w:t>, idPlayas</w:t>
      </w:r>
      <w:r w:rsidRPr="00B5029C">
        <w:rPr>
          <w:rStyle w:val="Ttulo3Car"/>
        </w:rPr>
        <w:t>)</w:t>
      </w:r>
      <w:bookmarkEnd w:id="282"/>
      <w:bookmarkEnd w:id="283"/>
      <w:r w:rsidRPr="0099594F">
        <w:rPr>
          <w:b/>
        </w:rPr>
        <w:t>:</w:t>
      </w:r>
      <w:r>
        <w:t xml:space="preserve"> Retorna los precios de estacionamiento del tipo vehículo indicado, de las playas a las cuales les perecen los identificadores enviados en la petición.</w:t>
      </w:r>
    </w:p>
    <w:p w:rsidR="00AF50C2" w:rsidRPr="000F78BB" w:rsidRDefault="00AF50C2" w:rsidP="00AF50C2">
      <w:pPr>
        <w:pStyle w:val="Prrafodelista"/>
        <w:spacing w:before="0" w:after="0"/>
        <w:jc w:val="left"/>
        <w:rPr>
          <w:color w:val="FF0000"/>
          <w:highlight w:val="white"/>
        </w:rPr>
      </w:pPr>
    </w:p>
    <w:p w:rsidR="00AF50C2" w:rsidRPr="00451E6F" w:rsidRDefault="00AF50C2" w:rsidP="00AF50C2">
      <w:pPr>
        <w:spacing w:before="0" w:after="0"/>
        <w:jc w:val="left"/>
        <w:rPr>
          <w:lang w:val="en-US"/>
        </w:rPr>
      </w:pPr>
      <w:r w:rsidRPr="00451E6F">
        <w:rPr>
          <w:u w:val="single"/>
          <w:lang w:val="en-US"/>
        </w:rPr>
        <w:t>URL</w:t>
      </w:r>
      <w:r w:rsidRPr="00451E6F">
        <w:rPr>
          <w:lang w:val="en-US"/>
        </w:rPr>
        <w:t>: geoparking.com</w:t>
      </w:r>
      <w:r>
        <w:rPr>
          <w:lang w:val="en-US"/>
        </w:rPr>
        <w:t>.ar</w:t>
      </w:r>
      <w:r w:rsidRPr="00451E6F">
        <w:rPr>
          <w:lang w:val="en-US"/>
        </w:rPr>
        <w:t>/</w:t>
      </w:r>
      <w:r w:rsidRPr="00451E6F">
        <w:rPr>
          <w:highlight w:val="white"/>
          <w:lang w:val="en-US"/>
        </w:rPr>
        <w:t>api/Playas/GetPreciosPlayas?</w:t>
      </w:r>
    </w:p>
    <w:p w:rsidR="00AF50C2" w:rsidRPr="006D3964" w:rsidRDefault="00AF50C2" w:rsidP="00AF50C2">
      <w:pPr>
        <w:spacing w:before="0" w:after="0"/>
        <w:jc w:val="left"/>
      </w:pPr>
      <w:r w:rsidRPr="006D3964">
        <w:t>tipoVehiculo=</w:t>
      </w:r>
      <w:r w:rsidRPr="00F87DCE">
        <w:rPr>
          <w:b/>
        </w:rPr>
        <w:t>&lt;idTipoVehiculo&gt;</w:t>
      </w:r>
      <w:r w:rsidRPr="006D3964">
        <w:t>&amp;idPlayas=</w:t>
      </w:r>
      <w:r w:rsidRPr="00F87DCE">
        <w:rPr>
          <w:b/>
        </w:rPr>
        <w:t>&lt;idPlayas&gt;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0"/>
        </w:numPr>
        <w:jc w:val="left"/>
      </w:pPr>
      <w:r>
        <w:rPr>
          <w:i/>
        </w:rPr>
        <w:t>&lt;i</w:t>
      </w:r>
      <w:r w:rsidRPr="00D95970">
        <w:rPr>
          <w:i/>
        </w:rPr>
        <w:t>dTipoVehiculo</w:t>
      </w:r>
      <w:r>
        <w:rPr>
          <w:i/>
        </w:rPr>
        <w:t>&gt;</w:t>
      </w:r>
      <w:r w:rsidRPr="00D95970">
        <w:rPr>
          <w:i/>
        </w:rPr>
        <w:t xml:space="preserve"> (</w:t>
      </w:r>
      <w:r w:rsidRPr="00D95970">
        <w:rPr>
          <w:i/>
          <w:color w:val="FF0000"/>
        </w:rPr>
        <w:t>int</w:t>
      </w:r>
      <w:r w:rsidRPr="00D95970">
        <w:rPr>
          <w:i/>
        </w:rPr>
        <w:t>)</w:t>
      </w:r>
      <w:r>
        <w:t>: número de identificación de tipo de vehículo.</w:t>
      </w:r>
    </w:p>
    <w:p w:rsidR="00AF50C2" w:rsidRPr="00E443F4" w:rsidRDefault="00AF50C2" w:rsidP="00AF50C2">
      <w:pPr>
        <w:pStyle w:val="Prrafodelista"/>
        <w:numPr>
          <w:ilvl w:val="0"/>
          <w:numId w:val="30"/>
        </w:numPr>
        <w:jc w:val="left"/>
      </w:pPr>
      <w:r>
        <w:t>&lt;idPlayas&gt;</w:t>
      </w:r>
      <w:r w:rsidRPr="00D95970">
        <w:rPr>
          <w:i/>
        </w:rPr>
        <w:t>(</w:t>
      </w:r>
      <w:r w:rsidRPr="00A7028D">
        <w:rPr>
          <w:i/>
          <w:color w:val="FF0000"/>
        </w:rPr>
        <w:t>int[]</w:t>
      </w:r>
      <w:r w:rsidRPr="00D95970">
        <w:rPr>
          <w:i/>
        </w:rPr>
        <w:t>)</w:t>
      </w:r>
      <w:r>
        <w:t>: listado de identificadores de playas de estacionamiento.</w:t>
      </w:r>
    </w:p>
    <w:p w:rsidR="00AF50C2" w:rsidRDefault="00AF50C2" w:rsidP="00AF50C2">
      <w:pPr>
        <w:pBdr>
          <w:bottom w:val="single" w:sz="12" w:space="1" w:color="auto"/>
        </w:pBdr>
        <w:jc w:val="left"/>
      </w:pPr>
      <w:r w:rsidRPr="002518DC">
        <w:rPr>
          <w:u w:val="single"/>
        </w:rPr>
        <w:t>RESPUESTA</w:t>
      </w:r>
      <w:r>
        <w:t xml:space="preserve">: precios por hora de las playas de estacionamiento solicitadas y del tipo de vehículo indicado, en formato JSON. </w:t>
      </w:r>
    </w:p>
    <w:p w:rsidR="00AF50C2" w:rsidRPr="001F0FF4" w:rsidRDefault="00AF50C2" w:rsidP="00AF50C2">
      <w:pPr>
        <w:rPr>
          <w:b/>
          <w:highlight w:val="white"/>
        </w:rPr>
      </w:pPr>
      <w:r w:rsidRPr="001F0FF4">
        <w:rPr>
          <w:b/>
          <w:highlight w:val="white"/>
        </w:rPr>
        <w:t>Atributos PrecioControlador</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IdPLaya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IdTipoVehiculo { get; set; }</w:t>
      </w:r>
    </w:p>
    <w:p w:rsidR="00AF50C2" w:rsidRDefault="00AF50C2" w:rsidP="003E35BA">
      <w:pPr>
        <w:pStyle w:val="Prrafodelista"/>
        <w:numPr>
          <w:ilvl w:val="0"/>
          <w:numId w:val="37"/>
        </w:numPr>
        <w:spacing w:after="0"/>
      </w:pPr>
      <w:r w:rsidRPr="001F0FF4">
        <w:rPr>
          <w:b/>
          <w:highlight w:val="white"/>
        </w:rPr>
        <w:t>double</w:t>
      </w:r>
      <w:r w:rsidRPr="001F0FF4">
        <w:rPr>
          <w:highlight w:val="white"/>
        </w:rPr>
        <w:t xml:space="preserve"> Precio { get; set; }</w:t>
      </w:r>
    </w:p>
    <w:p w:rsidR="003E35BA" w:rsidRDefault="003E35BA" w:rsidP="003E35BA">
      <w:pPr>
        <w:spacing w:after="0"/>
      </w:pPr>
    </w:p>
    <w:p w:rsidR="003E35BA" w:rsidRDefault="003E35BA">
      <w:pPr>
        <w:spacing w:before="0" w:after="160" w:line="259" w:lineRule="auto"/>
        <w:jc w:val="left"/>
        <w:rPr>
          <w:rFonts w:eastAsiaTheme="majorEastAsia" w:cstheme="majorBidi"/>
          <w:b/>
          <w:sz w:val="28"/>
          <w:szCs w:val="26"/>
        </w:rPr>
      </w:pPr>
      <w:bookmarkStart w:id="284" w:name="_Toc411342546"/>
      <w:r>
        <w:br w:type="page"/>
      </w:r>
    </w:p>
    <w:p w:rsidR="00AF50C2" w:rsidRPr="002518DC" w:rsidRDefault="00AF50C2" w:rsidP="00AF50C2">
      <w:pPr>
        <w:pStyle w:val="Ttulo2"/>
      </w:pPr>
      <w:bookmarkStart w:id="285" w:name="_Toc413098080"/>
      <w:r w:rsidRPr="00AF50C2">
        <w:lastRenderedPageBreak/>
        <w:t>EstadisticasController</w:t>
      </w:r>
      <w:r w:rsidRPr="002518DC">
        <w:t xml:space="preserve"> (Controlador de </w:t>
      </w:r>
      <w:r w:rsidR="00D34821" w:rsidRPr="002518DC">
        <w:t>Estadísticas</w:t>
      </w:r>
      <w:r w:rsidRPr="002518DC">
        <w:t>)</w:t>
      </w:r>
      <w:bookmarkEnd w:id="284"/>
      <w:bookmarkEnd w:id="285"/>
    </w:p>
    <w:p w:rsidR="00AF50C2" w:rsidRDefault="00AF50C2" w:rsidP="00AF50C2">
      <w:r>
        <w:t xml:space="preserve">Este controlador ofrece servicios de consulta y modificación de datos directamente relacionados con las </w:t>
      </w:r>
      <w:r w:rsidR="00592967">
        <w:t>estadísticas</w:t>
      </w:r>
      <w:r>
        <w:t xml:space="preserve"> de las playas de estacionamiento que forman parte del sistema GeoParking.</w:t>
      </w:r>
    </w:p>
    <w:p w:rsidR="00AF50C2" w:rsidRDefault="00AF50C2" w:rsidP="00AF50C2">
      <w:pPr>
        <w:jc w:val="left"/>
      </w:pPr>
      <w:bookmarkStart w:id="286" w:name="_Toc411342547"/>
      <w:bookmarkStart w:id="287" w:name="_Toc413098081"/>
      <w:r>
        <w:rPr>
          <w:rStyle w:val="Ttulo3Car"/>
        </w:rPr>
        <w:t>PostGuardarConsulta</w:t>
      </w:r>
      <w:r w:rsidRPr="00B5029C">
        <w:rPr>
          <w:rStyle w:val="Ttulo3Car"/>
        </w:rPr>
        <w:t>(</w:t>
      </w:r>
      <w:bookmarkEnd w:id="286"/>
      <w:bookmarkEnd w:id="287"/>
      <w:r w:rsidRPr="00562CFA">
        <w:rPr>
          <w:highlight w:val="white"/>
        </w:rPr>
        <w:t>[</w:t>
      </w:r>
      <w:r w:rsidRPr="00562CFA">
        <w:rPr>
          <w:i/>
          <w:highlight w:val="white"/>
        </w:rPr>
        <w:t>FromBody</w:t>
      </w:r>
      <w:r w:rsidRPr="00562CFA">
        <w:rPr>
          <w:highlight w:val="white"/>
        </w:rPr>
        <w:t>]</w:t>
      </w:r>
      <w:r>
        <w:rPr>
          <w:rStyle w:val="Ttulo3Car"/>
        </w:rPr>
        <w:t>PostConsultaEstadistica</w:t>
      </w:r>
      <w:r w:rsidRPr="00B453D6">
        <w:rPr>
          <w:rStyle w:val="Ttulo3Car"/>
          <w:b w:val="0"/>
        </w:rPr>
        <w:t>consulta</w:t>
      </w:r>
      <w:r w:rsidRPr="00B5029C">
        <w:rPr>
          <w:rStyle w:val="Ttulo3Car"/>
        </w:rPr>
        <w:t>)</w:t>
      </w:r>
      <w:r w:rsidRPr="009F3D22">
        <w:rPr>
          <w:b/>
        </w:rPr>
        <w:t>:</w:t>
      </w:r>
      <w:r>
        <w:t xml:space="preserve">Registra una consulta de la aplicación móvil para posteriores consultas estadísticas del sistema.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Estadisticas</w:t>
      </w:r>
      <w:r w:rsidRPr="00004659">
        <w:rPr>
          <w:highlight w:val="white"/>
        </w:rPr>
        <w:t>/</w:t>
      </w:r>
      <w:r>
        <w:rPr>
          <w:highlight w:val="white"/>
        </w:rPr>
        <w:t>PostGuardarConsulta</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Latitud</w:t>
      </w:r>
      <w:r w:rsidRPr="00B879F0">
        <w:rPr>
          <w:i/>
        </w:rPr>
        <w:t>(</w:t>
      </w:r>
      <w:r>
        <w:rPr>
          <w:i/>
          <w:color w:val="FF0000"/>
        </w:rPr>
        <w:t>string</w:t>
      </w:r>
      <w:r w:rsidRPr="00B879F0">
        <w:rPr>
          <w:i/>
        </w:rPr>
        <w:t>)</w:t>
      </w:r>
      <w:r>
        <w:t>: coordenada latitudinal.</w:t>
      </w:r>
    </w:p>
    <w:p w:rsidR="00AF50C2" w:rsidRDefault="00AF50C2" w:rsidP="00AF50C2">
      <w:pPr>
        <w:pStyle w:val="Prrafodelista"/>
        <w:numPr>
          <w:ilvl w:val="1"/>
          <w:numId w:val="31"/>
        </w:numPr>
        <w:jc w:val="left"/>
      </w:pPr>
      <w:r>
        <w:t>Longitud</w:t>
      </w:r>
      <w:r w:rsidRPr="00B879F0">
        <w:rPr>
          <w:i/>
        </w:rPr>
        <w:t>(</w:t>
      </w:r>
      <w:r>
        <w:rPr>
          <w:i/>
          <w:color w:val="FF0000"/>
        </w:rPr>
        <w:t>string</w:t>
      </w:r>
      <w:r w:rsidRPr="000A5730">
        <w:rPr>
          <w:i/>
        </w:rPr>
        <w:t>)</w:t>
      </w:r>
      <w:r>
        <w:t>:coordenada longitudinal.</w:t>
      </w:r>
    </w:p>
    <w:p w:rsidR="00AF50C2" w:rsidRDefault="00592967" w:rsidP="00AF50C2">
      <w:pPr>
        <w:pBdr>
          <w:bottom w:val="single" w:sz="12" w:space="1" w:color="auto"/>
        </w:pBdr>
        <w:jc w:val="left"/>
      </w:pPr>
      <w:r w:rsidRPr="002518DC">
        <w:rPr>
          <w:u w:val="single"/>
        </w:rPr>
        <w:t>RESPUESTA</w:t>
      </w:r>
      <w:r>
        <w:t>: no</w:t>
      </w:r>
      <w:r w:rsidR="00AF50C2">
        <w:t xml:space="preserve"> retorna nada.</w:t>
      </w:r>
    </w:p>
    <w:p w:rsidR="00AF50C2" w:rsidRDefault="00AF50C2" w:rsidP="00AF50C2">
      <w:pPr>
        <w:pBdr>
          <w:bottom w:val="single" w:sz="12" w:space="1" w:color="auto"/>
        </w:pBdr>
        <w:jc w:val="left"/>
      </w:pPr>
    </w:p>
    <w:p w:rsidR="00AF50C2" w:rsidRPr="00247F4D" w:rsidRDefault="00AF50C2" w:rsidP="00AF50C2">
      <w:pPr>
        <w:jc w:val="left"/>
        <w:rPr>
          <w:b/>
        </w:rPr>
      </w:pPr>
      <w:r w:rsidRPr="00247F4D">
        <w:rPr>
          <w:b/>
        </w:rPr>
        <w:t>Atributos PostConsultaEstadistica</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dPlaya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dTipoVehiculo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string</w:t>
      </w:r>
      <w:r>
        <w:rPr>
          <w:highlight w:val="white"/>
        </w:rPr>
        <w:t xml:space="preserve"> L</w:t>
      </w:r>
      <w:r w:rsidRPr="00247F4D">
        <w:rPr>
          <w:highlight w:val="white"/>
        </w:rPr>
        <w:t>atitud { get; set; }</w:t>
      </w:r>
    </w:p>
    <w:p w:rsidR="00AF50C2" w:rsidRPr="00247F4D" w:rsidRDefault="00AF50C2" w:rsidP="00AF50C2">
      <w:pPr>
        <w:pStyle w:val="Prrafodelista"/>
        <w:numPr>
          <w:ilvl w:val="0"/>
          <w:numId w:val="38"/>
        </w:numPr>
        <w:spacing w:before="0" w:after="0"/>
      </w:pPr>
      <w:r w:rsidRPr="00247F4D">
        <w:rPr>
          <w:b/>
          <w:highlight w:val="white"/>
        </w:rPr>
        <w:t>string</w:t>
      </w:r>
      <w:r>
        <w:rPr>
          <w:highlight w:val="white"/>
        </w:rPr>
        <w:t xml:space="preserve"> L</w:t>
      </w:r>
      <w:r w:rsidRPr="00247F4D">
        <w:rPr>
          <w:highlight w:val="white"/>
        </w:rPr>
        <w:t>ongitud { get; set; }</w:t>
      </w:r>
    </w:p>
    <w:p w:rsidR="00AF50C2" w:rsidRPr="002518DC" w:rsidRDefault="00AF50C2" w:rsidP="00AF50C2">
      <w:pPr>
        <w:pStyle w:val="Ttulo2"/>
      </w:pPr>
      <w:bookmarkStart w:id="288" w:name="_Toc411342548"/>
      <w:bookmarkStart w:id="289" w:name="_Toc413098082"/>
      <w:r w:rsidRPr="00AF50C2">
        <w:t>ContactoController</w:t>
      </w:r>
      <w:r w:rsidRPr="002518DC">
        <w:t xml:space="preserve"> (Controlador de Contacto)</w:t>
      </w:r>
      <w:bookmarkEnd w:id="288"/>
      <w:bookmarkEnd w:id="289"/>
    </w:p>
    <w:p w:rsidR="00AF50C2" w:rsidRDefault="00AF50C2" w:rsidP="00AF50C2">
      <w:r>
        <w:t>Este controlador ofrece servicios envió de mensajes a través del dominio de la aplicación.</w:t>
      </w:r>
    </w:p>
    <w:p w:rsidR="00AF50C2" w:rsidRPr="00F87DCE" w:rsidRDefault="00AF50C2" w:rsidP="00AF50C2">
      <w:bookmarkStart w:id="290" w:name="_Toc411342549"/>
      <w:bookmarkStart w:id="291" w:name="_Toc413098083"/>
      <w:r w:rsidRPr="00F91CDB">
        <w:rPr>
          <w:rStyle w:val="Ttulo3Car"/>
        </w:rPr>
        <w:t>PostEnviarEmailDeContacto</w:t>
      </w:r>
      <w:r w:rsidRPr="00B5029C">
        <w:rPr>
          <w:rStyle w:val="Ttulo3Car"/>
        </w:rPr>
        <w:t xml:space="preserve"> ((</w:t>
      </w:r>
      <w:bookmarkEnd w:id="290"/>
      <w:bookmarkEnd w:id="291"/>
      <w:r w:rsidRPr="00562CFA">
        <w:rPr>
          <w:highlight w:val="white"/>
        </w:rPr>
        <w:t>[</w:t>
      </w:r>
      <w:r w:rsidRPr="00562CFA">
        <w:rPr>
          <w:i/>
          <w:highlight w:val="white"/>
        </w:rPr>
        <w:t>FromBody</w:t>
      </w:r>
      <w:r w:rsidR="00D34821" w:rsidRPr="00562CFA">
        <w:rPr>
          <w:highlight w:val="white"/>
        </w:rPr>
        <w:t>]</w:t>
      </w:r>
      <w:r w:rsidR="00D34821">
        <w:rPr>
          <w:rStyle w:val="Ttulo3Car"/>
        </w:rPr>
        <w:t xml:space="preserve"> Contacto</w:t>
      </w:r>
      <w:r>
        <w:rPr>
          <w:rStyle w:val="Ttulo3Car"/>
        </w:rPr>
        <w:t xml:space="preserve"> </w:t>
      </w:r>
      <w:r w:rsidRPr="00B453D6">
        <w:rPr>
          <w:rStyle w:val="Ttulo3Car"/>
          <w:b w:val="0"/>
        </w:rPr>
        <w:t>mensaje</w:t>
      </w:r>
      <w:r w:rsidRPr="00B5029C">
        <w:rPr>
          <w:rStyle w:val="Ttulo3Car"/>
        </w:rPr>
        <w:t>)</w:t>
      </w:r>
      <w:r w:rsidRPr="00F91CDB">
        <w:rPr>
          <w:b/>
        </w:rPr>
        <w:t>:</w:t>
      </w:r>
      <w:r>
        <w:t xml:space="preserve"> Envía un mensaje vía </w:t>
      </w:r>
      <w:r w:rsidRPr="00F87DCE">
        <w:t xml:space="preserve">mail. </w:t>
      </w:r>
    </w:p>
    <w:p w:rsidR="00AF50C2" w:rsidRDefault="00AF50C2" w:rsidP="00AF50C2">
      <w:pPr>
        <w:spacing w:before="0" w:after="0"/>
      </w:pPr>
      <w:r w:rsidRPr="00F87DCE">
        <w:rPr>
          <w:u w:val="single"/>
        </w:rPr>
        <w:t>URL</w:t>
      </w:r>
      <w:r w:rsidRPr="00F87DCE">
        <w:t>: geoparking.com/</w:t>
      </w:r>
      <w:r w:rsidRPr="00F87DCE">
        <w:rPr>
          <w:highlight w:val="white"/>
        </w:rPr>
        <w:t>api/Contacto/</w:t>
      </w:r>
      <w:r>
        <w:rPr>
          <w:highlight w:val="white"/>
        </w:rPr>
        <w:t>PostEnviarEmailDeContacto</w:t>
      </w:r>
    </w:p>
    <w:p w:rsidR="00AF50C2" w:rsidRDefault="00AF50C2" w:rsidP="00AF50C2">
      <w:pPr>
        <w:spacing w:before="0" w:after="0"/>
      </w:pPr>
    </w:p>
    <w:p w:rsidR="00AF50C2" w:rsidRDefault="00AF50C2" w:rsidP="00AF50C2">
      <w:pPr>
        <w:spacing w:before="0" w:after="0"/>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rPr>
        <w:t>Contacto</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nombre del autor.</w:t>
      </w:r>
    </w:p>
    <w:p w:rsidR="00AF50C2" w:rsidRDefault="00592967" w:rsidP="00AF50C2">
      <w:pPr>
        <w:pStyle w:val="Prrafodelista"/>
        <w:numPr>
          <w:ilvl w:val="1"/>
          <w:numId w:val="31"/>
        </w:numPr>
        <w:jc w:val="left"/>
      </w:pPr>
      <w:r>
        <w:t>Apellido</w:t>
      </w:r>
      <w:r w:rsidRPr="00B879F0">
        <w:rPr>
          <w:i/>
        </w:rPr>
        <w:t xml:space="preserve"> (</w:t>
      </w:r>
      <w:r w:rsidR="00AF50C2">
        <w:rPr>
          <w:i/>
          <w:color w:val="FF0000"/>
        </w:rPr>
        <w:t>string</w:t>
      </w:r>
      <w:r w:rsidR="00AF50C2" w:rsidRPr="00B879F0">
        <w:rPr>
          <w:i/>
        </w:rPr>
        <w:t>)</w:t>
      </w:r>
      <w:r w:rsidR="00AF50C2">
        <w:t>: apellido del autor.</w:t>
      </w:r>
    </w:p>
    <w:p w:rsidR="00AF50C2" w:rsidRDefault="00592967" w:rsidP="00AF50C2">
      <w:pPr>
        <w:pStyle w:val="Prrafodelista"/>
        <w:numPr>
          <w:ilvl w:val="1"/>
          <w:numId w:val="31"/>
        </w:numPr>
        <w:jc w:val="left"/>
      </w:pPr>
      <w:r>
        <w:t>Teléfono</w:t>
      </w:r>
      <w:r w:rsidRPr="00B879F0">
        <w:rPr>
          <w:i/>
        </w:rPr>
        <w:t xml:space="preserve"> (</w:t>
      </w:r>
      <w:r w:rsidR="00AF50C2">
        <w:rPr>
          <w:i/>
          <w:color w:val="FF0000"/>
        </w:rPr>
        <w:t>string</w:t>
      </w:r>
      <w:r w:rsidR="00AF50C2" w:rsidRPr="00B879F0">
        <w:rPr>
          <w:i/>
        </w:rPr>
        <w:t>)</w:t>
      </w:r>
      <w:r w:rsidR="00AF50C2">
        <w:t>: teléfono del autor.</w:t>
      </w:r>
    </w:p>
    <w:p w:rsidR="00AF50C2" w:rsidRPr="00AE4A88" w:rsidRDefault="00592967" w:rsidP="00AF50C2">
      <w:pPr>
        <w:pStyle w:val="Prrafodelista"/>
        <w:numPr>
          <w:ilvl w:val="1"/>
          <w:numId w:val="31"/>
        </w:numPr>
        <w:jc w:val="left"/>
        <w:rPr>
          <w:lang w:val="en-US"/>
        </w:rPr>
      </w:pPr>
      <w:r w:rsidRPr="00AE4A88">
        <w:rPr>
          <w:lang w:val="en-US"/>
        </w:rPr>
        <w:t>Email</w:t>
      </w:r>
      <w:r w:rsidRPr="00AE4A88">
        <w:rPr>
          <w:i/>
          <w:lang w:val="en-US"/>
        </w:rPr>
        <w:t xml:space="preserve"> (</w:t>
      </w:r>
      <w:r w:rsidR="00AF50C2" w:rsidRPr="00AE4A88">
        <w:rPr>
          <w:i/>
          <w:color w:val="FF0000"/>
          <w:lang w:val="en-US"/>
        </w:rPr>
        <w:t>string</w:t>
      </w:r>
      <w:r w:rsidR="00AF50C2" w:rsidRPr="00AE4A88">
        <w:rPr>
          <w:i/>
          <w:lang w:val="en-US"/>
        </w:rPr>
        <w:t>)</w:t>
      </w:r>
      <w:r w:rsidR="00AF50C2" w:rsidRPr="00AE4A88">
        <w:rPr>
          <w:lang w:val="en-US"/>
        </w:rPr>
        <w:t>: email del autor.</w:t>
      </w:r>
    </w:p>
    <w:p w:rsidR="00AF50C2" w:rsidRDefault="00592967" w:rsidP="00AF50C2">
      <w:pPr>
        <w:pStyle w:val="Prrafodelista"/>
        <w:numPr>
          <w:ilvl w:val="1"/>
          <w:numId w:val="31"/>
        </w:numPr>
        <w:jc w:val="left"/>
      </w:pPr>
      <w:r>
        <w:t>Mensaje</w:t>
      </w:r>
      <w:r w:rsidRPr="00B879F0">
        <w:rPr>
          <w:i/>
        </w:rPr>
        <w:t xml:space="preserve"> (</w:t>
      </w:r>
      <w:r w:rsidR="00AF50C2">
        <w:rPr>
          <w:i/>
          <w:color w:val="FF0000"/>
        </w:rPr>
        <w:t>string</w:t>
      </w:r>
      <w:r w:rsidR="00AF50C2" w:rsidRPr="00B879F0">
        <w:rPr>
          <w:i/>
        </w:rPr>
        <w:t>)</w:t>
      </w:r>
      <w:r w:rsidR="00AF50C2">
        <w:t>: cadena de texto del mensaje.</w:t>
      </w:r>
    </w:p>
    <w:p w:rsidR="00AF50C2" w:rsidRDefault="00AF50C2" w:rsidP="00AF50C2">
      <w:pPr>
        <w:pBdr>
          <w:bottom w:val="single" w:sz="12" w:space="1" w:color="auto"/>
        </w:pBdr>
        <w:jc w:val="left"/>
      </w:pPr>
      <w:r w:rsidRPr="00B453D6">
        <w:rPr>
          <w:u w:val="single"/>
        </w:rPr>
        <w:t>RESPUESTA</w:t>
      </w:r>
      <w:r>
        <w:t>: no retorna nada.</w:t>
      </w:r>
    </w:p>
    <w:p w:rsidR="00AF50C2" w:rsidRDefault="00AF50C2" w:rsidP="00AF50C2">
      <w:pPr>
        <w:pBdr>
          <w:bottom w:val="single" w:sz="12" w:space="1" w:color="auto"/>
        </w:pBdr>
        <w:jc w:val="left"/>
      </w:pPr>
    </w:p>
    <w:p w:rsidR="00AF50C2" w:rsidRPr="00B453D6" w:rsidRDefault="00AF50C2" w:rsidP="00AF50C2">
      <w:pPr>
        <w:rPr>
          <w:b/>
        </w:rPr>
      </w:pPr>
      <w:r w:rsidRPr="00B453D6">
        <w:rPr>
          <w:b/>
        </w:rPr>
        <w:t>Atributos Contacto</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Nombre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Apellido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Telefono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Email { get; set; }</w:t>
      </w:r>
    </w:p>
    <w:p w:rsidR="00AF50C2" w:rsidRPr="00AF50C2" w:rsidRDefault="00AF50C2" w:rsidP="00AF50C2">
      <w:pPr>
        <w:pStyle w:val="Prrafodelista"/>
        <w:numPr>
          <w:ilvl w:val="0"/>
          <w:numId w:val="34"/>
        </w:numPr>
        <w:spacing w:before="0"/>
      </w:pPr>
      <w:r w:rsidRPr="00B453D6">
        <w:rPr>
          <w:b/>
          <w:highlight w:val="white"/>
        </w:rPr>
        <w:t>string</w:t>
      </w:r>
      <w:r w:rsidRPr="00B453D6">
        <w:rPr>
          <w:highlight w:val="white"/>
        </w:rPr>
        <w:t xml:space="preserve"> Mensaje { get; set; }</w:t>
      </w:r>
    </w:p>
    <w:sectPr w:rsidR="00AF50C2" w:rsidRPr="00AF50C2" w:rsidSect="00C00362">
      <w:headerReference w:type="default" r:id="rId90"/>
      <w:footerReference w:type="default" r:id="rId9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4FA" w:rsidRDefault="007C34FA" w:rsidP="00060D43">
      <w:pPr>
        <w:spacing w:before="0" w:after="0"/>
      </w:pPr>
      <w:r>
        <w:separator/>
      </w:r>
    </w:p>
  </w:endnote>
  <w:endnote w:type="continuationSeparator" w:id="0">
    <w:p w:rsidR="007C34FA" w:rsidRDefault="007C34FA"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060D43"/>
  <w:sdt>
    <w:sdtPr>
      <w:id w:val="8370386"/>
      <w:docPartObj>
        <w:docPartGallery w:val="Page Numbers (Bottom of Page)"/>
        <w:docPartUnique/>
      </w:docPartObj>
    </w:sdtPr>
    <w:sdtEndPr/>
    <w:sdtContent>
      <w:p w:rsidR="00AE4A88" w:rsidRDefault="00AE4A88" w:rsidP="00060D43">
        <w:pPr>
          <w:pStyle w:val="Piedepgina"/>
          <w:jc w:val="right"/>
        </w:pPr>
        <w:r>
          <w:rPr>
            <w:b/>
          </w:rPr>
          <w:t>GeoParking</w:t>
        </w:r>
        <w:r w:rsidRPr="00604D1D">
          <w:rPr>
            <w:b/>
          </w:rPr>
          <w:t xml:space="preserve"> ®</w:t>
        </w:r>
        <w:r>
          <w:rPr>
            <w:b/>
          </w:rPr>
          <w:t xml:space="preserve"> - </w:t>
        </w:r>
        <w:r>
          <w:t>Manuales|</w:t>
        </w:r>
        <w:r>
          <w:fldChar w:fldCharType="begin"/>
        </w:r>
        <w:r>
          <w:instrText xml:space="preserve"> PAGE   \* MERGEFORMAT </w:instrText>
        </w:r>
        <w:r>
          <w:fldChar w:fldCharType="separate"/>
        </w:r>
        <w:r w:rsidR="00EF51FF">
          <w:rPr>
            <w:noProof/>
          </w:rPr>
          <w:t>64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4FA" w:rsidRDefault="007C34FA" w:rsidP="00060D43">
      <w:pPr>
        <w:spacing w:before="0" w:after="0"/>
      </w:pPr>
      <w:r>
        <w:separator/>
      </w:r>
    </w:p>
  </w:footnote>
  <w:footnote w:type="continuationSeparator" w:id="0">
    <w:p w:rsidR="007C34FA" w:rsidRDefault="007C34FA" w:rsidP="00060D4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DD7A93">
    <w:pPr>
      <w:pStyle w:val="Encabezado"/>
      <w:pBdr>
        <w:bottom w:val="single" w:sz="12" w:space="1" w:color="auto"/>
      </w:pBdr>
      <w:jc w:val="right"/>
      <w:rPr>
        <w:lang w:val="es-AR"/>
      </w:rPr>
    </w:pPr>
    <w:r>
      <w:rPr>
        <w:lang w:val="es-AR"/>
      </w:rPr>
      <w:t>Manuales GeoParking</w:t>
    </w:r>
  </w:p>
  <w:p w:rsidR="00AE4A88" w:rsidRDefault="00AE4A88" w:rsidP="00DD7A93">
    <w:pPr>
      <w:pStyle w:val="Encabezado"/>
      <w:pBdr>
        <w:bottom w:val="single" w:sz="12" w:space="1" w:color="auto"/>
      </w:pBdr>
      <w:jc w:val="right"/>
      <w:rPr>
        <w:lang w:val="es-AR"/>
      </w:rPr>
    </w:pPr>
  </w:p>
  <w:p w:rsidR="00AE4A88" w:rsidRPr="00DD7A93" w:rsidRDefault="00AE4A88" w:rsidP="00DD7A93">
    <w:pPr>
      <w:pStyle w:val="Encabezado"/>
      <w:jc w:val="left"/>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4393"/>
    <w:multiLevelType w:val="hybridMultilevel"/>
    <w:tmpl w:val="573C1F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FF7E5C"/>
    <w:multiLevelType w:val="hybridMultilevel"/>
    <w:tmpl w:val="BADC28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9827CAB"/>
    <w:multiLevelType w:val="hybridMultilevel"/>
    <w:tmpl w:val="1BE21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4">
    <w:nsid w:val="0EBD2D00"/>
    <w:multiLevelType w:val="hybridMultilevel"/>
    <w:tmpl w:val="3E3E2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52A311B"/>
    <w:multiLevelType w:val="hybridMultilevel"/>
    <w:tmpl w:val="4BF0A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BC0ADB"/>
    <w:multiLevelType w:val="hybridMultilevel"/>
    <w:tmpl w:val="30767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9E7866"/>
    <w:multiLevelType w:val="hybridMultilevel"/>
    <w:tmpl w:val="46D27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9FA3BE1"/>
    <w:multiLevelType w:val="hybridMultilevel"/>
    <w:tmpl w:val="632ABA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9852A4"/>
    <w:multiLevelType w:val="hybridMultilevel"/>
    <w:tmpl w:val="569E7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C830E0F"/>
    <w:multiLevelType w:val="hybridMultilevel"/>
    <w:tmpl w:val="556EB15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06575E4"/>
    <w:multiLevelType w:val="hybridMultilevel"/>
    <w:tmpl w:val="B2FAD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2392162"/>
    <w:multiLevelType w:val="hybridMultilevel"/>
    <w:tmpl w:val="D6DC697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3">
    <w:nsid w:val="229431D5"/>
    <w:multiLevelType w:val="hybridMultilevel"/>
    <w:tmpl w:val="ECCC0F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4C13538"/>
    <w:multiLevelType w:val="hybridMultilevel"/>
    <w:tmpl w:val="C18EE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BA57B3"/>
    <w:multiLevelType w:val="hybridMultilevel"/>
    <w:tmpl w:val="8328F96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D972E31"/>
    <w:multiLevelType w:val="hybridMultilevel"/>
    <w:tmpl w:val="A73AD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171A88"/>
    <w:multiLevelType w:val="hybridMultilevel"/>
    <w:tmpl w:val="F17253D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F630A70"/>
    <w:multiLevelType w:val="hybridMultilevel"/>
    <w:tmpl w:val="3C6C4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32C331B"/>
    <w:multiLevelType w:val="hybridMultilevel"/>
    <w:tmpl w:val="D3AA9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749752F"/>
    <w:multiLevelType w:val="hybridMultilevel"/>
    <w:tmpl w:val="C72A373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83D00FC"/>
    <w:multiLevelType w:val="hybridMultilevel"/>
    <w:tmpl w:val="F8882C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C36017B"/>
    <w:multiLevelType w:val="hybridMultilevel"/>
    <w:tmpl w:val="1150A0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DCE2E89"/>
    <w:multiLevelType w:val="hybridMultilevel"/>
    <w:tmpl w:val="0DDAD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0E6474A"/>
    <w:multiLevelType w:val="hybridMultilevel"/>
    <w:tmpl w:val="65B2CC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8EB062A"/>
    <w:multiLevelType w:val="multilevel"/>
    <w:tmpl w:val="33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62A98"/>
    <w:multiLevelType w:val="hybridMultilevel"/>
    <w:tmpl w:val="AE266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C4623"/>
    <w:multiLevelType w:val="hybridMultilevel"/>
    <w:tmpl w:val="F46EB2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0811103"/>
    <w:multiLevelType w:val="hybridMultilevel"/>
    <w:tmpl w:val="9A44C94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A1F7E9A"/>
    <w:multiLevelType w:val="hybridMultilevel"/>
    <w:tmpl w:val="741A828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A311D32"/>
    <w:multiLevelType w:val="hybridMultilevel"/>
    <w:tmpl w:val="FC7E0968"/>
    <w:lvl w:ilvl="0" w:tplc="A78E7B84">
      <w:start w:val="4"/>
      <w:numFmt w:val="bullet"/>
      <w:lvlText w:val="-"/>
      <w:lvlJc w:val="left"/>
      <w:pPr>
        <w:ind w:left="1069" w:hanging="360"/>
      </w:pPr>
      <w:rPr>
        <w:rFonts w:ascii="Calibri" w:eastAsiaTheme="minorHAnsi" w:hAnsi="Calibri"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4">
    <w:nsid w:val="6B172354"/>
    <w:multiLevelType w:val="hybridMultilevel"/>
    <w:tmpl w:val="08087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7">
    <w:nsid w:val="75CE247B"/>
    <w:multiLevelType w:val="hybridMultilevel"/>
    <w:tmpl w:val="7DD86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FC2775"/>
    <w:multiLevelType w:val="hybridMultilevel"/>
    <w:tmpl w:val="A0F41BC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35"/>
  </w:num>
  <w:num w:numId="2">
    <w:abstractNumId w:val="3"/>
  </w:num>
  <w:num w:numId="3">
    <w:abstractNumId w:val="36"/>
  </w:num>
  <w:num w:numId="4">
    <w:abstractNumId w:val="19"/>
  </w:num>
  <w:num w:numId="5">
    <w:abstractNumId w:val="22"/>
  </w:num>
  <w:num w:numId="6">
    <w:abstractNumId w:val="15"/>
  </w:num>
  <w:num w:numId="7">
    <w:abstractNumId w:val="18"/>
  </w:num>
  <w:num w:numId="8">
    <w:abstractNumId w:val="12"/>
  </w:num>
  <w:num w:numId="9">
    <w:abstractNumId w:val="13"/>
  </w:num>
  <w:num w:numId="10">
    <w:abstractNumId w:val="38"/>
  </w:num>
  <w:num w:numId="11">
    <w:abstractNumId w:val="33"/>
  </w:num>
  <w:num w:numId="12">
    <w:abstractNumId w:val="0"/>
  </w:num>
  <w:num w:numId="13">
    <w:abstractNumId w:val="14"/>
  </w:num>
  <w:num w:numId="14">
    <w:abstractNumId w:val="37"/>
  </w:num>
  <w:num w:numId="15">
    <w:abstractNumId w:val="31"/>
  </w:num>
  <w:num w:numId="16">
    <w:abstractNumId w:val="16"/>
  </w:num>
  <w:num w:numId="17">
    <w:abstractNumId w:val="10"/>
  </w:num>
  <w:num w:numId="18">
    <w:abstractNumId w:val="23"/>
  </w:num>
  <w:num w:numId="19">
    <w:abstractNumId w:val="32"/>
  </w:num>
  <w:num w:numId="20">
    <w:abstractNumId w:val="20"/>
  </w:num>
  <w:num w:numId="21">
    <w:abstractNumId w:val="25"/>
  </w:num>
  <w:num w:numId="22">
    <w:abstractNumId w:val="1"/>
  </w:num>
  <w:num w:numId="23">
    <w:abstractNumId w:val="17"/>
  </w:num>
  <w:num w:numId="24">
    <w:abstractNumId w:val="27"/>
  </w:num>
  <w:num w:numId="25">
    <w:abstractNumId w:val="34"/>
  </w:num>
  <w:num w:numId="26">
    <w:abstractNumId w:val="21"/>
  </w:num>
  <w:num w:numId="27">
    <w:abstractNumId w:val="2"/>
  </w:num>
  <w:num w:numId="28">
    <w:abstractNumId w:val="24"/>
  </w:num>
  <w:num w:numId="29">
    <w:abstractNumId w:val="4"/>
  </w:num>
  <w:num w:numId="30">
    <w:abstractNumId w:val="26"/>
  </w:num>
  <w:num w:numId="31">
    <w:abstractNumId w:val="11"/>
  </w:num>
  <w:num w:numId="32">
    <w:abstractNumId w:val="6"/>
  </w:num>
  <w:num w:numId="33">
    <w:abstractNumId w:val="29"/>
  </w:num>
  <w:num w:numId="34">
    <w:abstractNumId w:val="8"/>
  </w:num>
  <w:num w:numId="35">
    <w:abstractNumId w:val="9"/>
  </w:num>
  <w:num w:numId="36">
    <w:abstractNumId w:val="7"/>
  </w:num>
  <w:num w:numId="37">
    <w:abstractNumId w:val="30"/>
  </w:num>
  <w:num w:numId="38">
    <w:abstractNumId w:val="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56E4"/>
    <w:rsid w:val="000177CE"/>
    <w:rsid w:val="0004567D"/>
    <w:rsid w:val="000559DD"/>
    <w:rsid w:val="00060D43"/>
    <w:rsid w:val="0007206D"/>
    <w:rsid w:val="000B49F2"/>
    <w:rsid w:val="000C2275"/>
    <w:rsid w:val="000E02DE"/>
    <w:rsid w:val="00101DA0"/>
    <w:rsid w:val="00113A9D"/>
    <w:rsid w:val="001219A7"/>
    <w:rsid w:val="00134583"/>
    <w:rsid w:val="00137332"/>
    <w:rsid w:val="00140913"/>
    <w:rsid w:val="00176330"/>
    <w:rsid w:val="0018459B"/>
    <w:rsid w:val="001850BE"/>
    <w:rsid w:val="00194B17"/>
    <w:rsid w:val="001A7032"/>
    <w:rsid w:val="001D0AB5"/>
    <w:rsid w:val="001D5749"/>
    <w:rsid w:val="001D6255"/>
    <w:rsid w:val="001F3335"/>
    <w:rsid w:val="00206348"/>
    <w:rsid w:val="00220FB6"/>
    <w:rsid w:val="00231DC8"/>
    <w:rsid w:val="002536CE"/>
    <w:rsid w:val="00257773"/>
    <w:rsid w:val="0029207B"/>
    <w:rsid w:val="002B609F"/>
    <w:rsid w:val="002B7A9D"/>
    <w:rsid w:val="002C669D"/>
    <w:rsid w:val="002D2B0F"/>
    <w:rsid w:val="002D507C"/>
    <w:rsid w:val="002D735E"/>
    <w:rsid w:val="00302F64"/>
    <w:rsid w:val="00314519"/>
    <w:rsid w:val="00327364"/>
    <w:rsid w:val="00336503"/>
    <w:rsid w:val="00347614"/>
    <w:rsid w:val="003478F8"/>
    <w:rsid w:val="00354F9E"/>
    <w:rsid w:val="00372A7A"/>
    <w:rsid w:val="003735CD"/>
    <w:rsid w:val="00385501"/>
    <w:rsid w:val="00386765"/>
    <w:rsid w:val="00396A3C"/>
    <w:rsid w:val="003B559B"/>
    <w:rsid w:val="003C0E40"/>
    <w:rsid w:val="003D045F"/>
    <w:rsid w:val="003D6EE4"/>
    <w:rsid w:val="003E35BA"/>
    <w:rsid w:val="00421D84"/>
    <w:rsid w:val="0044314F"/>
    <w:rsid w:val="00445614"/>
    <w:rsid w:val="00452F80"/>
    <w:rsid w:val="0045760D"/>
    <w:rsid w:val="00470015"/>
    <w:rsid w:val="004C0B43"/>
    <w:rsid w:val="004D41FE"/>
    <w:rsid w:val="004E4262"/>
    <w:rsid w:val="00527E2F"/>
    <w:rsid w:val="00552C09"/>
    <w:rsid w:val="0055655A"/>
    <w:rsid w:val="00560E20"/>
    <w:rsid w:val="0056292B"/>
    <w:rsid w:val="00587C74"/>
    <w:rsid w:val="00592967"/>
    <w:rsid w:val="005C2B02"/>
    <w:rsid w:val="005D2E33"/>
    <w:rsid w:val="005E0536"/>
    <w:rsid w:val="005E31A7"/>
    <w:rsid w:val="0060293A"/>
    <w:rsid w:val="00604D1D"/>
    <w:rsid w:val="00615544"/>
    <w:rsid w:val="00633098"/>
    <w:rsid w:val="00647C9E"/>
    <w:rsid w:val="00681B79"/>
    <w:rsid w:val="006A70F0"/>
    <w:rsid w:val="006D148C"/>
    <w:rsid w:val="006E1265"/>
    <w:rsid w:val="006E3142"/>
    <w:rsid w:val="006F7410"/>
    <w:rsid w:val="00702198"/>
    <w:rsid w:val="0071450B"/>
    <w:rsid w:val="0073109A"/>
    <w:rsid w:val="00754DF6"/>
    <w:rsid w:val="007554CC"/>
    <w:rsid w:val="00756B82"/>
    <w:rsid w:val="00772892"/>
    <w:rsid w:val="00783F61"/>
    <w:rsid w:val="007859E3"/>
    <w:rsid w:val="007B3635"/>
    <w:rsid w:val="007C1735"/>
    <w:rsid w:val="007C34FA"/>
    <w:rsid w:val="007F57BC"/>
    <w:rsid w:val="00810D74"/>
    <w:rsid w:val="00827454"/>
    <w:rsid w:val="0084472B"/>
    <w:rsid w:val="00857164"/>
    <w:rsid w:val="0086262E"/>
    <w:rsid w:val="00881B49"/>
    <w:rsid w:val="008864AB"/>
    <w:rsid w:val="00887C6B"/>
    <w:rsid w:val="00894997"/>
    <w:rsid w:val="008A528B"/>
    <w:rsid w:val="008C7423"/>
    <w:rsid w:val="008D7847"/>
    <w:rsid w:val="0090792F"/>
    <w:rsid w:val="00934C85"/>
    <w:rsid w:val="00935318"/>
    <w:rsid w:val="0094131A"/>
    <w:rsid w:val="00950853"/>
    <w:rsid w:val="00965EE4"/>
    <w:rsid w:val="00967BD0"/>
    <w:rsid w:val="009777E5"/>
    <w:rsid w:val="00984DC7"/>
    <w:rsid w:val="00992671"/>
    <w:rsid w:val="009A2898"/>
    <w:rsid w:val="009A58A6"/>
    <w:rsid w:val="009B7302"/>
    <w:rsid w:val="009C6C48"/>
    <w:rsid w:val="009E1B8D"/>
    <w:rsid w:val="009E380A"/>
    <w:rsid w:val="00A06CE9"/>
    <w:rsid w:val="00A13DD4"/>
    <w:rsid w:val="00A369EF"/>
    <w:rsid w:val="00A60595"/>
    <w:rsid w:val="00A85D4C"/>
    <w:rsid w:val="00A905A5"/>
    <w:rsid w:val="00AB6355"/>
    <w:rsid w:val="00AD05AC"/>
    <w:rsid w:val="00AE2A51"/>
    <w:rsid w:val="00AE4A88"/>
    <w:rsid w:val="00AE728B"/>
    <w:rsid w:val="00AF50C2"/>
    <w:rsid w:val="00B371A9"/>
    <w:rsid w:val="00B4092D"/>
    <w:rsid w:val="00B41D37"/>
    <w:rsid w:val="00B64B3C"/>
    <w:rsid w:val="00B72CFA"/>
    <w:rsid w:val="00B84E26"/>
    <w:rsid w:val="00BA7B0C"/>
    <w:rsid w:val="00BB18D6"/>
    <w:rsid w:val="00BB7BA7"/>
    <w:rsid w:val="00BF582D"/>
    <w:rsid w:val="00BF74DF"/>
    <w:rsid w:val="00C00362"/>
    <w:rsid w:val="00C25B1E"/>
    <w:rsid w:val="00C375FC"/>
    <w:rsid w:val="00C44F36"/>
    <w:rsid w:val="00C45743"/>
    <w:rsid w:val="00C77723"/>
    <w:rsid w:val="00C82723"/>
    <w:rsid w:val="00C82AD9"/>
    <w:rsid w:val="00C87FC4"/>
    <w:rsid w:val="00C90E8D"/>
    <w:rsid w:val="00C9339D"/>
    <w:rsid w:val="00CB1362"/>
    <w:rsid w:val="00CB652E"/>
    <w:rsid w:val="00CC0161"/>
    <w:rsid w:val="00CD42E6"/>
    <w:rsid w:val="00D167AA"/>
    <w:rsid w:val="00D17FA4"/>
    <w:rsid w:val="00D2196C"/>
    <w:rsid w:val="00D34821"/>
    <w:rsid w:val="00D52286"/>
    <w:rsid w:val="00D5289E"/>
    <w:rsid w:val="00D5580A"/>
    <w:rsid w:val="00D57F8E"/>
    <w:rsid w:val="00D6602B"/>
    <w:rsid w:val="00D80A09"/>
    <w:rsid w:val="00D970EA"/>
    <w:rsid w:val="00DB1D12"/>
    <w:rsid w:val="00DC04DD"/>
    <w:rsid w:val="00DD7A93"/>
    <w:rsid w:val="00DE5113"/>
    <w:rsid w:val="00DF0BEF"/>
    <w:rsid w:val="00E07B63"/>
    <w:rsid w:val="00E558AF"/>
    <w:rsid w:val="00E74FEC"/>
    <w:rsid w:val="00E85435"/>
    <w:rsid w:val="00EB7273"/>
    <w:rsid w:val="00EC5F9E"/>
    <w:rsid w:val="00EE44AE"/>
    <w:rsid w:val="00EF1587"/>
    <w:rsid w:val="00EF51FF"/>
    <w:rsid w:val="00F133FD"/>
    <w:rsid w:val="00F13CC5"/>
    <w:rsid w:val="00F31A33"/>
    <w:rsid w:val="00FA3D02"/>
    <w:rsid w:val="00FC1343"/>
    <w:rsid w:val="00FC4A9F"/>
    <w:rsid w:val="00FC53ED"/>
    <w:rsid w:val="00FD5FE0"/>
    <w:rsid w:val="00FD7BF0"/>
    <w:rsid w:val="00FE662C"/>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8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8.png"/><Relationship Id="rId21" Type="http://schemas.openxmlformats.org/officeDocument/2006/relationships/image" Target="media/image12.JPG"/><Relationship Id="rId34" Type="http://schemas.openxmlformats.org/officeDocument/2006/relationships/hyperlink" Target="mailto:info.geoparking@gmail.com" TargetMode="External"/><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geoparking.com.ar/api/Disponibilidades/PostSeActualizarDisponibilidad%20" TargetMode="External"/><Relationship Id="rId89" Type="http://schemas.openxmlformats.org/officeDocument/2006/relationships/hyperlink" Target="http://geoparking.com.ar/api/%20Precios/PostActualizarPrecio%20" TargetMode="Externa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hyperlink" Target="mailto:info.geoparking@gmail.com" TargetMode="Externa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geoparking.com.ar/api/%20Servicios/PostActualizarCapacidadServicio%20" TargetMode="External"/><Relationship Id="rId5" Type="http://schemas.microsoft.com/office/2007/relationships/stylesWithEffects" Target="stylesWithEffects.xml"/><Relationship Id="rId61" Type="http://schemas.openxmlformats.org/officeDocument/2006/relationships/image" Target="media/image50.JPG"/><Relationship Id="rId82" Type="http://schemas.openxmlformats.org/officeDocument/2006/relationships/hyperlink" Target="http://geoparking.com.ar/api/Playas/PostActualizarTipoPlaya%20" TargetMode="External"/><Relationship Id="rId90"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G"/><Relationship Id="rId64" Type="http://schemas.openxmlformats.org/officeDocument/2006/relationships/image" Target="media/image53.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40.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geoparking.com.ar/api/Disponibilidades/PostSeActualizarDisponibilidadGeneral%20"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1.JP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geoparking.com.ar/api/Playas/PosActualizarHorarioPlaya%20" TargetMode="External"/><Relationship Id="rId88" Type="http://schemas.openxmlformats.org/officeDocument/2006/relationships/hyperlink" Target="http://geoparking.com.ar/api/%20Servicios/PostCancelarServicio%2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G"/><Relationship Id="rId10" Type="http://schemas.openxmlformats.org/officeDocument/2006/relationships/image" Target="media/image1.JPG"/><Relationship Id="rId31" Type="http://schemas.openxmlformats.org/officeDocument/2006/relationships/image" Target="media/image22.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geoparking.com.ar/api/Playas/PostActualizarNombreEmailPlaya" TargetMode="External"/><Relationship Id="rId86" Type="http://schemas.openxmlformats.org/officeDocument/2006/relationships/hyperlink" Target="http://geoparking.com.ar/api/%20Servicios/PostRegistrarServicio%20" TargetMode="External"/><Relationship Id="rId4" Type="http://schemas.openxmlformats.org/officeDocument/2006/relationships/styles" Target="styles.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E401F3-CA6C-4B0F-ADC9-06A35C0B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136</TotalTime>
  <Pages>78</Pages>
  <Words>12067</Words>
  <Characters>66370</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Manual usuario  GeoParking Móvil ®</vt:lpstr>
    </vt:vector>
  </TitlesOfParts>
  <Company>Hewlett-Packard</Company>
  <LinksUpToDate>false</LinksUpToDate>
  <CharactersWithSpaces>78281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Web</dc:title>
  <dc:creator>Lukas</dc:creator>
  <cp:lastModifiedBy>Ignacio Frigerio</cp:lastModifiedBy>
  <cp:revision>41</cp:revision>
  <dcterms:created xsi:type="dcterms:W3CDTF">2015-02-27T22:51:00Z</dcterms:created>
  <dcterms:modified xsi:type="dcterms:W3CDTF">2015-03-03T01:30:00Z</dcterms:modified>
</cp:coreProperties>
</file>