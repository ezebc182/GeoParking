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136"/>
        <w:gridCol w:w="4368"/>
      </w:tblGrid>
      <w:tr w:rsidR="00AA7A60" w:rsidTr="00B16188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AA7A60" w:rsidRDefault="00AA7A60" w:rsidP="00B16188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AA7A60" w:rsidRPr="00E07C84" w:rsidRDefault="00AA7A60" w:rsidP="00B16188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AA7A60" w:rsidRPr="00546A30" w:rsidRDefault="00AA7A60" w:rsidP="00B16188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968FFBB35DE74F1CA6BDDD3B9FFAA08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Web </w:t>
                </w:r>
                <w:proofErr w:type="spellStart"/>
                <w:r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>SuperAdministrador</w:t>
                </w:r>
                <w:proofErr w:type="spellEnd"/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58266ED73CBD4F8FB548D9AE03ADAA8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Content>
              <w:p w:rsidR="00AA7A60" w:rsidRPr="00301F72" w:rsidRDefault="00AA7A60" w:rsidP="00B16188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AA7A60" w:rsidRPr="000F592D" w:rsidRDefault="00AA7A60" w:rsidP="00AA7A60"/>
    <w:p w:rsidR="00AA7A60" w:rsidRPr="000F592D" w:rsidRDefault="00AA7A60" w:rsidP="00AA7A60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Content>
          <w:r>
            <w:t xml:space="preserve">     </w:t>
          </w:r>
        </w:sdtContent>
      </w:sdt>
      <w:r>
        <w:tab/>
      </w:r>
    </w:p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0F592D" w:rsidRDefault="00AA7A60" w:rsidP="00AA7A60"/>
    <w:p w:rsidR="00AA7A60" w:rsidRPr="00385501" w:rsidRDefault="00AA7A60" w:rsidP="00AA7A60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0993639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AA7A60" w:rsidRPr="00385501" w:rsidRDefault="00AA7A60" w:rsidP="00AA7A60">
      <w:pPr>
        <w:spacing w:after="0"/>
        <w:rPr>
          <w:color w:val="0070C0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0993640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AA7A60" w:rsidRPr="00215C45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lang w:val="es-ES"/>
                  </w:rPr>
                  <w:t xml:space="preserve">Manual de Usuario Web </w:t>
                </w:r>
                <w:proofErr w:type="spellStart"/>
                <w:r>
                  <w:rPr>
                    <w:lang w:val="es-ES"/>
                  </w:rPr>
                  <w:t>SuperAdministrador</w:t>
                </w:r>
                <w:proofErr w:type="spellEnd"/>
              </w:sdtContent>
            </w:sdt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Referencia:</w:t>
            </w:r>
          </w:p>
        </w:tc>
        <w:tc>
          <w:tcPr>
            <w:tcW w:w="7797" w:type="dxa"/>
          </w:tcPr>
          <w:p w:rsidR="00AA7A60" w:rsidRPr="00422FCB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proofErr w:type="spellStart"/>
            <w:r>
              <w:rPr>
                <w:lang w:val="es-419"/>
              </w:rPr>
              <w:t>Documentacion_ManualUsuario</w:t>
            </w:r>
            <w:r>
              <w:rPr>
                <w:lang w:val="es-419"/>
              </w:rPr>
              <w:t>Super</w:t>
            </w:r>
            <w:r>
              <w:rPr>
                <w:lang w:val="es-419"/>
              </w:rPr>
              <w:t>Administrador</w:t>
            </w:r>
            <w:proofErr w:type="spellEnd"/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AA7A60" w:rsidRPr="00BC29B0" w:rsidTr="00B16188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AA7A60" w:rsidRPr="00AA7A60" w:rsidRDefault="00AA7A60" w:rsidP="00B16188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Barrera</w:t>
            </w:r>
          </w:p>
        </w:tc>
      </w:tr>
      <w:tr w:rsidR="00AA7A60" w:rsidRPr="00BC29B0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AA7A60" w:rsidRPr="00BC29B0" w:rsidRDefault="00AA7A60" w:rsidP="00B16188">
            <w:r w:rsidRPr="00BC29B0">
              <w:t>Fecha:</w:t>
            </w:r>
          </w:p>
        </w:tc>
        <w:tc>
          <w:tcPr>
            <w:tcW w:w="7797" w:type="dxa"/>
          </w:tcPr>
          <w:p w:rsidR="00AA7A60" w:rsidRPr="00BC29B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</w:tr>
    </w:tbl>
    <w:p w:rsidR="00AA7A60" w:rsidRPr="00BC29B0" w:rsidRDefault="00AA7A60" w:rsidP="00AA7A60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AA7A60" w:rsidRPr="00385501" w:rsidRDefault="00AA7A60" w:rsidP="00AA7A60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0993641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AA7A60" w:rsidRPr="00BC29B0" w:rsidTr="00B161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AA7A60" w:rsidRPr="00BC29B0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AA7A60" w:rsidRPr="0061233C" w:rsidRDefault="00AA7A60" w:rsidP="00B161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AA7A60" w:rsidRPr="003F74A9" w:rsidTr="00B161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AA7A60" w:rsidRPr="0061233C" w:rsidRDefault="00AA7A60" w:rsidP="00B16188">
            <w:pPr>
              <w:rPr>
                <w:lang w:val="es-419"/>
              </w:rPr>
            </w:pPr>
            <w:r w:rsidRPr="0061233C">
              <w:t>1</w:t>
            </w:r>
            <w:r>
              <w:t>.0</w:t>
            </w:r>
            <w:r w:rsidRPr="0061233C">
              <w:rPr>
                <w:lang w:val="es-419"/>
              </w:rPr>
              <w:t>_</w:t>
            </w:r>
            <w:proofErr w:type="spellStart"/>
            <w:r w:rsidRPr="0061233C">
              <w:rPr>
                <w:lang w:val="es-419"/>
              </w:rPr>
              <w:t>Draft</w:t>
            </w:r>
            <w:proofErr w:type="spellEnd"/>
            <w:r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21/06/2014</w:t>
            </w:r>
          </w:p>
        </w:tc>
        <w:tc>
          <w:tcPr>
            <w:tcW w:w="1417" w:type="dxa"/>
          </w:tcPr>
          <w:p w:rsidR="00AA7A60" w:rsidRPr="00B742E7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AA7A60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419"/>
              </w:rPr>
              <w:t>Marcos Barrera</w:t>
            </w:r>
            <w:r>
              <w:t xml:space="preserve"> </w:t>
            </w:r>
            <w:r>
              <w:t>[autor]</w:t>
            </w:r>
          </w:p>
          <w:p w:rsidR="00AA7A60" w:rsidRPr="004E6F3D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AA7A60" w:rsidRPr="00A47D32" w:rsidRDefault="00AA7A60" w:rsidP="00B161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AA7A60" w:rsidRDefault="00AA7A60" w:rsidP="00AA7A60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tabs>
          <w:tab w:val="left" w:pos="6930"/>
        </w:tabs>
        <w:rPr>
          <w:lang w:val="en-US"/>
        </w:rPr>
      </w:pPr>
      <w:r>
        <w:rPr>
          <w:lang w:val="en-US"/>
        </w:rPr>
        <w:tab/>
      </w: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AA7A60" w:rsidRDefault="00AA7A60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Default="00EE39D6" w:rsidP="00AA7A60">
      <w:pPr>
        <w:rPr>
          <w:lang w:val="en-US"/>
        </w:rPr>
      </w:pPr>
    </w:p>
    <w:p w:rsidR="00EE39D6" w:rsidRPr="00060D43" w:rsidRDefault="00EE39D6" w:rsidP="00AA7A60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Content>
        <w:p w:rsidR="00AA7A60" w:rsidRPr="0078625E" w:rsidRDefault="00AA7A60" w:rsidP="00AA7A60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883ACB" w:rsidRDefault="00AA7A6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bookmarkStart w:id="9" w:name="_GoBack"/>
          <w:bookmarkEnd w:id="9"/>
          <w:r w:rsidR="00883ACB" w:rsidRPr="00E05116">
            <w:rPr>
              <w:rStyle w:val="Hipervnculo"/>
              <w:noProof/>
            </w:rPr>
            <w:fldChar w:fldCharType="begin"/>
          </w:r>
          <w:r w:rsidR="00883ACB" w:rsidRPr="00E05116">
            <w:rPr>
              <w:rStyle w:val="Hipervnculo"/>
              <w:noProof/>
            </w:rPr>
            <w:instrText xml:space="preserve"> </w:instrText>
          </w:r>
          <w:r w:rsidR="00883ACB">
            <w:rPr>
              <w:noProof/>
            </w:rPr>
            <w:instrText>HYPERLINK \l "_Toc400993639"</w:instrText>
          </w:r>
          <w:r w:rsidR="00883ACB" w:rsidRPr="00E05116">
            <w:rPr>
              <w:rStyle w:val="Hipervnculo"/>
              <w:noProof/>
            </w:rPr>
            <w:instrText xml:space="preserve"> </w:instrText>
          </w:r>
          <w:r w:rsidR="00883ACB" w:rsidRPr="00E05116">
            <w:rPr>
              <w:rStyle w:val="Hipervnculo"/>
              <w:noProof/>
            </w:rPr>
          </w:r>
          <w:r w:rsidR="00883ACB" w:rsidRPr="00E05116">
            <w:rPr>
              <w:rStyle w:val="Hipervnculo"/>
              <w:noProof/>
            </w:rPr>
            <w:fldChar w:fldCharType="separate"/>
          </w:r>
          <w:r w:rsidR="00883ACB" w:rsidRPr="00E05116">
            <w:rPr>
              <w:rStyle w:val="Hipervnculo"/>
              <w:noProof/>
            </w:rPr>
            <w:t>Control de la documentación</w:t>
          </w:r>
          <w:r w:rsidR="00883ACB">
            <w:rPr>
              <w:noProof/>
              <w:webHidden/>
            </w:rPr>
            <w:tab/>
          </w:r>
          <w:r w:rsidR="00883ACB">
            <w:rPr>
              <w:noProof/>
              <w:webHidden/>
            </w:rPr>
            <w:fldChar w:fldCharType="begin"/>
          </w:r>
          <w:r w:rsidR="00883ACB">
            <w:rPr>
              <w:noProof/>
              <w:webHidden/>
            </w:rPr>
            <w:instrText xml:space="preserve"> PAGEREF _Toc400993639 \h </w:instrText>
          </w:r>
          <w:r w:rsidR="00883ACB">
            <w:rPr>
              <w:noProof/>
              <w:webHidden/>
            </w:rPr>
          </w:r>
          <w:r w:rsidR="00883ACB">
            <w:rPr>
              <w:noProof/>
              <w:webHidden/>
            </w:rPr>
            <w:fldChar w:fldCharType="separate"/>
          </w:r>
          <w:r w:rsidR="00883ACB">
            <w:rPr>
              <w:noProof/>
              <w:webHidden/>
            </w:rPr>
            <w:t>2</w:t>
          </w:r>
          <w:r w:rsidR="00883ACB">
            <w:rPr>
              <w:noProof/>
              <w:webHidden/>
            </w:rPr>
            <w:fldChar w:fldCharType="end"/>
          </w:r>
          <w:r w:rsidR="00883ACB" w:rsidRPr="00E05116">
            <w:rPr>
              <w:rStyle w:val="Hipervnculo"/>
              <w:noProof/>
            </w:rPr>
            <w:fldChar w:fldCharType="end"/>
          </w:r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0" w:history="1">
            <w:r w:rsidRPr="00E05116">
              <w:rPr>
                <w:rStyle w:val="Hipervnculo"/>
                <w:noProof/>
              </w:rPr>
              <w:t>Control de la Configuración.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1" w:history="1">
            <w:r w:rsidRPr="00E05116">
              <w:rPr>
                <w:rStyle w:val="Hipervnculo"/>
                <w:noProof/>
              </w:rPr>
              <w:t>Histórico de Versiones.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2" w:history="1">
            <w:r w:rsidRPr="00E05116">
              <w:rPr>
                <w:rStyle w:val="Hipervnculo"/>
                <w:noProof/>
              </w:rPr>
              <w:t>MANUAL DE USUARIO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3" w:history="1">
            <w:r w:rsidRPr="00E05116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4" w:history="1">
            <w:r w:rsidRPr="00E05116">
              <w:rPr>
                <w:rStyle w:val="Hipervnculo"/>
                <w:noProof/>
              </w:rPr>
              <w:t>Objetivos del Sistema Geo Parking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5" w:history="1">
            <w:r w:rsidRPr="00E05116">
              <w:rPr>
                <w:rStyle w:val="Hipervnculo"/>
                <w:noProof/>
              </w:rPr>
              <w:t>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6" w:history="1">
            <w:r w:rsidRPr="00E05116">
              <w:rPr>
                <w:rStyle w:val="Hipervnculo"/>
                <w:noProof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7" w:history="1">
            <w:r w:rsidRPr="00E05116">
              <w:rPr>
                <w:rStyle w:val="Hipervnculo"/>
                <w:noProof/>
                <w:lang w:val="es-ES"/>
              </w:rPr>
              <w:t>Registro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8" w:history="1">
            <w:r w:rsidRPr="00E05116">
              <w:rPr>
                <w:rStyle w:val="Hipervnculo"/>
                <w:noProof/>
                <w:lang w:val="es-419"/>
              </w:rPr>
              <w:t>Ingreso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49" w:history="1">
            <w:r w:rsidRPr="00E05116">
              <w:rPr>
                <w:rStyle w:val="Hipervnculo"/>
                <w:noProof/>
                <w:lang w:val="es-ES"/>
              </w:rPr>
              <w:t>Funcionalidades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50" w:history="1">
            <w:r w:rsidRPr="00E05116">
              <w:rPr>
                <w:rStyle w:val="Hipervnculo"/>
                <w:noProof/>
                <w:lang w:val="es-ES"/>
              </w:rPr>
              <w:t>Administrar Playas de Estacionamiento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51" w:history="1">
            <w:r w:rsidRPr="00E05116">
              <w:rPr>
                <w:rStyle w:val="Hipervnculo"/>
                <w:noProof/>
                <w:lang w:val="es-ES"/>
              </w:rPr>
              <w:t xml:space="preserve">Administrar </w:t>
            </w:r>
            <w:r w:rsidRPr="00E05116">
              <w:rPr>
                <w:rStyle w:val="Hipervnculo"/>
                <w:noProof/>
                <w:lang w:val="es-419"/>
              </w:rPr>
              <w:t>Permisos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52" w:history="1">
            <w:r w:rsidRPr="00E05116">
              <w:rPr>
                <w:rStyle w:val="Hipervnculo"/>
                <w:noProof/>
                <w:lang w:val="es-419"/>
              </w:rPr>
              <w:t>Nuevo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53" w:history="1">
            <w:r w:rsidRPr="00E05116">
              <w:rPr>
                <w:rStyle w:val="Hipervnculo"/>
                <w:noProof/>
                <w:lang w:val="es-419"/>
              </w:rPr>
              <w:t>Asignar Rol a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ACB" w:rsidRDefault="00883AC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400993654" w:history="1">
            <w:r w:rsidRPr="00E05116">
              <w:rPr>
                <w:rStyle w:val="Hipervnculo"/>
                <w:noProof/>
                <w:lang w:val="es-419"/>
              </w:rPr>
              <w:t>Asignar Permiso a 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_Toc400993654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A60" w:rsidRDefault="00AA7A60" w:rsidP="00AA7A60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/>
    <w:p w:rsidR="00AA7A60" w:rsidRDefault="00AA7A60" w:rsidP="00AA7A60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AA7A60" w:rsidRDefault="00AA7A60" w:rsidP="00AA7A60">
      <w:pPr>
        <w:pStyle w:val="Ttulo1"/>
        <w:jc w:val="center"/>
      </w:pPr>
      <w:bookmarkStart w:id="10" w:name="_Toc400993642"/>
      <w:r>
        <w:lastRenderedPageBreak/>
        <w:t>MANUAL DE USUARIO GEO PARKING</w:t>
      </w:r>
      <w:bookmarkEnd w:id="10"/>
    </w:p>
    <w:p w:rsidR="00AA7A60" w:rsidRPr="00C44F36" w:rsidRDefault="00AA7A60" w:rsidP="00AA7A60"/>
    <w:p w:rsidR="00AA7A60" w:rsidRDefault="00AA7A60" w:rsidP="00AA7A60">
      <w:pPr>
        <w:pStyle w:val="Ttulo2"/>
        <w:spacing w:before="240"/>
      </w:pPr>
      <w:bookmarkStart w:id="11" w:name="_Toc400993643"/>
      <w:r>
        <w:t>Introducción</w:t>
      </w:r>
      <w:bookmarkEnd w:id="11"/>
    </w:p>
    <w:p w:rsidR="00AA7A60" w:rsidRDefault="00AA7A60" w:rsidP="00AA7A60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AA7A60" w:rsidRDefault="00AA7A60" w:rsidP="00AA7A60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AA7A60" w:rsidRDefault="00AA7A60" w:rsidP="00AA7A60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2" w:name="_Toc400993644"/>
      <w:r>
        <w:t>Objetivos del Sistema Geo Parking</w:t>
      </w:r>
      <w:bookmarkEnd w:id="12"/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Pr="00B64B3C">
        <w:rPr>
          <w:rFonts w:asciiTheme="minorHAnsi" w:hAnsiTheme="minorHAnsi"/>
          <w:szCs w:val="22"/>
        </w:rPr>
        <w:t xml:space="preserve">El sistema tiene como objetivo </w:t>
      </w:r>
      <w:r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AA7A60" w:rsidRDefault="00AA7A60" w:rsidP="00AA7A60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AA7A60" w:rsidRDefault="00AA7A60" w:rsidP="00AA7A60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AA7A60" w:rsidRDefault="00AA7A60" w:rsidP="00AA7A60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AA7A60" w:rsidRDefault="00AA7A60" w:rsidP="00AA7A60">
      <w:pPr>
        <w:pStyle w:val="Ttulo2"/>
        <w:spacing w:before="240"/>
      </w:pPr>
      <w:bookmarkStart w:id="13" w:name="_Toc400993645"/>
      <w:r>
        <w:t>Requisitos del Sistema</w:t>
      </w:r>
      <w:bookmarkEnd w:id="13"/>
    </w:p>
    <w:p w:rsidR="00AA7A60" w:rsidRDefault="00AA7A60" w:rsidP="00AA7A60">
      <w:pPr>
        <w:spacing w:before="240"/>
        <w:ind w:firstLine="708"/>
      </w:pPr>
      <w:r>
        <w:t>El Sistema de Estacionamiento Geo Parking es una aplicación Web que puede ejecutarse en una plataforma Windows, Linux o Mac utilizando un navegador web como Internet Explorer, Google Chrome, Firefox u otros.</w:t>
      </w:r>
    </w:p>
    <w:p w:rsidR="00AA7A60" w:rsidRDefault="00AA7A60" w:rsidP="00AA7A60">
      <w:pPr>
        <w:spacing w:before="240"/>
      </w:pPr>
    </w:p>
    <w:p w:rsidR="00AA7A60" w:rsidRDefault="00AA7A60" w:rsidP="00AA7A60">
      <w:pPr>
        <w:pStyle w:val="Ttulo2"/>
        <w:spacing w:before="240"/>
      </w:pPr>
      <w:bookmarkStart w:id="14" w:name="_Toc400993646"/>
      <w:r>
        <w:lastRenderedPageBreak/>
        <w:t>Ingreso al Sistema</w:t>
      </w:r>
      <w:bookmarkEnd w:id="14"/>
    </w:p>
    <w:p w:rsidR="00AA7A60" w:rsidRDefault="00AA7A60" w:rsidP="00AA7A60">
      <w:pPr>
        <w:spacing w:before="240"/>
        <w:ind w:firstLine="708"/>
      </w:pPr>
      <w:r>
        <w:rPr>
          <w:noProof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159B906E" wp14:editId="0C00886E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AA7A60" w:rsidRDefault="00AA7A60" w:rsidP="00AA7A60">
      <w:pPr>
        <w:spacing w:before="240"/>
        <w:ind w:firstLine="708"/>
      </w:pPr>
    </w:p>
    <w:p w:rsidR="00AA7A60" w:rsidRPr="003735CD" w:rsidRDefault="00AA7A60" w:rsidP="00AA7A60">
      <w:pPr>
        <w:spacing w:before="240"/>
        <w:rPr>
          <w:lang w:val="es-ES"/>
        </w:rPr>
      </w:pPr>
    </w:p>
    <w:p w:rsidR="00AA7A60" w:rsidRPr="00C0765B" w:rsidRDefault="00AA7A60" w:rsidP="00AA7A60">
      <w:pPr>
        <w:spacing w:before="240"/>
        <w:rPr>
          <w:lang w:val="es-419"/>
        </w:rPr>
      </w:pPr>
      <w:r>
        <w:rPr>
          <w:lang w:val="es-ES"/>
        </w:rPr>
        <w:tab/>
      </w:r>
      <w:r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>
        <w:rPr>
          <w:lang w:val="es-419"/>
        </w:rPr>
        <w:t>:</w:t>
      </w:r>
    </w:p>
    <w:p w:rsidR="00AA7A60" w:rsidRDefault="00AA7A60" w:rsidP="00AA7A60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0B7EADD8" wp14:editId="15DFEEB2">
            <wp:extent cx="5400040" cy="24942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</w:pPr>
    </w:p>
    <w:p w:rsidR="00AA7A60" w:rsidRDefault="00AA7A60" w:rsidP="00AA7A60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AA7A60" w:rsidRDefault="00AA7A60" w:rsidP="00AA7A60">
      <w:pPr>
        <w:pStyle w:val="Ttulo2"/>
        <w:spacing w:before="240"/>
        <w:rPr>
          <w:lang w:val="es-ES"/>
        </w:rPr>
      </w:pPr>
      <w:bookmarkStart w:id="15" w:name="_Toc400993647"/>
      <w:r>
        <w:rPr>
          <w:lang w:val="es-ES"/>
        </w:rPr>
        <w:t>Registro en el sistema</w:t>
      </w:r>
      <w:bookmarkEnd w:id="15"/>
    </w:p>
    <w:p w:rsidR="00AA7A60" w:rsidRDefault="00AA7A60" w:rsidP="00AA7A60">
      <w:pPr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AA7A60" w:rsidRDefault="00AA7A60" w:rsidP="00AA7A60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AD4D11F" wp14:editId="61675D6A">
            <wp:extent cx="5400040" cy="23628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registrarse completando los datos que se muestran cuando se ingresa al modal de “Registrarse” </w:t>
      </w:r>
    </w:p>
    <w:p w:rsidR="00AA7A60" w:rsidRDefault="00AA7A60" w:rsidP="00AA7A60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55778C77" wp14:editId="66548CB7">
            <wp:extent cx="5400040" cy="42202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Default="00AA7A60" w:rsidP="00AA7A60">
      <w:pPr>
        <w:rPr>
          <w:lang w:val="es-419"/>
        </w:rPr>
      </w:pPr>
    </w:p>
    <w:p w:rsidR="00AA7A60" w:rsidRPr="00DE2C6C" w:rsidRDefault="00AA7A60" w:rsidP="00AA7A60">
      <w:pPr>
        <w:pStyle w:val="Ttulo2"/>
        <w:spacing w:before="240"/>
        <w:rPr>
          <w:lang w:val="es-419"/>
        </w:rPr>
      </w:pPr>
      <w:bookmarkStart w:id="16" w:name="_Toc400993648"/>
      <w:r>
        <w:rPr>
          <w:lang w:val="es-419"/>
        </w:rPr>
        <w:lastRenderedPageBreak/>
        <w:t>Ingreso al sistema</w:t>
      </w:r>
      <w:bookmarkEnd w:id="16"/>
    </w:p>
    <w:p w:rsidR="00AA7A60" w:rsidRDefault="00AA7A60" w:rsidP="00AA7A60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AA7A60" w:rsidRDefault="00AA7A60" w:rsidP="00AA7A60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54A7405D" wp14:editId="2F5D219A">
            <wp:extent cx="5400040" cy="7315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AA7A60" w:rsidRDefault="00AA7A60" w:rsidP="00AA7A60">
      <w:pPr>
        <w:spacing w:before="2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22DEE76A" wp14:editId="5C609882">
            <wp:extent cx="5400040" cy="23628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AA7A60" w:rsidRDefault="00AA7A60" w:rsidP="00AA7A60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AA7A60" w:rsidRDefault="00AA7A60" w:rsidP="00AA7A60">
      <w:pPr>
        <w:spacing w:before="240"/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00C7AC9D" wp14:editId="0735C068">
            <wp:extent cx="5400040" cy="49022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spacing w:before="240"/>
        <w:rPr>
          <w:lang w:val="es-419"/>
        </w:rPr>
      </w:pPr>
    </w:p>
    <w:p w:rsidR="00AA7A60" w:rsidRPr="00DE2C6C" w:rsidRDefault="00AA7A60" w:rsidP="00AA7A60">
      <w:pPr>
        <w:spacing w:before="240"/>
        <w:rPr>
          <w:lang w:val="es-419"/>
        </w:rPr>
      </w:pPr>
    </w:p>
    <w:p w:rsidR="00AA7A60" w:rsidRDefault="00AA7A60" w:rsidP="00AA7A60">
      <w:pPr>
        <w:pStyle w:val="Ttulo2"/>
        <w:spacing w:before="240"/>
        <w:rPr>
          <w:lang w:val="es-ES"/>
        </w:rPr>
      </w:pPr>
      <w:bookmarkStart w:id="17" w:name="_Toc400993649"/>
      <w:r>
        <w:rPr>
          <w:lang w:val="es-ES"/>
        </w:rPr>
        <w:lastRenderedPageBreak/>
        <w:t>Funcionalidades de Administrador</w:t>
      </w:r>
      <w:bookmarkEnd w:id="17"/>
    </w:p>
    <w:p w:rsidR="00AA7A60" w:rsidRPr="001F3335" w:rsidRDefault="00AA7A60" w:rsidP="00AA7A60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distintas acciones que son posibles de </w:t>
      </w:r>
      <w:r w:rsidRPr="001F3335">
        <w:rPr>
          <w:lang w:val="es-ES"/>
        </w:rPr>
        <w:t>realizar sobre el sistema con el rol de Administrador.</w:t>
      </w:r>
    </w:p>
    <w:p w:rsidR="00AA7A60" w:rsidRPr="001F3335" w:rsidRDefault="00AA7A60" w:rsidP="00AA7A60">
      <w:pPr>
        <w:pStyle w:val="Ttulo3"/>
        <w:spacing w:before="240"/>
        <w:rPr>
          <w:lang w:val="es-ES"/>
        </w:rPr>
      </w:pPr>
      <w:bookmarkStart w:id="18" w:name="_Toc400993650"/>
      <w:r w:rsidRPr="001F3335">
        <w:rPr>
          <w:lang w:val="es-ES"/>
        </w:rPr>
        <w:t>Administrar Playas de Estacionamiento</w:t>
      </w:r>
      <w:bookmarkEnd w:id="18"/>
    </w:p>
    <w:p w:rsidR="00AA7A60" w:rsidRPr="001F3335" w:rsidRDefault="00AA7A60" w:rsidP="00AA7A60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AA7A60" w:rsidRPr="001F3335" w:rsidRDefault="00AA7A60" w:rsidP="00AA7A60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de alta en el sistema una nueva playa de estacionamiento, con la información requerida de la misma. Los pasos a realizar son los siguientes: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2336" behindDoc="0" locked="0" layoutInCell="1" allowOverlap="1" wp14:anchorId="34230031" wp14:editId="3DCB35CC">
            <wp:simplePos x="0" y="0"/>
            <wp:positionH relativeFrom="column">
              <wp:posOffset>955040</wp:posOffset>
            </wp:positionH>
            <wp:positionV relativeFrom="paragraph">
              <wp:posOffset>387985</wp:posOffset>
            </wp:positionV>
            <wp:extent cx="3998595" cy="1509395"/>
            <wp:effectExtent l="190500" t="190500" r="401955" b="3765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40"/>
                    <a:stretch/>
                  </pic:blipFill>
                  <pic:spPr bwMode="auto">
                    <a:xfrm>
                      <a:off x="0" y="0"/>
                      <a:ext cx="3998595" cy="15093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BBB13" wp14:editId="03A48F8A">
                <wp:simplePos x="0" y="0"/>
                <wp:positionH relativeFrom="column">
                  <wp:posOffset>1903419</wp:posOffset>
                </wp:positionH>
                <wp:positionV relativeFrom="paragraph">
                  <wp:posOffset>361579</wp:posOffset>
                </wp:positionV>
                <wp:extent cx="1043796" cy="258445"/>
                <wp:effectExtent l="19050" t="19050" r="23495" b="2730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6" cy="25844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BF252" id="16 Rectángulo" o:spid="_x0000_s1026" style="position:absolute;margin-left:149.9pt;margin-top:28.45pt;width:82.2pt;height:20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" filled="f" strokecolor="#ed7d31 [3205]" strokeweight="2.25pt"/>
            </w:pict>
          </mc:Fallback>
        </mc:AlternateContent>
      </w:r>
      <w:r w:rsidRPr="001F3335">
        <w:rPr>
          <w:lang w:val="es-ES"/>
        </w:rPr>
        <w:t>En el menú seleccionar la opción “Administración de Playas”.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D17FA4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0288" behindDoc="0" locked="0" layoutInCell="1" allowOverlap="1" wp14:anchorId="5B23471F" wp14:editId="736C4D9F">
            <wp:simplePos x="0" y="0"/>
            <wp:positionH relativeFrom="column">
              <wp:posOffset>954405</wp:posOffset>
            </wp:positionH>
            <wp:positionV relativeFrom="paragraph">
              <wp:posOffset>400685</wp:posOffset>
            </wp:positionV>
            <wp:extent cx="3700145" cy="1069340"/>
            <wp:effectExtent l="190500" t="190500" r="395605" b="378460"/>
            <wp:wrapTopAndBottom/>
            <wp:docPr id="4" name="Imagen 4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7FA4">
        <w:rPr>
          <w:lang w:val="es-ES"/>
        </w:rPr>
        <w:t>Presionar el botón “Nueva” para registrar una nueva playa.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Se abrirá una ventana emergente en la cual visualizara 3 pestañas para completar con la información requerida de la playa de estacionamiento. Las pestañas son referente a los </w:t>
      </w:r>
      <w:r w:rsidRPr="00C82AD9">
        <w:rPr>
          <w:b/>
          <w:i/>
          <w:lang w:val="es-ES"/>
        </w:rPr>
        <w:t>Datos Generales</w:t>
      </w:r>
      <w:r>
        <w:rPr>
          <w:lang w:val="es-ES"/>
        </w:rPr>
        <w:t xml:space="preserve">, </w:t>
      </w:r>
      <w:r w:rsidRPr="00C82AD9">
        <w:rPr>
          <w:b/>
          <w:i/>
          <w:lang w:val="es-ES"/>
        </w:rPr>
        <w:t>Horarios</w:t>
      </w:r>
      <w:r>
        <w:rPr>
          <w:lang w:val="es-ES"/>
        </w:rPr>
        <w:t xml:space="preserve"> y </w:t>
      </w:r>
      <w:r w:rsidRPr="00C82AD9">
        <w:rPr>
          <w:b/>
          <w:i/>
          <w:lang w:val="es-ES"/>
        </w:rPr>
        <w:t>Precios</w:t>
      </w:r>
      <w:r>
        <w:rPr>
          <w:lang w:val="es-ES"/>
        </w:rPr>
        <w:t>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inline distT="0" distB="0" distL="0" distR="0" wp14:anchorId="1CEAB30B" wp14:editId="72E35E39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CD42E6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lastRenderedPageBreak/>
        <w:t>DATOS GENERALES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>
        <w:rPr>
          <w:lang w:val="es-ES"/>
        </w:rPr>
        <w:t>nombre, teléfono y mail de la Paya.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2576" behindDoc="0" locked="0" layoutInCell="1" allowOverlap="1" wp14:anchorId="17A29783" wp14:editId="539B3828">
            <wp:simplePos x="0" y="0"/>
            <wp:positionH relativeFrom="column">
              <wp:posOffset>222250</wp:posOffset>
            </wp:positionH>
            <wp:positionV relativeFrom="paragraph">
              <wp:posOffset>-3175</wp:posOffset>
            </wp:positionV>
            <wp:extent cx="5400040" cy="1255395"/>
            <wp:effectExtent l="190500" t="190500" r="391160" b="38290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3600" behindDoc="0" locked="0" layoutInCell="1" allowOverlap="1" wp14:anchorId="04C63FE2" wp14:editId="448D836A">
            <wp:simplePos x="0" y="0"/>
            <wp:positionH relativeFrom="column">
              <wp:posOffset>316865</wp:posOffset>
            </wp:positionH>
            <wp:positionV relativeFrom="paragraph">
              <wp:posOffset>803275</wp:posOffset>
            </wp:positionV>
            <wp:extent cx="5400040" cy="315595"/>
            <wp:effectExtent l="190500" t="190500" r="391160" b="38925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A continuación podrá agregar los </w:t>
      </w:r>
      <w:r w:rsidRPr="00F133FD">
        <w:rPr>
          <w:b/>
          <w:lang w:val="es-ES"/>
        </w:rPr>
        <w:t>SERVICIOS</w:t>
      </w:r>
      <w:r>
        <w:rPr>
          <w:lang w:val="es-ES"/>
        </w:rPr>
        <w:t xml:space="preserve"> que brinda la playa, es decir qué tipo de vehículos puede albergar y la capacidad para los mismos. Para agregar un servicio,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cruz verde.</w:t>
      </w:r>
    </w:p>
    <w:p w:rsidR="00AA7A60" w:rsidRPr="00633098" w:rsidRDefault="00AA7A60" w:rsidP="00AA7A60">
      <w:pPr>
        <w:pStyle w:val="Prrafodelista"/>
        <w:rPr>
          <w:lang w:val="es-ES"/>
        </w:rPr>
      </w:pPr>
    </w:p>
    <w:p w:rsidR="00AA7A60" w:rsidRPr="00F133FD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4624" behindDoc="0" locked="0" layoutInCell="1" allowOverlap="1" wp14:anchorId="03F749D6" wp14:editId="40D83F6E">
            <wp:simplePos x="0" y="0"/>
            <wp:positionH relativeFrom="column">
              <wp:posOffset>330835</wp:posOffset>
            </wp:positionH>
            <wp:positionV relativeFrom="paragraph">
              <wp:posOffset>396240</wp:posOffset>
            </wp:positionV>
            <wp:extent cx="5400040" cy="1271270"/>
            <wp:effectExtent l="190500" t="190500" r="391160" b="386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3FD">
        <w:rPr>
          <w:lang w:val="es-ES"/>
        </w:rPr>
        <w:t>Seleccionar el tipo de vehículo</w:t>
      </w:r>
      <w:r>
        <w:rPr>
          <w:lang w:val="es-ES"/>
        </w:rPr>
        <w:t xml:space="preserve"> e</w:t>
      </w:r>
      <w:r w:rsidRPr="00F133FD">
        <w:rPr>
          <w:lang w:val="es-ES"/>
        </w:rPr>
        <w:t xml:space="preserve"> ingresar la capacidad disponible de lugares. 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AA7A60" w:rsidRPr="00F133FD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 8 los debe repetir por cada uno de los servicios de brinde la playa de estacionamiento.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5648" behindDoc="0" locked="0" layoutInCell="1" allowOverlap="1" wp14:anchorId="43062AA3" wp14:editId="5E9E9A96">
            <wp:simplePos x="0" y="0"/>
            <wp:positionH relativeFrom="column">
              <wp:posOffset>342265</wp:posOffset>
            </wp:positionH>
            <wp:positionV relativeFrom="paragraph">
              <wp:posOffset>765175</wp:posOffset>
            </wp:positionV>
            <wp:extent cx="5400040" cy="301625"/>
            <wp:effectExtent l="190500" t="190500" r="391160" b="3841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A continuación podrá agregar la </w:t>
      </w:r>
      <w:r w:rsidRPr="00F133FD">
        <w:rPr>
          <w:b/>
          <w:lang w:val="es-ES"/>
        </w:rPr>
        <w:t>DIRECCION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la cruz verde y se desplegaran los campos a completar.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Ingresar nombre de la calle, el número de la dirección y presionar el botón amarillo para buscar la dirección en el mapa.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6672" behindDoc="0" locked="0" layoutInCell="1" allowOverlap="1" wp14:anchorId="059D5180" wp14:editId="7F4C4947">
            <wp:simplePos x="0" y="0"/>
            <wp:positionH relativeFrom="column">
              <wp:posOffset>234950</wp:posOffset>
            </wp:positionH>
            <wp:positionV relativeFrom="paragraph">
              <wp:posOffset>341630</wp:posOffset>
            </wp:positionV>
            <wp:extent cx="5400040" cy="3574415"/>
            <wp:effectExtent l="190500" t="190500" r="391160" b="38798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Al presionar “Buscar en el Mapa”, se mostrara un marcador en la dirección indicada. Si esta marcación no es correcta, podrá posicionar el marcador en el lugar exacto a través de un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mapa</w:t>
      </w:r>
      <w:r w:rsidRPr="001F3335">
        <w:rPr>
          <w:lang w:val="es-ES"/>
        </w:rPr>
        <w:t>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completados de la dirección presionamos la tilde verde y la misma se mostrara en la grilla de direcciones.</w:t>
      </w:r>
    </w:p>
    <w:p w:rsidR="00AA7A60" w:rsidRPr="009A58A6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3D045F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7696" behindDoc="0" locked="0" layoutInCell="1" allowOverlap="1" wp14:anchorId="2CA42853" wp14:editId="30ABB1A0">
            <wp:simplePos x="0" y="0"/>
            <wp:positionH relativeFrom="column">
              <wp:posOffset>688975</wp:posOffset>
            </wp:positionH>
            <wp:positionV relativeFrom="paragraph">
              <wp:posOffset>594995</wp:posOffset>
            </wp:positionV>
            <wp:extent cx="5400040" cy="485140"/>
            <wp:effectExtent l="190500" t="190500" r="391160" b="3721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cruz verde y se desplegaran los campos a completar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la hora que abre la playa y hora que cierra en ese día; teniendo también la opción de seleccionar que el horario de la playa es de 24hs para ese día.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9744" behindDoc="0" locked="0" layoutInCell="1" allowOverlap="1" wp14:anchorId="45CA06D0" wp14:editId="72744289">
            <wp:simplePos x="0" y="0"/>
            <wp:positionH relativeFrom="column">
              <wp:posOffset>438785</wp:posOffset>
            </wp:positionH>
            <wp:positionV relativeFrom="paragraph">
              <wp:posOffset>186690</wp:posOffset>
            </wp:positionV>
            <wp:extent cx="5400040" cy="1466215"/>
            <wp:effectExtent l="190500" t="190500" r="391160" b="381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A60" w:rsidRPr="009A58A6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completados del horario presionamos la tilde verde y el mismo se mostrara en la grilla de horarios de la playa de estacionamiento.</w:t>
      </w:r>
    </w:p>
    <w:p w:rsidR="00AA7A60" w:rsidRPr="00F133FD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3D045F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78720" behindDoc="0" locked="0" layoutInCell="1" allowOverlap="1" wp14:anchorId="71296DF7" wp14:editId="5D6C81A8">
            <wp:simplePos x="0" y="0"/>
            <wp:positionH relativeFrom="column">
              <wp:posOffset>438785</wp:posOffset>
            </wp:positionH>
            <wp:positionV relativeFrom="paragraph">
              <wp:posOffset>586740</wp:posOffset>
            </wp:positionV>
            <wp:extent cx="5400040" cy="488950"/>
            <wp:effectExtent l="190500" t="190500" r="391160" b="38735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la cruz verde y se desplegaran los campos a completa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“Lunes-Viernes”, “Sábado”, “Domingo”, “Feriados”.</w:t>
      </w: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80768" behindDoc="0" locked="0" layoutInCell="1" allowOverlap="1" wp14:anchorId="26B6FDA6" wp14:editId="552D8732">
            <wp:simplePos x="0" y="0"/>
            <wp:positionH relativeFrom="column">
              <wp:posOffset>386715</wp:posOffset>
            </wp:positionH>
            <wp:positionV relativeFrom="paragraph">
              <wp:posOffset>387985</wp:posOffset>
            </wp:positionV>
            <wp:extent cx="5400040" cy="2379980"/>
            <wp:effectExtent l="190500" t="190500" r="391160" b="38227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Colocar el monto.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9A58A6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precio presionamos la tilde verde y el mismo se mostrara en la grilla de precios de la playa de estacionamiento.</w:t>
      </w:r>
    </w:p>
    <w:p w:rsidR="00AA7A60" w:rsidRPr="00F133FD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AA7A60" w:rsidRPr="00F133FD" w:rsidRDefault="00AA7A60" w:rsidP="00AA7A60">
      <w:pPr>
        <w:pStyle w:val="Prrafodelista"/>
        <w:rPr>
          <w:lang w:val="es-ES"/>
        </w:rPr>
      </w:pPr>
    </w:p>
    <w:p w:rsidR="00AA7A60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AA7A60" w:rsidRPr="00F133FD" w:rsidRDefault="00AA7A60" w:rsidP="00AA7A60">
      <w:pPr>
        <w:pStyle w:val="Prrafodelista"/>
        <w:rPr>
          <w:lang w:val="es-ES"/>
        </w:rPr>
      </w:pP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1792" behindDoc="0" locked="0" layoutInCell="1" allowOverlap="1" wp14:anchorId="4EA8645A" wp14:editId="2D1EACB5">
            <wp:simplePos x="0" y="0"/>
            <wp:positionH relativeFrom="column">
              <wp:posOffset>1101725</wp:posOffset>
            </wp:positionH>
            <wp:positionV relativeFrom="paragraph">
              <wp:posOffset>188595</wp:posOffset>
            </wp:positionV>
            <wp:extent cx="1532890" cy="525780"/>
            <wp:effectExtent l="190500" t="190500" r="391160" b="38862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4"/>
                    <a:stretch/>
                  </pic:blipFill>
                  <pic:spPr bwMode="auto">
                    <a:xfrm>
                      <a:off x="0" y="0"/>
                      <a:ext cx="1532890" cy="52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D477B2" wp14:editId="4E009645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7A60" w:rsidRPr="00D17FA4" w:rsidRDefault="00AA7A60" w:rsidP="00AA7A60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477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AA7A60" w:rsidRPr="00D17FA4" w:rsidRDefault="00AA7A60" w:rsidP="00AA7A60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AA7A60" w:rsidRPr="001F3335" w:rsidRDefault="00AA7A60" w:rsidP="00AA7A60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 xml:space="preserve">: </w:t>
      </w:r>
      <w:r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AA7A60" w:rsidRPr="004C0B43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4384" behindDoc="0" locked="0" layoutInCell="1" allowOverlap="1" wp14:anchorId="0791AE29" wp14:editId="7AD30D3E">
            <wp:simplePos x="0" y="0"/>
            <wp:positionH relativeFrom="column">
              <wp:posOffset>1156970</wp:posOffset>
            </wp:positionH>
            <wp:positionV relativeFrom="paragraph">
              <wp:posOffset>455930</wp:posOffset>
            </wp:positionV>
            <wp:extent cx="3700145" cy="1069340"/>
            <wp:effectExtent l="190500" t="190500" r="395605" b="378460"/>
            <wp:wrapTopAndBottom/>
            <wp:docPr id="17" name="Imagen 17" descr="C:\Users\Lukas\AppData\Local\Microsoft\Windows\INetCache\Content.Word\Administracion de play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AppData\Local\Microsoft\Windows\INetCache\Content.Word\Administracion de play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9" t="13" r="19520" b="57953"/>
                    <a:stretch/>
                  </pic:blipFill>
                  <pic:spPr bwMode="auto">
                    <a:xfrm>
                      <a:off x="0" y="0"/>
                      <a:ext cx="3700145" cy="1069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335">
        <w:rPr>
          <w:lang w:val="es-ES"/>
        </w:rPr>
        <w:t>Colocar el nombre de la playa a consultar en el campo de texto.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AA7A60" w:rsidRPr="004C0B43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B00620" wp14:editId="34E7C42E">
                <wp:simplePos x="0" y="0"/>
                <wp:positionH relativeFrom="column">
                  <wp:posOffset>1144905</wp:posOffset>
                </wp:positionH>
                <wp:positionV relativeFrom="paragraph">
                  <wp:posOffset>819150</wp:posOffset>
                </wp:positionV>
                <wp:extent cx="2613660" cy="224155"/>
                <wp:effectExtent l="19050" t="19050" r="15240" b="2349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22415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8FA5B" id="18 Rectángulo" o:spid="_x0000_s1026" style="position:absolute;margin-left:90.15pt;margin-top:64.5pt;width:205.8pt;height:17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inline distT="0" distB="0" distL="0" distR="0" wp14:anchorId="3A5DE849" wp14:editId="3FA50E9D">
            <wp:extent cx="3916392" cy="1942078"/>
            <wp:effectExtent l="190500" t="190500" r="408305" b="38227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839" cy="194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A60" w:rsidRPr="004C0B43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2E6B90" wp14:editId="21E13494">
                <wp:simplePos x="0" y="0"/>
                <wp:positionH relativeFrom="column">
                  <wp:posOffset>2852420</wp:posOffset>
                </wp:positionH>
                <wp:positionV relativeFrom="paragraph">
                  <wp:posOffset>1099185</wp:posOffset>
                </wp:positionV>
                <wp:extent cx="111760" cy="172085"/>
                <wp:effectExtent l="19050" t="19050" r="21590" b="18415"/>
                <wp:wrapNone/>
                <wp:docPr id="21" name="2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C04C69" id="21 Rectángulo" o:spid="_x0000_s1026" style="position:absolute;margin-left:224.6pt;margin-top:86.55pt;width:8.8pt;height:13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66432" behindDoc="0" locked="0" layoutInCell="1" allowOverlap="1" wp14:anchorId="57AACD42" wp14:editId="4E913F5B">
            <wp:simplePos x="0" y="0"/>
            <wp:positionH relativeFrom="column">
              <wp:posOffset>2386330</wp:posOffset>
            </wp:positionH>
            <wp:positionV relativeFrom="paragraph">
              <wp:posOffset>659130</wp:posOffset>
            </wp:positionV>
            <wp:extent cx="1242060" cy="1250315"/>
            <wp:effectExtent l="190500" t="190500" r="396240" b="387985"/>
            <wp:wrapTopAndBottom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335">
        <w:rPr>
          <w:lang w:val="es-ES"/>
        </w:rPr>
        <w:t>Presionar en la imagen de la “lupa” (Ver) al lado de la playa de estacionamiento a consultar.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F3335" w:rsidRDefault="00AA7A60" w:rsidP="00AA7A60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4C0B43">
        <w:rPr>
          <w:noProof/>
          <w:lang w:val="es-419" w:eastAsia="es-419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3872DB" wp14:editId="519B0B82">
                <wp:simplePos x="0" y="0"/>
                <wp:positionH relativeFrom="column">
                  <wp:posOffset>2778125</wp:posOffset>
                </wp:positionH>
                <wp:positionV relativeFrom="paragraph">
                  <wp:posOffset>1301845</wp:posOffset>
                </wp:positionV>
                <wp:extent cx="111760" cy="172085"/>
                <wp:effectExtent l="19050" t="19050" r="21590" b="18415"/>
                <wp:wrapNone/>
                <wp:docPr id="24" name="2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62521" id="24 Rectángulo" o:spid="_x0000_s1026" style="position:absolute;margin-left:218.75pt;margin-top:102.5pt;width:8.8pt;height:13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" filled="f" strokecolor="#ed7d31 [3205]" strokeweight="2.25pt"/>
            </w:pict>
          </mc:Fallback>
        </mc:AlternateContent>
      </w:r>
      <w:r w:rsidRPr="004C0B43">
        <w:rPr>
          <w:noProof/>
          <w:lang w:val="es-419" w:eastAsia="es-419"/>
        </w:rPr>
        <w:drawing>
          <wp:anchor distT="0" distB="0" distL="114300" distR="114300" simplePos="0" relativeHeight="251670528" behindDoc="0" locked="0" layoutInCell="1" allowOverlap="1" wp14:anchorId="44154CCC" wp14:editId="00300E65">
            <wp:simplePos x="0" y="0"/>
            <wp:positionH relativeFrom="column">
              <wp:posOffset>2458720</wp:posOffset>
            </wp:positionH>
            <wp:positionV relativeFrom="paragraph">
              <wp:posOffset>664210</wp:posOffset>
            </wp:positionV>
            <wp:extent cx="1242060" cy="1250315"/>
            <wp:effectExtent l="190500" t="190500" r="396240" b="387985"/>
            <wp:wrapTopAndBottom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335">
        <w:rPr>
          <w:lang w:val="es-ES"/>
        </w:rPr>
        <w:t>Presionar en la imagen del “lápiz” (Editar) al lado de la playa de estacionamiento a editar.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AA7A60" w:rsidRPr="004C0B43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Realizar la edición de los campos pertinentes según el interés del administrador.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F3335" w:rsidRDefault="00AA7A60" w:rsidP="00AA7A60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AA7A60" w:rsidRPr="001F3335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AA7A60" w:rsidRPr="004C0B43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A4FBD4" wp14:editId="2A5DC444">
                <wp:simplePos x="0" y="0"/>
                <wp:positionH relativeFrom="column">
                  <wp:posOffset>2846705</wp:posOffset>
                </wp:positionH>
                <wp:positionV relativeFrom="paragraph">
                  <wp:posOffset>1113155</wp:posOffset>
                </wp:positionV>
                <wp:extent cx="111760" cy="172085"/>
                <wp:effectExtent l="19050" t="19050" r="21590" b="1841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172085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A696C" id="23 Rectángulo" o:spid="_x0000_s1026" style="position:absolute;margin-left:224.15pt;margin-top:87.65pt;width:8.8pt;height:13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" filled="f" strokecolor="#ed7d31 [3205]" strokeweight="2.25pt"/>
            </w:pict>
          </mc:Fallback>
        </mc:AlternateContent>
      </w:r>
      <w:r>
        <w:rPr>
          <w:b/>
          <w:noProof/>
          <w:lang w:val="es-419" w:eastAsia="es-419"/>
        </w:rPr>
        <w:drawing>
          <wp:anchor distT="0" distB="0" distL="114300" distR="114300" simplePos="0" relativeHeight="251668480" behindDoc="0" locked="0" layoutInCell="1" allowOverlap="1" wp14:anchorId="6A3F3B2B" wp14:editId="16CDD1FE">
            <wp:simplePos x="0" y="0"/>
            <wp:positionH relativeFrom="column">
              <wp:posOffset>2460625</wp:posOffset>
            </wp:positionH>
            <wp:positionV relativeFrom="paragraph">
              <wp:posOffset>674370</wp:posOffset>
            </wp:positionV>
            <wp:extent cx="1242060" cy="1250315"/>
            <wp:effectExtent l="190500" t="190500" r="396240" b="387985"/>
            <wp:wrapTopAndBottom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queda de playas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0" t="53226"/>
                    <a:stretch/>
                  </pic:blipFill>
                  <pic:spPr bwMode="auto">
                    <a:xfrm>
                      <a:off x="0" y="0"/>
                      <a:ext cx="1242060" cy="125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335">
        <w:rPr>
          <w:lang w:val="es-ES"/>
        </w:rPr>
        <w:t>Presionar en la imagen de la “cruz” (Eliminar) al lado de la playa de estacionamiento a eliminar.</w:t>
      </w:r>
    </w:p>
    <w:p w:rsidR="00AA7A60" w:rsidRPr="001F3335" w:rsidRDefault="00AA7A60" w:rsidP="00AA7A60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AA7A60" w:rsidRPr="00137332" w:rsidRDefault="00AA7A60" w:rsidP="00AA7A60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AA7A60" w:rsidRDefault="00AA7A60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Pr="000E02DE" w:rsidRDefault="00EE39D6" w:rsidP="00AA7A60">
      <w:pPr>
        <w:pStyle w:val="Prrafodelista"/>
        <w:spacing w:before="240" w:after="0" w:line="276" w:lineRule="auto"/>
        <w:ind w:left="1440"/>
        <w:jc w:val="left"/>
        <w:rPr>
          <w:lang w:val="es-ES"/>
        </w:rPr>
      </w:pPr>
    </w:p>
    <w:p w:rsidR="00EE39D6" w:rsidRPr="00EE39D6" w:rsidRDefault="00EE39D6" w:rsidP="00EE39D6">
      <w:pPr>
        <w:pStyle w:val="Ttulo2"/>
        <w:rPr>
          <w:lang w:val="es-419"/>
        </w:rPr>
      </w:pPr>
      <w:bookmarkStart w:id="19" w:name="_Toc400993651"/>
      <w:r w:rsidRPr="001F3335">
        <w:rPr>
          <w:lang w:val="es-ES"/>
        </w:rPr>
        <w:lastRenderedPageBreak/>
        <w:t xml:space="preserve">Administrar </w:t>
      </w:r>
      <w:r>
        <w:rPr>
          <w:lang w:val="es-419"/>
        </w:rPr>
        <w:t>Permisos de Usuario</w:t>
      </w:r>
      <w:bookmarkEnd w:id="19"/>
    </w:p>
    <w:p w:rsidR="00EE39D6" w:rsidRPr="00EE39D6" w:rsidRDefault="00EE39D6" w:rsidP="00EE39D6">
      <w:pPr>
        <w:spacing w:before="240"/>
        <w:rPr>
          <w:lang w:val="es-419"/>
        </w:rPr>
      </w:pPr>
      <w:r w:rsidRPr="001F3335">
        <w:rPr>
          <w:lang w:val="es-ES"/>
        </w:rPr>
        <w:tab/>
      </w:r>
      <w:r>
        <w:rPr>
          <w:lang w:val="es-419"/>
        </w:rPr>
        <w:t>Para acceder a la página de administrador e</w:t>
      </w:r>
      <w:r>
        <w:rPr>
          <w:lang w:val="es-419"/>
        </w:rPr>
        <w:t>n el menú s</w:t>
      </w:r>
      <w:r>
        <w:rPr>
          <w:lang w:val="es-419"/>
        </w:rPr>
        <w:t>uperior presionamos la solapa “Administrador de Usuarios</w:t>
      </w:r>
      <w:r>
        <w:rPr>
          <w:lang w:val="es-419"/>
        </w:rPr>
        <w:t xml:space="preserve">” y </w:t>
      </w:r>
      <w:r>
        <w:rPr>
          <w:lang w:val="es-419"/>
        </w:rPr>
        <w:t>podemos elegir las siguientes opciones</w:t>
      </w:r>
      <w:r>
        <w:rPr>
          <w:lang w:val="es-419"/>
        </w:rPr>
        <w:t>.</w:t>
      </w:r>
    </w:p>
    <w:p w:rsidR="00FC53ED" w:rsidRDefault="00EE39D6" w:rsidP="00AA7A60">
      <w:r>
        <w:rPr>
          <w:noProof/>
          <w:lang w:val="es-419" w:eastAsia="es-419"/>
        </w:rPr>
        <w:drawing>
          <wp:inline distT="0" distB="0" distL="0" distR="0" wp14:anchorId="323BD472" wp14:editId="5EFF88B7">
            <wp:extent cx="5400040" cy="7194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D6" w:rsidRDefault="00EE39D6" w:rsidP="00AA7A60"/>
    <w:p w:rsidR="00EE39D6" w:rsidRDefault="00EE39D6" w:rsidP="00EE39D6">
      <w:pPr>
        <w:pStyle w:val="Ttulo3"/>
        <w:rPr>
          <w:lang w:val="es-419"/>
        </w:rPr>
      </w:pPr>
      <w:bookmarkStart w:id="20" w:name="_Toc400993652"/>
      <w:r>
        <w:rPr>
          <w:lang w:val="es-419"/>
        </w:rPr>
        <w:t>Nuevo Rol</w:t>
      </w:r>
      <w:bookmarkEnd w:id="20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>La opción nuevo rol permite agregar un nuevo rol con su correspondiente descripción, este rol luego será usado para concederles permisos a los usuarios que lo posean.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2816" behindDoc="1" locked="0" layoutInCell="1" allowOverlap="1" wp14:anchorId="083156BB" wp14:editId="67D90558">
            <wp:simplePos x="0" y="0"/>
            <wp:positionH relativeFrom="margin">
              <wp:align>center</wp:align>
            </wp:positionH>
            <wp:positionV relativeFrom="paragraph">
              <wp:posOffset>6602</wp:posOffset>
            </wp:positionV>
            <wp:extent cx="3790950" cy="2571750"/>
            <wp:effectExtent l="0" t="0" r="0" b="0"/>
            <wp:wrapThrough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hrough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lang w:val="es-419"/>
        </w:rPr>
        <w:tab/>
        <w:t>Una vez ingresado el nuevo rol el usuario deberá presionar el botón “Guardar” y el sistema mostrará un mensaje del resultado de la operación.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pStyle w:val="Ttulo3"/>
        <w:rPr>
          <w:lang w:val="es-419"/>
        </w:rPr>
      </w:pPr>
      <w:bookmarkStart w:id="21" w:name="_Toc400993653"/>
      <w:r>
        <w:rPr>
          <w:lang w:val="es-419"/>
        </w:rPr>
        <w:lastRenderedPageBreak/>
        <w:t>Asignar Rol a Usuario</w:t>
      </w:r>
      <w:bookmarkEnd w:id="21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 xml:space="preserve">La opción </w:t>
      </w:r>
      <w:r>
        <w:rPr>
          <w:lang w:val="es-419"/>
        </w:rPr>
        <w:t>asignar rol a usuario</w:t>
      </w:r>
      <w:r>
        <w:rPr>
          <w:lang w:val="es-419"/>
        </w:rPr>
        <w:t xml:space="preserve"> permite </w:t>
      </w:r>
      <w:r>
        <w:rPr>
          <w:lang w:val="es-419"/>
        </w:rPr>
        <w:t>seleccionar un usuario registrado en el sistema y asignarle algún rol creado previamente</w:t>
      </w:r>
      <w:r>
        <w:rPr>
          <w:lang w:val="es-419"/>
        </w:rPr>
        <w:t>.</w:t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87936" behindDoc="1" locked="0" layoutInCell="1" allowOverlap="1" wp14:anchorId="137AF2F5" wp14:editId="6EC763D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409950" cy="2466975"/>
            <wp:effectExtent l="0" t="0" r="0" b="9525"/>
            <wp:wrapTight wrapText="bothSides">
              <wp:wrapPolygon edited="0">
                <wp:start x="0" y="0"/>
                <wp:lineTo x="0" y="21517"/>
                <wp:lineTo x="21479" y="21517"/>
                <wp:lineTo x="21479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En la primera lista desplegable seleccionamos el usuario al cual le asignaremos un rol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w:drawing>
          <wp:anchor distT="0" distB="0" distL="114300" distR="114300" simplePos="0" relativeHeight="251688960" behindDoc="1" locked="0" layoutInCell="1" allowOverlap="1" wp14:anchorId="6A41BE71" wp14:editId="7733DCC0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864610" cy="2406650"/>
            <wp:effectExtent l="0" t="0" r="2540" b="0"/>
            <wp:wrapTight wrapText="bothSides">
              <wp:wrapPolygon edited="0">
                <wp:start x="0" y="0"/>
                <wp:lineTo x="0" y="21372"/>
                <wp:lineTo x="21508" y="21372"/>
                <wp:lineTo x="21508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Luego en la segunda lista desplegable seleccionamos el rol a asignar</w:t>
      </w:r>
      <w:r w:rsidRPr="001F3335">
        <w:rPr>
          <w:lang w:val="es-ES"/>
        </w:rPr>
        <w:t>.</w:t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  <w:r>
        <w:rPr>
          <w:b/>
          <w:noProof/>
          <w:lang w:val="es-419" w:eastAsia="es-419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3390265" cy="2726055"/>
            <wp:effectExtent l="0" t="0" r="635" b="0"/>
            <wp:wrapTight wrapText="bothSides">
              <wp:wrapPolygon edited="0">
                <wp:start x="0" y="0"/>
                <wp:lineTo x="0" y="21434"/>
                <wp:lineTo x="21483" y="21434"/>
                <wp:lineTo x="21483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5917A6" w:rsidRPr="005917A6" w:rsidRDefault="005917A6" w:rsidP="005917A6">
      <w:pPr>
        <w:spacing w:before="240" w:after="0" w:line="276" w:lineRule="auto"/>
        <w:rPr>
          <w:b/>
          <w:lang w:val="es-ES"/>
        </w:rPr>
      </w:pPr>
    </w:p>
    <w:p w:rsidR="007673E1" w:rsidRPr="00883FDB" w:rsidRDefault="005917A6" w:rsidP="007673E1">
      <w:pPr>
        <w:pStyle w:val="Prrafodelista"/>
        <w:numPr>
          <w:ilvl w:val="0"/>
          <w:numId w:val="6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 xml:space="preserve">Por ultimo presionamos el botón “Guardar” y el sistema nos mostrará un mensaje con el resultado de la </w:t>
      </w:r>
      <w:proofErr w:type="spellStart"/>
      <w:r>
        <w:rPr>
          <w:lang w:val="es-419"/>
        </w:rPr>
        <w:t>operacion</w:t>
      </w:r>
      <w:proofErr w:type="spellEnd"/>
      <w:r w:rsidRPr="001F3335">
        <w:rPr>
          <w:lang w:val="es-ES"/>
        </w:rPr>
        <w:t>.</w:t>
      </w:r>
    </w:p>
    <w:p w:rsidR="007673E1" w:rsidRDefault="007673E1" w:rsidP="007673E1">
      <w:pPr>
        <w:rPr>
          <w:lang w:val="es-419"/>
        </w:rPr>
      </w:pPr>
    </w:p>
    <w:p w:rsidR="007673E1" w:rsidRDefault="00883FDB" w:rsidP="007673E1">
      <w:pPr>
        <w:pStyle w:val="Ttulo3"/>
        <w:rPr>
          <w:lang w:val="es-419"/>
        </w:rPr>
      </w:pPr>
      <w:bookmarkStart w:id="22" w:name="_Toc400993654"/>
      <w:r>
        <w:rPr>
          <w:lang w:val="es-419"/>
        </w:rPr>
        <w:t>Asignar Permiso a Rol</w:t>
      </w:r>
      <w:bookmarkEnd w:id="22"/>
    </w:p>
    <w:p w:rsidR="007673E1" w:rsidRDefault="007673E1" w:rsidP="007673E1">
      <w:pPr>
        <w:ind w:firstLine="708"/>
        <w:rPr>
          <w:lang w:val="es-419"/>
        </w:rPr>
      </w:pPr>
      <w:r>
        <w:rPr>
          <w:lang w:val="es-419"/>
        </w:rPr>
        <w:t xml:space="preserve">La opción </w:t>
      </w:r>
      <w:r w:rsidR="00883FDB">
        <w:rPr>
          <w:lang w:val="es-419"/>
        </w:rPr>
        <w:t>asignar permiso a rol</w:t>
      </w:r>
      <w:r>
        <w:rPr>
          <w:lang w:val="es-419"/>
        </w:rPr>
        <w:t xml:space="preserve"> permite</w:t>
      </w:r>
      <w:r w:rsidR="00883FDB">
        <w:rPr>
          <w:lang w:val="es-419"/>
        </w:rPr>
        <w:t xml:space="preserve"> seleccionar un rol creado por el usuario </w:t>
      </w:r>
      <w:proofErr w:type="spellStart"/>
      <w:r w:rsidR="00883FDB">
        <w:rPr>
          <w:lang w:val="es-419"/>
        </w:rPr>
        <w:t>superadministrador</w:t>
      </w:r>
      <w:proofErr w:type="spellEnd"/>
      <w:r w:rsidR="00883FDB">
        <w:rPr>
          <w:lang w:val="es-419"/>
        </w:rPr>
        <w:t xml:space="preserve"> y asignarle permisos, que en definitiva son las paginas permitidas para ese rol</w:t>
      </w:r>
      <w:r>
        <w:rPr>
          <w:lang w:val="es-419"/>
        </w:rPr>
        <w:t>.</w:t>
      </w:r>
    </w:p>
    <w:p w:rsidR="007673E1" w:rsidRDefault="00883FDB" w:rsidP="007673E1">
      <w:pPr>
        <w:rPr>
          <w:lang w:val="es-419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1008" behindDoc="1" locked="0" layoutInCell="1" allowOverlap="1" wp14:anchorId="1B89F466" wp14:editId="1671AA33">
            <wp:simplePos x="0" y="0"/>
            <wp:positionH relativeFrom="margin">
              <wp:align>center</wp:align>
            </wp:positionH>
            <wp:positionV relativeFrom="paragraph">
              <wp:posOffset>12197</wp:posOffset>
            </wp:positionV>
            <wp:extent cx="3790950" cy="3190875"/>
            <wp:effectExtent l="0" t="0" r="0" b="9525"/>
            <wp:wrapTight wrapText="bothSides">
              <wp:wrapPolygon edited="0">
                <wp:start x="0" y="0"/>
                <wp:lineTo x="0" y="21536"/>
                <wp:lineTo x="21491" y="21536"/>
                <wp:lineTo x="21491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883FDB" w:rsidRDefault="00883FDB" w:rsidP="007673E1">
      <w:pPr>
        <w:rPr>
          <w:lang w:val="es-419"/>
        </w:rPr>
      </w:pPr>
    </w:p>
    <w:p w:rsidR="007673E1" w:rsidRDefault="007673E1" w:rsidP="007673E1">
      <w:pPr>
        <w:rPr>
          <w:lang w:val="es-419"/>
        </w:rPr>
      </w:pPr>
    </w:p>
    <w:p w:rsidR="007673E1" w:rsidRPr="00883FDB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lastRenderedPageBreak/>
        <w:t>En la lista desplegable primero seleccionamos el rol al cual le asignaremos permisos</w:t>
      </w:r>
      <w:r w:rsidRPr="001F3335">
        <w:rPr>
          <w:lang w:val="es-ES"/>
        </w:rPr>
        <w:t>.</w:t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92032" behindDoc="1" locked="0" layoutInCell="1" allowOverlap="1" wp14:anchorId="354C2E37" wp14:editId="4695C0EF">
            <wp:simplePos x="0" y="0"/>
            <wp:positionH relativeFrom="margin">
              <wp:align>center</wp:align>
            </wp:positionH>
            <wp:positionV relativeFrom="paragraph">
              <wp:posOffset>168562</wp:posOffset>
            </wp:positionV>
            <wp:extent cx="356235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84" y="21477"/>
                <wp:lineTo x="21484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883FDB" w:rsidRDefault="00883FDB" w:rsidP="00883FDB">
      <w:pPr>
        <w:spacing w:before="240" w:after="0" w:line="276" w:lineRule="auto"/>
        <w:rPr>
          <w:b/>
          <w:lang w:val="es-ES"/>
        </w:rPr>
      </w:pPr>
    </w:p>
    <w:p w:rsidR="00883FDB" w:rsidRPr="00883FDB" w:rsidRDefault="00883FDB" w:rsidP="007673E1">
      <w:pPr>
        <w:pStyle w:val="Prrafodelista"/>
        <w:numPr>
          <w:ilvl w:val="0"/>
          <w:numId w:val="7"/>
        </w:numPr>
        <w:spacing w:before="240" w:after="0" w:line="276" w:lineRule="auto"/>
        <w:rPr>
          <w:b/>
          <w:lang w:val="es-ES"/>
        </w:rPr>
      </w:pPr>
      <w:r>
        <w:rPr>
          <w:lang w:val="es-419"/>
        </w:rPr>
        <w:t>Luego seleccionamos los permisos o páginas a las que el rol tiene permitido acceder. Por último presionamos el botón “Guardar” y el sistema nos mostrará un mensaje con el resultado de la operación.</w:t>
      </w:r>
    </w:p>
    <w:sectPr w:rsidR="00883FDB" w:rsidRPr="00883FDB" w:rsidSect="00060D43"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A1F" w:rsidRDefault="00A67A1F" w:rsidP="00060D43">
      <w:pPr>
        <w:spacing w:before="0" w:after="0"/>
      </w:pPr>
      <w:r>
        <w:separator/>
      </w:r>
    </w:p>
  </w:endnote>
  <w:endnote w:type="continuationSeparator" w:id="0">
    <w:p w:rsidR="00A67A1F" w:rsidRDefault="00A67A1F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0D43" w:rsidRDefault="00060D43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060D43" w:rsidRDefault="00827454" w:rsidP="00060D43">
        <w:pPr>
          <w:pStyle w:val="Piedepgina"/>
          <w:jc w:val="right"/>
        </w:pPr>
        <w:r>
          <w:t>Manual de Usuario</w:t>
        </w:r>
        <w:r w:rsidR="00AA7A60">
          <w:rPr>
            <w:lang w:val="es-419"/>
          </w:rPr>
          <w:t xml:space="preserve"> </w:t>
        </w:r>
        <w:proofErr w:type="spellStart"/>
        <w:r w:rsidR="00AA7A60">
          <w:rPr>
            <w:lang w:val="es-419"/>
          </w:rPr>
          <w:t>SuperAdministrador</w:t>
        </w:r>
        <w:proofErr w:type="spellEnd"/>
        <w:r>
          <w:t xml:space="preserve"> Geo Parking</w:t>
        </w:r>
        <w:r w:rsidR="00060D43">
          <w:t>|</w:t>
        </w:r>
        <w:r w:rsidR="00060D43">
          <w:fldChar w:fldCharType="begin"/>
        </w:r>
        <w:r w:rsidR="00060D43">
          <w:instrText xml:space="preserve"> PAGE   \* MERGEFORMAT </w:instrText>
        </w:r>
        <w:r w:rsidR="00060D43">
          <w:fldChar w:fldCharType="separate"/>
        </w:r>
        <w:r w:rsidR="00883ACB">
          <w:rPr>
            <w:noProof/>
          </w:rPr>
          <w:t>4</w:t>
        </w:r>
        <w:r w:rsidR="00060D43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A1F" w:rsidRDefault="00A67A1F" w:rsidP="00060D43">
      <w:pPr>
        <w:spacing w:before="0" w:after="0"/>
      </w:pPr>
      <w:r>
        <w:separator/>
      </w:r>
    </w:p>
  </w:footnote>
  <w:footnote w:type="continuationSeparator" w:id="0">
    <w:p w:rsidR="00A67A1F" w:rsidRDefault="00A67A1F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862485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A83D09"/>
    <w:multiLevelType w:val="hybridMultilevel"/>
    <w:tmpl w:val="98022F20"/>
    <w:lvl w:ilvl="0" w:tplc="8A3CAF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D74"/>
    <w:rsid w:val="000177CE"/>
    <w:rsid w:val="00060D43"/>
    <w:rsid w:val="000E02DE"/>
    <w:rsid w:val="00134583"/>
    <w:rsid w:val="00137332"/>
    <w:rsid w:val="001850BE"/>
    <w:rsid w:val="001D5749"/>
    <w:rsid w:val="001F3335"/>
    <w:rsid w:val="00220FB6"/>
    <w:rsid w:val="003735CD"/>
    <w:rsid w:val="00385501"/>
    <w:rsid w:val="003B559B"/>
    <w:rsid w:val="003D045F"/>
    <w:rsid w:val="00421D84"/>
    <w:rsid w:val="00470015"/>
    <w:rsid w:val="004C0B43"/>
    <w:rsid w:val="004E4262"/>
    <w:rsid w:val="0056292B"/>
    <w:rsid w:val="005917A6"/>
    <w:rsid w:val="005C2B02"/>
    <w:rsid w:val="005E0536"/>
    <w:rsid w:val="00633098"/>
    <w:rsid w:val="006F7410"/>
    <w:rsid w:val="007673E1"/>
    <w:rsid w:val="00783F61"/>
    <w:rsid w:val="007859E3"/>
    <w:rsid w:val="007B3635"/>
    <w:rsid w:val="00810D74"/>
    <w:rsid w:val="00827454"/>
    <w:rsid w:val="00857164"/>
    <w:rsid w:val="00883ACB"/>
    <w:rsid w:val="00883FDB"/>
    <w:rsid w:val="008A528B"/>
    <w:rsid w:val="00934C85"/>
    <w:rsid w:val="009A58A6"/>
    <w:rsid w:val="009B2A39"/>
    <w:rsid w:val="009E1B8D"/>
    <w:rsid w:val="00A13DD4"/>
    <w:rsid w:val="00A369EF"/>
    <w:rsid w:val="00A67A1F"/>
    <w:rsid w:val="00AA7A60"/>
    <w:rsid w:val="00B64B3C"/>
    <w:rsid w:val="00B72CFA"/>
    <w:rsid w:val="00BB7BA7"/>
    <w:rsid w:val="00BD3D48"/>
    <w:rsid w:val="00C44F36"/>
    <w:rsid w:val="00C82AD9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C04DD"/>
    <w:rsid w:val="00EC5F9E"/>
    <w:rsid w:val="00EE39D6"/>
    <w:rsid w:val="00F133FD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4DBB4A8-0B59-4297-87D1-9E56956EC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8FFBB35DE74F1CA6BDDD3B9FFAA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DB851D-9EF1-48A6-9A45-9DB0FF6015DD}"/>
      </w:docPartPr>
      <w:docPartBody>
        <w:p w:rsidR="00000000" w:rsidRDefault="00DB7E92" w:rsidP="00DB7E92">
          <w:pPr>
            <w:pStyle w:val="968FFBB35DE74F1CA6BDDD3B9FFAA088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58266ED73CBD4F8FB548D9AE03ADA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0BBD1A-5AE3-4351-8A30-03532B389EC8}"/>
      </w:docPartPr>
      <w:docPartBody>
        <w:p w:rsidR="00000000" w:rsidRDefault="00DB7E92" w:rsidP="00DB7E92">
          <w:pPr>
            <w:pStyle w:val="58266ED73CBD4F8FB548D9AE03ADAA80"/>
          </w:pPr>
          <w:r>
            <w:rPr>
              <w:color w:val="5B9BD5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25EFC"/>
    <w:rsid w:val="003A713A"/>
    <w:rsid w:val="003B26AF"/>
    <w:rsid w:val="00513C2A"/>
    <w:rsid w:val="00684097"/>
    <w:rsid w:val="00687BA3"/>
    <w:rsid w:val="007C73E7"/>
    <w:rsid w:val="00BF2DB9"/>
    <w:rsid w:val="00C57AB1"/>
    <w:rsid w:val="00DB7E92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  <w:style w:type="paragraph" w:customStyle="1" w:styleId="968FFBB35DE74F1CA6BDDD3B9FFAA088">
    <w:name w:val="968FFBB35DE74F1CA6BDDD3B9FFAA088"/>
    <w:rsid w:val="00DB7E92"/>
    <w:pPr>
      <w:spacing w:after="160" w:line="259" w:lineRule="auto"/>
    </w:pPr>
    <w:rPr>
      <w:lang w:val="es-419" w:eastAsia="es-419"/>
    </w:rPr>
  </w:style>
  <w:style w:type="paragraph" w:customStyle="1" w:styleId="58266ED73CBD4F8FB548D9AE03ADAA80">
    <w:name w:val="58266ED73CBD4F8FB548D9AE03ADAA80"/>
    <w:rsid w:val="00DB7E92"/>
    <w:pPr>
      <w:spacing w:after="160" w:line="259" w:lineRule="auto"/>
    </w:pPr>
    <w:rPr>
      <w:lang w:val="es-419" w:eastAsia="es-419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</Template>
  <TotalTime>35</TotalTime>
  <Pages>19</Pages>
  <Words>1821</Words>
  <Characters>10020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</vt:lpstr>
    </vt:vector>
  </TitlesOfParts>
  <Company>Hewlett-Packard</Company>
  <LinksUpToDate>false</LinksUpToDate>
  <CharactersWithSpaces>11818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SuperAdministrador</dc:title>
  <dc:creator>Lukas</dc:creator>
  <cp:lastModifiedBy>Marcos Barrera</cp:lastModifiedBy>
  <cp:revision>7</cp:revision>
  <dcterms:created xsi:type="dcterms:W3CDTF">2014-09-08T19:08:00Z</dcterms:created>
  <dcterms:modified xsi:type="dcterms:W3CDTF">2014-10-13T22:58:00Z</dcterms:modified>
</cp:coreProperties>
</file>