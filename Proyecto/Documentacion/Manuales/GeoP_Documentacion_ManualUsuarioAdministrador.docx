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915"/>
        <w:gridCol w:w="4021"/>
      </w:tblGrid>
      <w:tr w:rsidR="00060D43" w:rsidTr="00016BC1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060D43" w:rsidRDefault="00060D43" w:rsidP="00016BC1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060D43" w:rsidRPr="00E07C84" w:rsidRDefault="00060D43" w:rsidP="00016BC1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060D43" w:rsidRPr="00546A30" w:rsidRDefault="004F43B5" w:rsidP="00016BC1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F4D19889DD8C45AAA445D1EFD869794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C44F36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D2196C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 xml:space="preserve"> Web</w:t>
                </w:r>
                <w:r w:rsidR="00A33FA5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7A08595225D14FDBB8B3BC78C81A59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060D43" w:rsidRPr="00301F72" w:rsidRDefault="00C44F36" w:rsidP="00C44F36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060D43" w:rsidRPr="000F592D" w:rsidRDefault="00060D43" w:rsidP="00060D43"/>
    <w:p w:rsidR="00060D43" w:rsidRPr="000F592D" w:rsidRDefault="004F43B5" w:rsidP="00060D43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060D43">
            <w:t xml:space="preserve">     </w:t>
          </w:r>
        </w:sdtContent>
      </w:sdt>
      <w:r w:rsidR="00060D43">
        <w:tab/>
      </w:r>
    </w:p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385501" w:rsidRDefault="00060D43" w:rsidP="00060D43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2464831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060D43" w:rsidRPr="00385501" w:rsidRDefault="00060D43" w:rsidP="00060D43">
      <w:pPr>
        <w:spacing w:after="0"/>
        <w:rPr>
          <w:color w:val="0070C0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2464832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060D43" w:rsidRPr="00215C45" w:rsidRDefault="004F43B5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33FA5">
                  <w:rPr>
                    <w:lang w:val="es-ES"/>
                  </w:rPr>
                  <w:t>Manual de Usuario Web Administrador</w:t>
                </w:r>
              </w:sdtContent>
            </w:sdt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Referencia:</w:t>
            </w:r>
          </w:p>
        </w:tc>
        <w:tc>
          <w:tcPr>
            <w:tcW w:w="7797" w:type="dxa"/>
          </w:tcPr>
          <w:p w:rsidR="00060D43" w:rsidRPr="00422FCB" w:rsidRDefault="00060D43" w:rsidP="00805C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r w:rsidR="00805CFF">
              <w:rPr>
                <w:lang w:val="es-419"/>
              </w:rPr>
              <w:t>Documentacion</w:t>
            </w:r>
            <w:r>
              <w:rPr>
                <w:lang w:val="es-419"/>
              </w:rPr>
              <w:t>_</w:t>
            </w:r>
            <w:r w:rsidR="00C0765B">
              <w:rPr>
                <w:lang w:val="es-419"/>
              </w:rPr>
              <w:t>ManualUsuarioAdministrador</w:t>
            </w:r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060D43" w:rsidRPr="00BC29B0" w:rsidTr="00C44F36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060D43" w:rsidRPr="00BC29B0" w:rsidRDefault="00C44F36" w:rsidP="00C44F36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Lucas Toneatto</w:t>
            </w:r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Fecha:</w:t>
            </w:r>
          </w:p>
        </w:tc>
        <w:tc>
          <w:tcPr>
            <w:tcW w:w="7797" w:type="dxa"/>
          </w:tcPr>
          <w:p w:rsidR="00060D43" w:rsidRPr="00BC29B0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</w:t>
            </w:r>
            <w:r w:rsidR="00060D43">
              <w:t>/2014</w:t>
            </w:r>
          </w:p>
        </w:tc>
      </w:tr>
    </w:tbl>
    <w:p w:rsidR="00060D43" w:rsidRPr="00BC29B0" w:rsidRDefault="00060D43" w:rsidP="00060D43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2464833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060D43" w:rsidRPr="0061233C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060D43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61233C" w:rsidRDefault="00060D43" w:rsidP="00CB1362">
            <w:pPr>
              <w:rPr>
                <w:lang w:val="es-419"/>
              </w:rPr>
            </w:pPr>
            <w:r w:rsidRPr="0061233C">
              <w:t>1</w:t>
            </w:r>
            <w:r w:rsidR="00CB1362">
              <w:t>.0</w:t>
            </w:r>
            <w:r w:rsidRPr="0061233C">
              <w:rPr>
                <w:lang w:val="es-419"/>
              </w:rPr>
              <w:t>_Draft</w:t>
            </w:r>
            <w:r w:rsidR="00CB1362"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060D43" w:rsidRPr="004E6F3D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536">
              <w:t>/06</w:t>
            </w:r>
            <w:r w:rsidR="00060D43">
              <w:t>/2014</w:t>
            </w:r>
          </w:p>
        </w:tc>
        <w:tc>
          <w:tcPr>
            <w:tcW w:w="1417" w:type="dxa"/>
          </w:tcPr>
          <w:p w:rsidR="00060D43" w:rsidRPr="00B742E7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060D43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Lucas Toneatto </w:t>
            </w:r>
            <w:r w:rsidR="00060D43">
              <w:t>[autor]</w:t>
            </w:r>
          </w:p>
          <w:p w:rsidR="00060D43" w:rsidRPr="004E6F3D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060D43" w:rsidRPr="00A47D32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60D43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CB652E" w:rsidRDefault="00CB1362" w:rsidP="00016BC1">
            <w:pPr>
              <w:rPr>
                <w:b w:val="0"/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A</w:t>
            </w:r>
          </w:p>
        </w:tc>
        <w:tc>
          <w:tcPr>
            <w:tcW w:w="1701" w:type="dxa"/>
          </w:tcPr>
          <w:p w:rsidR="00060D43" w:rsidRPr="00CB652E" w:rsidRDefault="005E0536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22/06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060D43" w:rsidRPr="00CB652E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Pendiente de Corrección</w:t>
            </w:r>
          </w:p>
        </w:tc>
        <w:tc>
          <w:tcPr>
            <w:tcW w:w="2293" w:type="dxa"/>
          </w:tcPr>
          <w:p w:rsidR="00060D43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Ezequiel Bär Coch</w:t>
            </w:r>
          </w:p>
        </w:tc>
        <w:tc>
          <w:tcPr>
            <w:tcW w:w="4394" w:type="dxa"/>
          </w:tcPr>
          <w:p w:rsidR="00060D43" w:rsidRPr="005354EF" w:rsidRDefault="00060D43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B652E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B652E" w:rsidRPr="00CB652E" w:rsidRDefault="00CB1362" w:rsidP="00016BC1">
            <w:pPr>
              <w:rPr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B</w:t>
            </w:r>
          </w:p>
        </w:tc>
        <w:tc>
          <w:tcPr>
            <w:tcW w:w="1701" w:type="dxa"/>
          </w:tcPr>
          <w:p w:rsidR="00CB652E" w:rsidRPr="00CB652E" w:rsidRDefault="005E05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12/07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CB652E" w:rsidRPr="00B742E7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B652E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Lucas Toneatto [autor]</w:t>
            </w:r>
          </w:p>
          <w:p w:rsidR="00CB652E" w:rsidRPr="004E6F3D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CB652E" w:rsidRPr="00CB652E" w:rsidRDefault="00CB652E" w:rsidP="00CB6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Se hicieron cambios cosméticos (Saltos de línea), ampliación y descripción más </w:t>
            </w:r>
            <w:r w:rsidR="00FC53ED">
              <w:rPr>
                <w:lang w:val="es-AR"/>
              </w:rPr>
              <w:t>detalladas</w:t>
            </w:r>
            <w:r>
              <w:rPr>
                <w:lang w:val="es-AR"/>
              </w:rPr>
              <w:t>; y se agregaron capturas de pantalla.</w:t>
            </w:r>
          </w:p>
        </w:tc>
      </w:tr>
      <w:tr w:rsidR="00C82AD9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82AD9" w:rsidRDefault="00A33FA5" w:rsidP="00016BC1">
            <w:r>
              <w:t>1.0</w:t>
            </w:r>
            <w:r w:rsidRPr="0061233C">
              <w:rPr>
                <w:lang w:val="es-419"/>
              </w:rPr>
              <w:t>_ Draft</w:t>
            </w:r>
            <w:r>
              <w:rPr>
                <w:lang w:val="es-AR"/>
              </w:rPr>
              <w:t>C</w:t>
            </w:r>
          </w:p>
        </w:tc>
        <w:tc>
          <w:tcPr>
            <w:tcW w:w="1701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10/09/2014</w:t>
            </w:r>
          </w:p>
        </w:tc>
        <w:tc>
          <w:tcPr>
            <w:tcW w:w="1417" w:type="dxa"/>
          </w:tcPr>
          <w:p w:rsidR="00C82AD9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Barerra</w:t>
            </w:r>
          </w:p>
        </w:tc>
        <w:tc>
          <w:tcPr>
            <w:tcW w:w="4394" w:type="dxa"/>
          </w:tcPr>
          <w:p w:rsidR="00C82AD9" w:rsidRDefault="00C82AD9" w:rsidP="00CB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</w:tbl>
    <w:p w:rsidR="00060D43" w:rsidRDefault="00060D43" w:rsidP="00060D43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C0765B" w:rsidP="00C0765B">
      <w:pPr>
        <w:tabs>
          <w:tab w:val="left" w:pos="6930"/>
        </w:tabs>
        <w:rPr>
          <w:lang w:val="en-US"/>
        </w:rPr>
      </w:pPr>
      <w:r>
        <w:rPr>
          <w:lang w:val="en-US"/>
        </w:rPr>
        <w:tab/>
      </w: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Pr="00060D43" w:rsidRDefault="00060D43" w:rsidP="00060D43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060D43" w:rsidRPr="0078625E" w:rsidRDefault="00060D43" w:rsidP="00060D43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474D7D" w:rsidRDefault="00060D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2464831" w:history="1">
            <w:r w:rsidR="00474D7D" w:rsidRPr="00191CFF">
              <w:rPr>
                <w:rStyle w:val="Hipervnculo"/>
                <w:noProof/>
              </w:rPr>
              <w:t>Control de la documentación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_Toc402464831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2</w:t>
            </w:r>
            <w:r w:rsidR="00474D7D">
              <w:rPr>
                <w:noProof/>
                <w:webHidden/>
              </w:rPr>
              <w:fldChar w:fldCharType="end"/>
            </w:r>
          </w:hyperlink>
          <w:bookmarkStart w:id="9" w:name="_GoBack"/>
          <w:bookmarkEnd w:id="9"/>
        </w:p>
        <w:p w:rsidR="00474D7D" w:rsidRDefault="00474D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2" w:history="1">
            <w:r w:rsidRPr="00191CFF">
              <w:rPr>
                <w:rStyle w:val="Hipervnculo"/>
                <w:noProof/>
              </w:rPr>
              <w:t>Control de la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3" w:history="1">
            <w:r w:rsidRPr="00191CFF">
              <w:rPr>
                <w:rStyle w:val="Hipervnculo"/>
                <w:noProof/>
              </w:rPr>
              <w:t>Histórico de Versiones.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4" w:history="1">
            <w:r w:rsidRPr="00191CFF">
              <w:rPr>
                <w:rStyle w:val="Hipervnculo"/>
                <w:noProof/>
              </w:rPr>
              <w:t>MANUAL DE USUARIO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5" w:history="1">
            <w:r w:rsidRPr="00191CF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6" w:history="1">
            <w:r w:rsidRPr="00191CFF">
              <w:rPr>
                <w:rStyle w:val="Hipervnculo"/>
                <w:noProof/>
              </w:rPr>
              <w:t>Objetivos del Sistema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7" w:history="1">
            <w:r w:rsidRPr="00191CFF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8" w:history="1">
            <w:r w:rsidRPr="00191CFF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9" w:history="1">
            <w:r w:rsidRPr="00191CFF">
              <w:rPr>
                <w:rStyle w:val="Hipervnculo"/>
                <w:noProof/>
                <w:lang w:val="es-ES"/>
              </w:rPr>
              <w:t>Registro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0" w:history="1">
            <w:r w:rsidRPr="00191CFF">
              <w:rPr>
                <w:rStyle w:val="Hipervnculo"/>
                <w:noProof/>
                <w:lang w:val="es-419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1" w:history="1">
            <w:r w:rsidRPr="00191CFF">
              <w:rPr>
                <w:rStyle w:val="Hipervnculo"/>
                <w:noProof/>
                <w:lang w:val="es-ES"/>
              </w:rPr>
              <w:t>Funcionalidades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2" w:history="1">
            <w:r w:rsidRPr="00191CFF">
              <w:rPr>
                <w:rStyle w:val="Hipervnculo"/>
                <w:noProof/>
                <w:lang w:val="es-ES"/>
              </w:rPr>
              <w:t>Administrar Playas de Estacionamiento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D7D" w:rsidRDefault="00474D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3" w:history="1">
            <w:r w:rsidRPr="00191CFF">
              <w:rPr>
                <w:rStyle w:val="Hipervnculo"/>
                <w:noProof/>
                <w:lang w:val="es-ES"/>
              </w:rPr>
              <w:t>Mensajes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D43" w:rsidRDefault="00060D43" w:rsidP="00060D4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87FC4" w:rsidRDefault="00C87FC4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D2196C" w:rsidRDefault="00D2196C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060D43" w:rsidRDefault="00C44F36" w:rsidP="00C44F36">
      <w:pPr>
        <w:pStyle w:val="Ttulo1"/>
        <w:jc w:val="center"/>
      </w:pPr>
      <w:bookmarkStart w:id="10" w:name="_Toc402464834"/>
      <w:r>
        <w:lastRenderedPageBreak/>
        <w:t>MANUAL DE USUARIO GEO PARKING</w:t>
      </w:r>
      <w:bookmarkEnd w:id="10"/>
    </w:p>
    <w:p w:rsidR="00C44F36" w:rsidRPr="00C44F36" w:rsidRDefault="00C44F36" w:rsidP="00C44F36"/>
    <w:p w:rsidR="00C44F36" w:rsidRDefault="00C44F36" w:rsidP="001850BE">
      <w:pPr>
        <w:pStyle w:val="Ttulo2"/>
        <w:spacing w:before="240"/>
      </w:pPr>
      <w:bookmarkStart w:id="11" w:name="_Toc402464835"/>
      <w:r>
        <w:t>Introducción</w:t>
      </w:r>
      <w:bookmarkEnd w:id="11"/>
    </w:p>
    <w:p w:rsidR="00C44F36" w:rsidRDefault="00C44F36" w:rsidP="001850BE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C44F36" w:rsidRDefault="00C44F36" w:rsidP="001850BE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C44F36" w:rsidRDefault="00C44F36" w:rsidP="001850BE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C44F36" w:rsidRDefault="00C44F36" w:rsidP="001850BE">
      <w:pPr>
        <w:spacing w:before="240"/>
      </w:pPr>
    </w:p>
    <w:p w:rsidR="00C44F36" w:rsidRDefault="00C44F36" w:rsidP="00C82AD9">
      <w:pPr>
        <w:pStyle w:val="Ttulo2"/>
        <w:spacing w:before="240"/>
      </w:pPr>
      <w:bookmarkStart w:id="12" w:name="_Toc402464836"/>
      <w:r>
        <w:t>Objetivos del Sistema Geo Parking</w:t>
      </w:r>
      <w:bookmarkEnd w:id="12"/>
    </w:p>
    <w:p w:rsidR="00C44F36" w:rsidRDefault="00C44F36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="00B64B3C" w:rsidRPr="00B64B3C">
        <w:rPr>
          <w:rFonts w:asciiTheme="minorHAnsi" w:hAnsiTheme="minorHAnsi"/>
          <w:szCs w:val="22"/>
        </w:rPr>
        <w:t xml:space="preserve">El sistema tiene como objetivo </w:t>
      </w:r>
      <w:r w:rsidR="00B64B3C"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 w:rsidR="00B64B3C"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B64B3C" w:rsidRDefault="00B64B3C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B64B3C" w:rsidRDefault="00B64B3C" w:rsidP="001850BE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B64B3C" w:rsidRDefault="00B64B3C" w:rsidP="001850BE">
      <w:pPr>
        <w:pStyle w:val="Ttulo2"/>
        <w:spacing w:before="240"/>
      </w:pPr>
      <w:bookmarkStart w:id="13" w:name="_Toc402464837"/>
      <w:r>
        <w:t>Requisitos del Sistema</w:t>
      </w:r>
      <w:bookmarkEnd w:id="13"/>
    </w:p>
    <w:p w:rsidR="00B64B3C" w:rsidRDefault="00B64B3C" w:rsidP="001850BE">
      <w:pPr>
        <w:spacing w:before="240"/>
        <w:ind w:firstLine="708"/>
      </w:pPr>
      <w:r>
        <w:t>El Sistema de Estacionamiento Geo Parking es una aplicación Web que puede ejecuta</w:t>
      </w:r>
      <w:r w:rsidR="00D2196C">
        <w:t xml:space="preserve">rse en una plataforma Windows, </w:t>
      </w:r>
      <w:r>
        <w:t>Linux</w:t>
      </w:r>
      <w:r w:rsidR="00D2196C">
        <w:t xml:space="preserve"> o Mac</w:t>
      </w:r>
      <w:r>
        <w:t xml:space="preserve"> utilizando un navegador web como Internet Explorer, Google Chrome, Firefox u otros.</w:t>
      </w:r>
    </w:p>
    <w:p w:rsidR="00B64B3C" w:rsidRDefault="00B64B3C" w:rsidP="001850BE">
      <w:pPr>
        <w:spacing w:before="240"/>
      </w:pPr>
    </w:p>
    <w:p w:rsidR="00B64B3C" w:rsidRDefault="00B64B3C" w:rsidP="001850BE">
      <w:pPr>
        <w:pStyle w:val="Ttulo2"/>
        <w:spacing w:before="240"/>
      </w:pPr>
      <w:bookmarkStart w:id="14" w:name="_Toc402464838"/>
      <w:r>
        <w:lastRenderedPageBreak/>
        <w:t>Ingreso al Sistema</w:t>
      </w:r>
      <w:bookmarkEnd w:id="14"/>
    </w:p>
    <w:p w:rsidR="00D52286" w:rsidRDefault="00D52286" w:rsidP="001850BE">
      <w:pPr>
        <w:spacing w:before="240"/>
        <w:ind w:firstLine="708"/>
      </w:pPr>
      <w:r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61A33B52" wp14:editId="4E279733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D52286" w:rsidRDefault="00D52286" w:rsidP="001850BE">
      <w:pPr>
        <w:spacing w:before="240"/>
        <w:ind w:firstLine="708"/>
      </w:pPr>
    </w:p>
    <w:p w:rsidR="003735CD" w:rsidRPr="003735CD" w:rsidRDefault="003735CD" w:rsidP="001850BE">
      <w:pPr>
        <w:spacing w:before="240"/>
        <w:rPr>
          <w:lang w:val="es-ES"/>
        </w:rPr>
      </w:pPr>
    </w:p>
    <w:p w:rsidR="004E4262" w:rsidRPr="00C0765B" w:rsidRDefault="004E4262" w:rsidP="004C0B43">
      <w:pPr>
        <w:spacing w:before="240"/>
        <w:rPr>
          <w:lang w:val="es-419"/>
        </w:rPr>
      </w:pPr>
      <w:r>
        <w:rPr>
          <w:lang w:val="es-ES"/>
        </w:rPr>
        <w:tab/>
      </w:r>
      <w:r w:rsidR="004B43AC"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 w:rsidR="00C0765B">
        <w:rPr>
          <w:lang w:val="es-419"/>
        </w:rPr>
        <w:t>:</w:t>
      </w:r>
    </w:p>
    <w:p w:rsidR="00A33FA5" w:rsidRDefault="009956AD" w:rsidP="004C0B43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D96F1B6" wp14:editId="02C3B2CE">
            <wp:extent cx="5400040" cy="2360295"/>
            <wp:effectExtent l="57150" t="57150" r="105410" b="1162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43AC" w:rsidRDefault="004B43AC" w:rsidP="004B43AC">
      <w:pPr>
        <w:spacing w:before="240"/>
      </w:pPr>
    </w:p>
    <w:p w:rsidR="004B43AC" w:rsidRDefault="004B43AC" w:rsidP="004B43AC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B37C90" w:rsidRDefault="00B37C90" w:rsidP="00B37C90">
      <w:pPr>
        <w:pStyle w:val="Ttulo2"/>
        <w:spacing w:before="240"/>
        <w:rPr>
          <w:lang w:val="es-ES"/>
        </w:rPr>
      </w:pPr>
      <w:bookmarkStart w:id="15" w:name="_Toc402464839"/>
      <w:r>
        <w:rPr>
          <w:lang w:val="es-ES"/>
        </w:rPr>
        <w:t>Registro en el sistema</w:t>
      </w:r>
      <w:bookmarkEnd w:id="15"/>
    </w:p>
    <w:p w:rsidR="00B37C90" w:rsidRDefault="00B37C90" w:rsidP="00B37C90">
      <w:pPr>
        <w:rPr>
          <w:lang w:val="es-419"/>
        </w:rPr>
      </w:pPr>
      <w:r>
        <w:rPr>
          <w:lang w:val="es-419"/>
        </w:rPr>
        <w:t>En el menú superior presionamos la solapa “Ingresar”</w:t>
      </w:r>
      <w:r w:rsidR="005F4C81">
        <w:rPr>
          <w:lang w:val="es-419"/>
        </w:rPr>
        <w:t xml:space="preserve"> y aparece el modal de Login y registro de usuario.</w:t>
      </w:r>
    </w:p>
    <w:p w:rsidR="005F4C81" w:rsidRDefault="00E77C4F" w:rsidP="00E77C4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73ABD7B6" wp14:editId="0AE80293">
            <wp:extent cx="5066001" cy="2088108"/>
            <wp:effectExtent l="57150" t="57150" r="116205" b="1219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</w:t>
      </w:r>
      <w:r w:rsidR="001819D5">
        <w:rPr>
          <w:lang w:val="es-419"/>
        </w:rPr>
        <w:t xml:space="preserve">registrarse completando los datos que se muestran cuando se ingresa al modal de “Registrarse” </w:t>
      </w:r>
    </w:p>
    <w:p w:rsidR="004C0B43" w:rsidRDefault="00E77C4F" w:rsidP="00E77C4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4C88D7B6" wp14:editId="7581CF8D">
            <wp:extent cx="5086350" cy="3952875"/>
            <wp:effectExtent l="57150" t="57150" r="114300" b="1238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65B" w:rsidRDefault="00C0765B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Pr="00DE2C6C" w:rsidRDefault="00DE2C6C" w:rsidP="00DE2C6C">
      <w:pPr>
        <w:pStyle w:val="Ttulo2"/>
        <w:spacing w:before="240"/>
        <w:rPr>
          <w:lang w:val="es-419"/>
        </w:rPr>
      </w:pPr>
      <w:bookmarkStart w:id="16" w:name="_Toc402464840"/>
      <w:r>
        <w:rPr>
          <w:lang w:val="es-419"/>
        </w:rPr>
        <w:lastRenderedPageBreak/>
        <w:t>Ingreso al sistema</w:t>
      </w:r>
      <w:bookmarkEnd w:id="16"/>
    </w:p>
    <w:p w:rsidR="00DE2C6C" w:rsidRDefault="00DE2C6C" w:rsidP="00DE2C6C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DE2C6C" w:rsidRDefault="00E77C4F" w:rsidP="00E77C4F">
      <w:pPr>
        <w:spacing w:before="240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C26089D" wp14:editId="0F8430BC">
            <wp:extent cx="5400040" cy="462529"/>
            <wp:effectExtent l="57150" t="57150" r="105410" b="109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2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DE2C6C" w:rsidRDefault="00E77C4F" w:rsidP="00DE2C6C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071A653" wp14:editId="130685CA">
            <wp:extent cx="5066001" cy="2088108"/>
            <wp:effectExtent l="57150" t="57150" r="116205" b="1219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DE2C6C" w:rsidRDefault="00270004" w:rsidP="00DE2C6C">
      <w:pPr>
        <w:spacing w:before="240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2C863FBA" wp14:editId="2C194925">
            <wp:extent cx="5400040" cy="217517"/>
            <wp:effectExtent l="57150" t="57150" r="105410" b="1066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Pr="00DE2C6C" w:rsidRDefault="00DE2C6C" w:rsidP="00DE2C6C">
      <w:pPr>
        <w:spacing w:before="240"/>
        <w:rPr>
          <w:lang w:val="es-419"/>
        </w:rPr>
      </w:pPr>
    </w:p>
    <w:p w:rsidR="004E4262" w:rsidRDefault="004E4262" w:rsidP="001850BE">
      <w:pPr>
        <w:pStyle w:val="Ttulo2"/>
        <w:spacing w:before="240"/>
        <w:rPr>
          <w:lang w:val="es-ES"/>
        </w:rPr>
      </w:pPr>
      <w:bookmarkStart w:id="17" w:name="_Toc402464841"/>
      <w:r>
        <w:rPr>
          <w:lang w:val="es-ES"/>
        </w:rPr>
        <w:lastRenderedPageBreak/>
        <w:t>Funcionalidades de Administrador</w:t>
      </w:r>
      <w:bookmarkEnd w:id="17"/>
    </w:p>
    <w:p w:rsidR="00827454" w:rsidRPr="001F3335" w:rsidRDefault="004E4262" w:rsidP="001850BE">
      <w:pPr>
        <w:spacing w:before="240"/>
        <w:rPr>
          <w:lang w:val="es-ES"/>
        </w:rPr>
      </w:pPr>
      <w:r>
        <w:rPr>
          <w:lang w:val="es-ES"/>
        </w:rPr>
        <w:tab/>
        <w:t xml:space="preserve">A </w:t>
      </w:r>
      <w:r w:rsidR="00827454">
        <w:rPr>
          <w:lang w:val="es-ES"/>
        </w:rPr>
        <w:t xml:space="preserve">continuación se detallaran paso a paso las distintas acciones que son posibles de </w:t>
      </w:r>
      <w:r w:rsidR="00827454" w:rsidRPr="001F3335">
        <w:rPr>
          <w:lang w:val="es-ES"/>
        </w:rPr>
        <w:t>realizar sobre el sistema con el rol de Administrador.</w:t>
      </w:r>
    </w:p>
    <w:p w:rsidR="00827454" w:rsidRPr="001F3335" w:rsidRDefault="00827454" w:rsidP="001850BE">
      <w:pPr>
        <w:pStyle w:val="Ttulo3"/>
        <w:spacing w:before="240"/>
        <w:rPr>
          <w:lang w:val="es-ES"/>
        </w:rPr>
      </w:pPr>
      <w:bookmarkStart w:id="18" w:name="_Toc402464842"/>
      <w:r w:rsidRPr="001F3335">
        <w:rPr>
          <w:lang w:val="es-ES"/>
        </w:rPr>
        <w:t>Administrar Playas de Estacionamiento</w:t>
      </w:r>
      <w:bookmarkEnd w:id="18"/>
    </w:p>
    <w:p w:rsidR="00827454" w:rsidRPr="001F3335" w:rsidRDefault="00827454" w:rsidP="001850BE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</w:t>
      </w:r>
      <w:r w:rsidR="00FA2CE3" w:rsidRPr="001F3335">
        <w:rPr>
          <w:lang w:val="es-ES"/>
        </w:rPr>
        <w:t>de alta</w:t>
      </w:r>
      <w:r w:rsidRPr="001F3335">
        <w:rPr>
          <w:lang w:val="es-ES"/>
        </w:rPr>
        <w:t xml:space="preserve"> en el sistema una nueva playa de estacionamiento</w:t>
      </w:r>
      <w:r w:rsidR="00421D84" w:rsidRPr="001F3335">
        <w:rPr>
          <w:lang w:val="es-ES"/>
        </w:rPr>
        <w:t>, con la información requerida de la misma. Los pasos a realizar son los siguientes: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En el menú seleccionar la opción “Administración de Playas”.</w:t>
      </w:r>
    </w:p>
    <w:p w:rsidR="00270004" w:rsidRPr="00270004" w:rsidRDefault="00270004" w:rsidP="00270004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3514477" cy="1422992"/>
            <wp:effectExtent l="57150" t="57150" r="105410" b="120650"/>
            <wp:docPr id="41" name="Imagen 41" descr="C:\Users\Luk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08" cy="14242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270004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17FA4" w:rsidRDefault="00421D84" w:rsidP="00D17FA4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D17FA4">
        <w:rPr>
          <w:lang w:val="es-ES"/>
        </w:rPr>
        <w:t>Presionar el botón “Nueva” para registrar una nueva playa.</w:t>
      </w:r>
    </w:p>
    <w:p w:rsidR="00270004" w:rsidRPr="00270004" w:rsidRDefault="00270004" w:rsidP="00270004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81A1EC6" wp14:editId="2A9BBC1E">
            <wp:extent cx="3862821" cy="1447137"/>
            <wp:effectExtent l="57150" t="57150" r="118745" b="1155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2CB" w:rsidRPr="006302CB" w:rsidRDefault="00CD42E6" w:rsidP="006302CB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6302CB">
        <w:rPr>
          <w:lang w:val="es-ES"/>
        </w:rPr>
        <w:t>Se abrirá una ventana emergente en la cual visualizara 3 pestañas para completar con la información requerida de la playa de estacionamiento. La</w:t>
      </w:r>
      <w:r w:rsidR="00C82AD9" w:rsidRPr="006302CB">
        <w:rPr>
          <w:lang w:val="es-ES"/>
        </w:rPr>
        <w:t xml:space="preserve">s pestañas son referente a los </w:t>
      </w:r>
      <w:r w:rsidR="00C82AD9" w:rsidRPr="006302CB">
        <w:rPr>
          <w:b/>
          <w:i/>
          <w:lang w:val="es-ES"/>
        </w:rPr>
        <w:t>Datos Generales</w:t>
      </w:r>
      <w:r w:rsidR="00C82AD9" w:rsidRPr="006302CB">
        <w:rPr>
          <w:lang w:val="es-ES"/>
        </w:rPr>
        <w:t xml:space="preserve">, </w:t>
      </w:r>
      <w:r w:rsidR="00C82AD9" w:rsidRPr="006302CB">
        <w:rPr>
          <w:b/>
          <w:i/>
          <w:lang w:val="es-ES"/>
        </w:rPr>
        <w:t>Horarios</w:t>
      </w:r>
      <w:r w:rsidR="00C82AD9" w:rsidRPr="006302CB">
        <w:rPr>
          <w:lang w:val="es-ES"/>
        </w:rPr>
        <w:t xml:space="preserve"> y </w:t>
      </w:r>
      <w:r w:rsidR="00C82AD9" w:rsidRPr="006302CB">
        <w:rPr>
          <w:b/>
          <w:i/>
          <w:lang w:val="es-ES"/>
        </w:rPr>
        <w:t>P</w:t>
      </w:r>
      <w:r w:rsidRPr="006302CB">
        <w:rPr>
          <w:b/>
          <w:i/>
          <w:lang w:val="es-ES"/>
        </w:rPr>
        <w:t>recios</w:t>
      </w:r>
      <w:r w:rsidRPr="006302CB">
        <w:rPr>
          <w:lang w:val="es-ES"/>
        </w:rPr>
        <w:t>.</w:t>
      </w:r>
      <w:r w:rsidR="006302CB">
        <w:rPr>
          <w:noProof/>
          <w:lang w:val="es-AR" w:eastAsia="es-AR"/>
        </w:rPr>
        <w:drawing>
          <wp:inline distT="0" distB="0" distL="0" distR="0" wp14:anchorId="733B5557" wp14:editId="4645EAA8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098" w:rsidRDefault="00633098" w:rsidP="006302CB">
      <w:pPr>
        <w:pStyle w:val="Prrafodelista"/>
        <w:spacing w:before="240" w:after="0" w:line="276" w:lineRule="auto"/>
        <w:ind w:left="1440"/>
        <w:jc w:val="center"/>
        <w:rPr>
          <w:lang w:val="es-ES"/>
        </w:rPr>
      </w:pPr>
    </w:p>
    <w:p w:rsidR="00CD42E6" w:rsidRDefault="00CD42E6" w:rsidP="00CD42E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CD42E6" w:rsidRPr="00CD42E6" w:rsidRDefault="00CD42E6" w:rsidP="00CD42E6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t>DATOS GENERALES</w:t>
      </w:r>
    </w:p>
    <w:p w:rsidR="00421D84" w:rsidRPr="001F3335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 w:rsidR="00BB7BA7">
        <w:rPr>
          <w:lang w:val="es-ES"/>
        </w:rPr>
        <w:t xml:space="preserve">nombre, teléfono y </w:t>
      </w:r>
      <w:r w:rsidR="00C82AD9">
        <w:rPr>
          <w:lang w:val="es-ES"/>
        </w:rPr>
        <w:t>m</w:t>
      </w:r>
      <w:r w:rsidR="00BB7BA7">
        <w:rPr>
          <w:lang w:val="es-ES"/>
        </w:rPr>
        <w:t>ail de la Paya.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633098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7351E98" wp14:editId="5D59B6AF">
            <wp:extent cx="5400040" cy="961107"/>
            <wp:effectExtent l="57150" t="57150" r="105410" b="1060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1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098" w:rsidRDefault="00BB7BA7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</w:t>
      </w:r>
      <w:r w:rsidR="00633098">
        <w:rPr>
          <w:lang w:val="es-ES"/>
        </w:rPr>
        <w:t xml:space="preserve"> los </w:t>
      </w:r>
      <w:r w:rsidR="00F133FD" w:rsidRPr="00F133FD">
        <w:rPr>
          <w:b/>
          <w:lang w:val="es-ES"/>
        </w:rPr>
        <w:t>SERVICIOS</w:t>
      </w:r>
      <w:r w:rsidR="00633098">
        <w:rPr>
          <w:lang w:val="es-ES"/>
        </w:rPr>
        <w:t xml:space="preserve"> que brinda la playa, es decir </w:t>
      </w:r>
      <w:r w:rsidR="0056292B">
        <w:rPr>
          <w:lang w:val="es-ES"/>
        </w:rPr>
        <w:t>qué</w:t>
      </w:r>
      <w:r w:rsidR="00633098">
        <w:rPr>
          <w:lang w:val="es-ES"/>
        </w:rPr>
        <w:t xml:space="preserve"> tipo de vehículos puede albergar y la capacidad para los mismos. Para agregar un servicio, hacer Click en la cruz verde.</w:t>
      </w:r>
    </w:p>
    <w:p w:rsid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514E7C3" wp14:editId="4E0C071F">
            <wp:extent cx="5400040" cy="487045"/>
            <wp:effectExtent l="57150" t="57150" r="105410" b="1225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633098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F133FD">
        <w:rPr>
          <w:lang w:val="es-ES"/>
        </w:rPr>
        <w:t>Seleccionar el tipo de vehículo</w:t>
      </w:r>
      <w:r w:rsidR="00C82AD9">
        <w:rPr>
          <w:lang w:val="es-ES"/>
        </w:rPr>
        <w:t xml:space="preserve"> e</w:t>
      </w:r>
      <w:r w:rsidRPr="00F133FD">
        <w:rPr>
          <w:lang w:val="es-ES"/>
        </w:rPr>
        <w:t xml:space="preserve"> ingresar la capacidad disponible de lugares.</w:t>
      </w:r>
      <w:r w:rsidR="0056292B" w:rsidRPr="00F133FD">
        <w:rPr>
          <w:lang w:val="es-ES"/>
        </w:rPr>
        <w:t xml:space="preserve"> </w:t>
      </w:r>
    </w:p>
    <w:p w:rsidR="006302CB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353CB1F" wp14:editId="73511AF6">
            <wp:extent cx="5400040" cy="1270885"/>
            <wp:effectExtent l="57150" t="57150" r="105410" b="1200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8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8A6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133FD" w:rsidRPr="00F133FD" w:rsidRDefault="009A58A6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</w:t>
      </w:r>
      <w:r w:rsidR="00F133FD">
        <w:rPr>
          <w:lang w:val="es-ES"/>
        </w:rPr>
        <w:t xml:space="preserve"> 8 los debe repetir por cada uno de los servicios de brinde la playa de estacionamiento.</w:t>
      </w:r>
    </w:p>
    <w:p w:rsidR="00421D84" w:rsidRDefault="005629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</w:t>
      </w:r>
      <w:r w:rsidR="00BB7BA7">
        <w:rPr>
          <w:lang w:val="es-ES"/>
        </w:rPr>
        <w:t xml:space="preserve"> </w:t>
      </w:r>
      <w:r w:rsidR="00F133FD">
        <w:rPr>
          <w:lang w:val="es-ES"/>
        </w:rPr>
        <w:t xml:space="preserve">la </w:t>
      </w:r>
      <w:r w:rsidR="00F133FD" w:rsidRPr="00F133FD">
        <w:rPr>
          <w:b/>
          <w:lang w:val="es-ES"/>
        </w:rPr>
        <w:t>DIRECCION</w:t>
      </w:r>
      <w:r w:rsidR="00421D84"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</w:t>
      </w:r>
      <w:r>
        <w:rPr>
          <w:lang w:val="es-ES"/>
        </w:rPr>
        <w:t xml:space="preserve"> la cruz verde</w:t>
      </w:r>
      <w:r w:rsidR="00BB7BA7">
        <w:rPr>
          <w:lang w:val="es-ES"/>
        </w:rPr>
        <w:t xml:space="preserve"> y se desplegaran los campos a completar.</w:t>
      </w:r>
    </w:p>
    <w:p w:rsidR="006302CB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34CA11F" wp14:editId="332756B6">
            <wp:extent cx="5400040" cy="496745"/>
            <wp:effectExtent l="57150" t="57150" r="105410" b="1130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Ingresar nombre de la calle, el número de la dirección y presionar el botón amarillo para buscar la </w:t>
      </w:r>
      <w:r w:rsidR="00C0765B">
        <w:rPr>
          <w:lang w:val="es-ES"/>
        </w:rPr>
        <w:t>dirección en</w:t>
      </w:r>
      <w:r>
        <w:rPr>
          <w:lang w:val="es-ES"/>
        </w:rPr>
        <w:t xml:space="preserve"> el mapa.</w:t>
      </w:r>
    </w:p>
    <w:p w:rsidR="00737EEE" w:rsidRPr="00737EEE" w:rsidRDefault="00737EEE" w:rsidP="00737EEE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7F71EA0" wp14:editId="5E1ACA22">
            <wp:extent cx="5400040" cy="3911027"/>
            <wp:effectExtent l="57150" t="57150" r="105410" b="1085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02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602B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6602B" w:rsidRPr="001F3335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421D84" w:rsidRDefault="00BB7BA7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Al presionar “</w:t>
      </w:r>
      <w:r w:rsidR="00D6602B">
        <w:rPr>
          <w:lang w:val="es-ES"/>
        </w:rPr>
        <w:t xml:space="preserve">Buscar en el Mapa”, se </w:t>
      </w:r>
      <w:r>
        <w:rPr>
          <w:lang w:val="es-ES"/>
        </w:rPr>
        <w:t>mostrar</w:t>
      </w:r>
      <w:r w:rsidR="00D6602B">
        <w:rPr>
          <w:lang w:val="es-ES"/>
        </w:rPr>
        <w:t>a</w:t>
      </w:r>
      <w:r>
        <w:rPr>
          <w:lang w:val="es-ES"/>
        </w:rPr>
        <w:t xml:space="preserve"> un marcador en la dirección indicada. Si esta marcación no es correcta, podrá posicionar el marcador en el lugar exacto</w:t>
      </w:r>
      <w:r w:rsidR="003D045F">
        <w:rPr>
          <w:lang w:val="es-ES"/>
        </w:rPr>
        <w:t xml:space="preserve"> a través de un </w:t>
      </w:r>
      <w:r w:rsidR="00DC04DD">
        <w:rPr>
          <w:lang w:val="es-ES"/>
        </w:rPr>
        <w:t>Click</w:t>
      </w:r>
      <w:r w:rsidR="003D045F">
        <w:rPr>
          <w:lang w:val="es-ES"/>
        </w:rPr>
        <w:t xml:space="preserve"> en el mapa</w:t>
      </w:r>
      <w:r w:rsidR="001850BE" w:rsidRPr="001F3335">
        <w:rPr>
          <w:lang w:val="es-ES"/>
        </w:rPr>
        <w:t>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</w:t>
      </w:r>
      <w:r w:rsidR="00D6602B">
        <w:rPr>
          <w:lang w:val="es-ES"/>
        </w:rPr>
        <w:t>os de la dirección presionamos la tilde verde</w:t>
      </w:r>
      <w:r>
        <w:rPr>
          <w:lang w:val="es-ES"/>
        </w:rPr>
        <w:t xml:space="preserve"> y la misma se mostrara en la grilla de direcciones.</w:t>
      </w:r>
    </w:p>
    <w:p w:rsidR="009A58A6" w:rsidRPr="009A58A6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completar</w:t>
      </w:r>
    </w:p>
    <w:p w:rsidR="00A5605F" w:rsidRPr="00A5605F" w:rsidRDefault="00A5605F" w:rsidP="00A5605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5F240A1" wp14:editId="690E5BA7">
            <wp:extent cx="5400040" cy="470472"/>
            <wp:effectExtent l="57150" t="57150" r="105410" b="1206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1850BE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Colocar la hora que abre la playa y hora que cierra en ese día; teniendo también la opción de seleccionar que el horario de la playa es de 24hs para ese día.</w:t>
      </w:r>
    </w:p>
    <w:p w:rsidR="00A5605F" w:rsidRPr="00A5605F" w:rsidRDefault="00A5605F" w:rsidP="00A5605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BAC7A4B" wp14:editId="6F8125B8">
            <wp:extent cx="5400040" cy="1865391"/>
            <wp:effectExtent l="57150" t="57150" r="105410" b="1162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3D045F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</w:t>
      </w:r>
      <w:r w:rsidR="00F133FD" w:rsidRPr="009A58A6">
        <w:rPr>
          <w:lang w:val="es-ES"/>
        </w:rPr>
        <w:t>etados del horario presionamos la tilde verde</w:t>
      </w:r>
      <w:r w:rsidRPr="009A58A6">
        <w:rPr>
          <w:lang w:val="es-ES"/>
        </w:rPr>
        <w:t xml:space="preserve"> y el mismo se mostrara en la grilla de horarios de la playa de estacionamiento</w:t>
      </w:r>
      <w:r w:rsidR="001850BE" w:rsidRPr="009A58A6">
        <w:rPr>
          <w:lang w:val="es-ES"/>
        </w:rPr>
        <w:t>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</w:t>
      </w:r>
    </w:p>
    <w:p w:rsidR="00A5605F" w:rsidRPr="00A5605F" w:rsidRDefault="00A5605F" w:rsidP="00A5605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48E24BC" wp14:editId="6BD42249">
            <wp:extent cx="5400040" cy="474749"/>
            <wp:effectExtent l="57150" t="57150" r="105410" b="1162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3D045F" w:rsidRDefault="003D045F" w:rsidP="003D045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</w:t>
      </w:r>
      <w:r w:rsidR="00C82AD9">
        <w:rPr>
          <w:lang w:val="es-ES"/>
        </w:rPr>
        <w:t>Viernes”, “Sábado”, “Domingo</w:t>
      </w:r>
      <w:r w:rsidR="00FA2CE3">
        <w:rPr>
          <w:lang w:val="es-ES"/>
        </w:rPr>
        <w:t>”, “</w:t>
      </w:r>
      <w:r>
        <w:rPr>
          <w:lang w:val="es-ES"/>
        </w:rPr>
        <w:t>Feriados”.</w:t>
      </w:r>
    </w:p>
    <w:p w:rsidR="003D045F" w:rsidRDefault="00A560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el monto.</w:t>
      </w:r>
    </w:p>
    <w:p w:rsidR="00A5605F" w:rsidRPr="00A5605F" w:rsidRDefault="00A5605F" w:rsidP="00A5605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C088637" wp14:editId="01321F68">
            <wp:extent cx="5400040" cy="2186778"/>
            <wp:effectExtent l="57150" t="57150" r="105410" b="1187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77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DC04DD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</w:t>
      </w:r>
      <w:r w:rsidR="00F133FD" w:rsidRPr="009A58A6">
        <w:rPr>
          <w:lang w:val="es-ES"/>
        </w:rPr>
        <w:t xml:space="preserve">cio presionamos la tilde verde </w:t>
      </w:r>
      <w:r w:rsidRPr="009A58A6">
        <w:rPr>
          <w:lang w:val="es-ES"/>
        </w:rPr>
        <w:t>y el mismo se mostrara en la grilla de precios de la playa de estacionamiento.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Pr="001F3335" w:rsidRDefault="00A5605F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88042F1" wp14:editId="2BA71EE2">
            <wp:extent cx="2066925" cy="571500"/>
            <wp:effectExtent l="57150" t="57150" r="123825" b="1143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1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1F3335" w:rsidRDefault="004C0B43" w:rsidP="001850BE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E3CDB8" wp14:editId="4757BEB8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C4F" w:rsidRPr="00D17FA4" w:rsidRDefault="00E77C4F" w:rsidP="004C0B43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E77C4F" w:rsidRPr="00D17FA4" w:rsidRDefault="00E77C4F" w:rsidP="004C0B43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>:</w:t>
      </w:r>
      <w:r w:rsidR="001850BE" w:rsidRPr="001F3335">
        <w:rPr>
          <w:b/>
          <w:lang w:val="es-ES"/>
        </w:rPr>
        <w:t xml:space="preserve"> </w:t>
      </w:r>
      <w:r w:rsidR="001850BE"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1850BE" w:rsidRPr="00A5605F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consultar en el campo de texto.</w:t>
      </w:r>
    </w:p>
    <w:p w:rsidR="00A5605F" w:rsidRPr="00A5605F" w:rsidRDefault="00A5605F" w:rsidP="00A5605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8070C20" wp14:editId="71690BCD">
            <wp:extent cx="3862821" cy="1447137"/>
            <wp:effectExtent l="57150" t="57150" r="118745" b="1155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377137" w:rsidRPr="00377137" w:rsidRDefault="00377137" w:rsidP="00377137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AA72FC6" wp14:editId="109DF9F9">
            <wp:extent cx="5400040" cy="2754399"/>
            <wp:effectExtent l="57150" t="57150" r="105410" b="1225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560F3B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“lupa”</w:t>
      </w:r>
      <w:r w:rsidR="000E02DE" w:rsidRPr="001F3335">
        <w:rPr>
          <w:lang w:val="es-ES"/>
        </w:rPr>
        <w:t xml:space="preserve"> (Ver)</w:t>
      </w:r>
      <w:r w:rsidRPr="001F3335">
        <w:rPr>
          <w:lang w:val="es-ES"/>
        </w:rPr>
        <w:t xml:space="preserve"> al lado de la playa de estacionamiento a consultar.</w:t>
      </w:r>
    </w:p>
    <w:p w:rsidR="00560F3B" w:rsidRPr="00560F3B" w:rsidRDefault="00560F3B" w:rsidP="00560F3B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2825590" wp14:editId="4D193E11">
            <wp:extent cx="590550" cy="809625"/>
            <wp:effectExtent l="57150" t="57150" r="114300" b="1238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1F3335" w:rsidRDefault="001850BE" w:rsidP="001850B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="001850BE"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1850BE" w:rsidRPr="005C0BFE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del “</w:t>
      </w:r>
      <w:r w:rsidR="000E02DE" w:rsidRPr="001F3335">
        <w:rPr>
          <w:lang w:val="es-ES"/>
        </w:rPr>
        <w:t>lápiz</w:t>
      </w:r>
      <w:r w:rsidRPr="001F3335">
        <w:rPr>
          <w:lang w:val="es-ES"/>
        </w:rPr>
        <w:t>”</w:t>
      </w:r>
      <w:r w:rsidR="000E02DE" w:rsidRPr="001F3335">
        <w:rPr>
          <w:lang w:val="es-ES"/>
        </w:rPr>
        <w:t xml:space="preserve"> (Editar)</w:t>
      </w:r>
      <w:r w:rsidRPr="001F3335">
        <w:rPr>
          <w:lang w:val="es-ES"/>
        </w:rPr>
        <w:t xml:space="preserve"> al lado de la playa de estacionamiento a editar.</w:t>
      </w:r>
    </w:p>
    <w:p w:rsidR="005C0BFE" w:rsidRPr="005C0BFE" w:rsidRDefault="005C0BFE" w:rsidP="005C0BFE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21F64E3B" wp14:editId="0123F66B">
            <wp:extent cx="571500" cy="819150"/>
            <wp:effectExtent l="57150" t="57150" r="114300" b="1143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lastRenderedPageBreak/>
        <w:t>Se desplegara un formulario con toda la información de la playa de estacionamiento.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 xml:space="preserve">Realizar la edición de los campos </w:t>
      </w:r>
      <w:r w:rsidR="000E02DE" w:rsidRPr="001F3335">
        <w:rPr>
          <w:lang w:val="es-ES"/>
        </w:rPr>
        <w:t>pertinentes según el interés del administrador.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0E02D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0E02DE" w:rsidRPr="001F3335" w:rsidRDefault="000E02DE" w:rsidP="000E02D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827454" w:rsidP="000E02D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="000E02DE"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0E02DE" w:rsidRPr="00560F3B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“cruz” (Eliminar) al lado de la playa de estacionamiento a eliminar.</w:t>
      </w:r>
    </w:p>
    <w:p w:rsidR="00560F3B" w:rsidRPr="00560F3B" w:rsidRDefault="00560F3B" w:rsidP="00560F3B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D242131" wp14:editId="1E1A4845">
            <wp:extent cx="723900" cy="819150"/>
            <wp:effectExtent l="57150" t="57150" r="114300" b="1143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C53ED" w:rsidRDefault="000E02DE" w:rsidP="00FC53ED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0D4E3C" w:rsidRDefault="000D4E3C">
      <w:pPr>
        <w:spacing w:before="0" w:after="160"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0D4E3C" w:rsidRDefault="000C4E59" w:rsidP="00474D7D">
      <w:pPr>
        <w:pStyle w:val="Ttulo1"/>
        <w:rPr>
          <w:lang w:val="es-ES"/>
        </w:rPr>
      </w:pPr>
      <w:bookmarkStart w:id="19" w:name="_Toc402464843"/>
      <w:r>
        <w:rPr>
          <w:lang w:val="es-ES"/>
        </w:rPr>
        <w:lastRenderedPageBreak/>
        <w:t>Mensajes del sistema</w:t>
      </w:r>
      <w:bookmarkEnd w:id="19"/>
    </w:p>
    <w:p w:rsidR="000C4E59" w:rsidRDefault="000C4E59" w:rsidP="000C4E59">
      <w:pPr>
        <w:rPr>
          <w:lang w:val="es-ES"/>
        </w:rPr>
      </w:pPr>
    </w:p>
    <w:p w:rsidR="000C4E59" w:rsidRPr="000C4E59" w:rsidRDefault="000C4E59" w:rsidP="000C4E5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Cuando el campo está incompleto o el formato del dato ingresado es incorrecto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20FEC889" wp14:editId="696004E3">
            <wp:extent cx="2638425" cy="600075"/>
            <wp:effectExtent l="57150" t="57150" r="123825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000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E59" w:rsidRDefault="000C4E59" w:rsidP="000C4E59">
      <w:pPr>
        <w:pStyle w:val="Prrafodelista"/>
        <w:numPr>
          <w:ilvl w:val="0"/>
          <w:numId w:val="6"/>
        </w:numPr>
      </w:pPr>
      <w:r>
        <w:t>Cuando el campo está completo y el formato del dato ingresado es correcto,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23A85F7E" wp14:editId="0D643540">
            <wp:extent cx="2619375" cy="619125"/>
            <wp:effectExtent l="57150" t="57150" r="123825" b="1238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E59" w:rsidRDefault="000C4E59" w:rsidP="000C4E59">
      <w:pPr>
        <w:pStyle w:val="Prrafodelista"/>
        <w:numPr>
          <w:ilvl w:val="0"/>
          <w:numId w:val="6"/>
        </w:numPr>
      </w:pPr>
      <w:r>
        <w:t>Mensaje cuando en un formulario, existen campos incompletos o con formatos erróneos.</w:t>
      </w:r>
      <w:r w:rsidR="00030112">
        <w:t xml:space="preserve"> El mensaje mostrara la descripción del error como en el ejemplo.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585B8EDF" wp14:editId="4B84EACF">
            <wp:extent cx="5400040" cy="732790"/>
            <wp:effectExtent l="57150" t="57150" r="105410" b="1054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12" w:rsidRDefault="00030112" w:rsidP="00030112">
      <w:pPr>
        <w:pStyle w:val="Prrafodelista"/>
        <w:numPr>
          <w:ilvl w:val="0"/>
          <w:numId w:val="6"/>
        </w:numPr>
      </w:pPr>
      <w:r>
        <w:t>Mensaje en formato “Popup”, que se muestra al finalizar el procesamiento de un formulario de manera correcto.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4530F352" wp14:editId="01F36EC1">
            <wp:extent cx="5400040" cy="1975485"/>
            <wp:effectExtent l="57150" t="57150" r="105410" b="1200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E3C" w:rsidRDefault="000D4E3C" w:rsidP="000D4E3C"/>
    <w:sectPr w:rsidR="000D4E3C" w:rsidSect="00060D43"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3B5" w:rsidRDefault="004F43B5" w:rsidP="00060D43">
      <w:pPr>
        <w:spacing w:before="0" w:after="0"/>
      </w:pPr>
      <w:r>
        <w:separator/>
      </w:r>
    </w:p>
  </w:endnote>
  <w:endnote w:type="continuationSeparator" w:id="0">
    <w:p w:rsidR="004F43B5" w:rsidRDefault="004F43B5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C4F" w:rsidRDefault="00E77C4F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E77C4F" w:rsidRDefault="00E77C4F" w:rsidP="00060D43">
        <w:pPr>
          <w:pStyle w:val="Piedepgina"/>
          <w:jc w:val="right"/>
        </w:pPr>
        <w:r>
          <w:t>Manual de Usuario</w:t>
        </w:r>
        <w:r>
          <w:rPr>
            <w:lang w:val="es-419"/>
          </w:rPr>
          <w:t xml:space="preserve"> Administrador</w:t>
        </w:r>
        <w:r>
          <w:t xml:space="preserve"> Geo Parking|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D7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3B5" w:rsidRDefault="004F43B5" w:rsidP="00060D43">
      <w:pPr>
        <w:spacing w:before="0" w:after="0"/>
      </w:pPr>
      <w:r>
        <w:separator/>
      </w:r>
    </w:p>
  </w:footnote>
  <w:footnote w:type="continuationSeparator" w:id="0">
    <w:p w:rsidR="004F43B5" w:rsidRDefault="004F43B5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DF29C8"/>
    <w:multiLevelType w:val="hybridMultilevel"/>
    <w:tmpl w:val="453693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D74"/>
    <w:rsid w:val="00016BC1"/>
    <w:rsid w:val="000177CE"/>
    <w:rsid w:val="00030112"/>
    <w:rsid w:val="00060D43"/>
    <w:rsid w:val="000C4E59"/>
    <w:rsid w:val="000D4E3C"/>
    <w:rsid w:val="000E02DE"/>
    <w:rsid w:val="00134583"/>
    <w:rsid w:val="00137332"/>
    <w:rsid w:val="00171214"/>
    <w:rsid w:val="001819D5"/>
    <w:rsid w:val="001850BE"/>
    <w:rsid w:val="001878EE"/>
    <w:rsid w:val="001D5749"/>
    <w:rsid w:val="001F3335"/>
    <w:rsid w:val="00220FB6"/>
    <w:rsid w:val="00270004"/>
    <w:rsid w:val="00350B62"/>
    <w:rsid w:val="003735CD"/>
    <w:rsid w:val="00377137"/>
    <w:rsid w:val="00385501"/>
    <w:rsid w:val="003B559B"/>
    <w:rsid w:val="003D045F"/>
    <w:rsid w:val="00421D84"/>
    <w:rsid w:val="00470015"/>
    <w:rsid w:val="00474D7D"/>
    <w:rsid w:val="004871AF"/>
    <w:rsid w:val="004919F8"/>
    <w:rsid w:val="004B43AC"/>
    <w:rsid w:val="004C0B43"/>
    <w:rsid w:val="004E4262"/>
    <w:rsid w:val="004F43B5"/>
    <w:rsid w:val="00560F3B"/>
    <w:rsid w:val="0056292B"/>
    <w:rsid w:val="005C0BFE"/>
    <w:rsid w:val="005C2B02"/>
    <w:rsid w:val="005E0536"/>
    <w:rsid w:val="005F4C81"/>
    <w:rsid w:val="00605A2E"/>
    <w:rsid w:val="006302CB"/>
    <w:rsid w:val="00633098"/>
    <w:rsid w:val="0066014A"/>
    <w:rsid w:val="006F7410"/>
    <w:rsid w:val="00737EEE"/>
    <w:rsid w:val="00764846"/>
    <w:rsid w:val="00783F61"/>
    <w:rsid w:val="007859E3"/>
    <w:rsid w:val="007B3635"/>
    <w:rsid w:val="007C10A1"/>
    <w:rsid w:val="007C1E18"/>
    <w:rsid w:val="007F4480"/>
    <w:rsid w:val="00805CFF"/>
    <w:rsid w:val="00810D74"/>
    <w:rsid w:val="00827454"/>
    <w:rsid w:val="00857164"/>
    <w:rsid w:val="008A528B"/>
    <w:rsid w:val="008E7787"/>
    <w:rsid w:val="00934C85"/>
    <w:rsid w:val="009956AD"/>
    <w:rsid w:val="009A58A6"/>
    <w:rsid w:val="009B2A39"/>
    <w:rsid w:val="009E1B8D"/>
    <w:rsid w:val="00A06A9E"/>
    <w:rsid w:val="00A13DD4"/>
    <w:rsid w:val="00A33FA5"/>
    <w:rsid w:val="00A369EF"/>
    <w:rsid w:val="00A5605F"/>
    <w:rsid w:val="00B37C90"/>
    <w:rsid w:val="00B64B3C"/>
    <w:rsid w:val="00B72CFA"/>
    <w:rsid w:val="00BB7BA7"/>
    <w:rsid w:val="00BD3D48"/>
    <w:rsid w:val="00BD69F3"/>
    <w:rsid w:val="00C0765B"/>
    <w:rsid w:val="00C44F36"/>
    <w:rsid w:val="00C82AD9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DE2C6C"/>
    <w:rsid w:val="00E77C4F"/>
    <w:rsid w:val="00E93865"/>
    <w:rsid w:val="00EB6B8A"/>
    <w:rsid w:val="00EC5F9E"/>
    <w:rsid w:val="00F133FD"/>
    <w:rsid w:val="00FA2CE3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D19889DD8C45AAA445D1EFD8697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D8B4-2622-4744-9FEA-42D7503C4407}"/>
      </w:docPartPr>
      <w:docPartBody>
        <w:p w:rsidR="00ED517E" w:rsidRDefault="00684097">
          <w:pPr>
            <w:pStyle w:val="F4D19889DD8C45AAA445D1EFD869794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7A08595225D14FDBB8B3BC78C81A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EA398-8300-4269-A9CC-4DD2B02DCCB5}"/>
      </w:docPartPr>
      <w:docPartBody>
        <w:p w:rsidR="00ED517E" w:rsidRDefault="00684097">
          <w:pPr>
            <w:pStyle w:val="7A08595225D14FDBB8B3BC78C81A5953"/>
          </w:pPr>
          <w:r>
            <w:rPr>
              <w:color w:val="4F81BD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12E36"/>
    <w:rsid w:val="00125EFC"/>
    <w:rsid w:val="00296E43"/>
    <w:rsid w:val="00301A62"/>
    <w:rsid w:val="003A713A"/>
    <w:rsid w:val="003B26AF"/>
    <w:rsid w:val="00462C0E"/>
    <w:rsid w:val="00684097"/>
    <w:rsid w:val="00687BA3"/>
    <w:rsid w:val="00703D24"/>
    <w:rsid w:val="007746CF"/>
    <w:rsid w:val="007C73E7"/>
    <w:rsid w:val="00BF2DB9"/>
    <w:rsid w:val="00C57AB1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41CDF8-42D4-4A68-BE6F-F6DADF6E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Parking-PLANTILLA-DOCUMENTOS.dotx</Template>
  <TotalTime>299</TotalTime>
  <Pages>15</Pages>
  <Words>1665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 Administrador</vt:lpstr>
    </vt:vector>
  </TitlesOfParts>
  <Company>Hewlett-Packard</Company>
  <LinksUpToDate>false</LinksUpToDate>
  <CharactersWithSpaces>10802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Administrador</dc:title>
  <dc:creator>Lukas</dc:creator>
  <cp:lastModifiedBy>Lukas</cp:lastModifiedBy>
  <cp:revision>24</cp:revision>
  <dcterms:created xsi:type="dcterms:W3CDTF">2014-09-08T19:08:00Z</dcterms:created>
  <dcterms:modified xsi:type="dcterms:W3CDTF">2014-10-30T23:38:00Z</dcterms:modified>
</cp:coreProperties>
</file>