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D43" w:rsidRPr="000F592D" w:rsidRDefault="00060D43" w:rsidP="00060D43">
      <w:bookmarkStart w:id="0" w:name="_GoBack"/>
      <w:bookmarkEnd w:id="0"/>
    </w:p>
    <w:p w:rsidR="00060D43" w:rsidRPr="000F592D" w:rsidRDefault="00060D43" w:rsidP="00060D43"/>
    <w:p w:rsidR="00060D43" w:rsidRPr="000F592D" w:rsidRDefault="00060D43" w:rsidP="00060D43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979"/>
        <w:gridCol w:w="3957"/>
      </w:tblGrid>
      <w:tr w:rsidR="00060D43" w:rsidTr="00626666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060D43" w:rsidRDefault="00060D43" w:rsidP="00626666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060D43" w:rsidRPr="00E07C84" w:rsidRDefault="00060D43" w:rsidP="00626666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060D43" w:rsidRPr="00546A30" w:rsidRDefault="005D3DF3" w:rsidP="00626666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7F8E26BA58A648538C88AAE6AD3C78A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DF4EBE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 Web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C5E60AE5E2FB44F4BAA8914ABACD5052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5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060D43" w:rsidRPr="00301F72" w:rsidRDefault="00DF4EBE" w:rsidP="00DF4EBE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2015</w:t>
                </w:r>
              </w:p>
            </w:sdtContent>
          </w:sdt>
        </w:tc>
      </w:tr>
    </w:tbl>
    <w:p w:rsidR="00060D43" w:rsidRPr="000F592D" w:rsidRDefault="00060D43" w:rsidP="00060D43"/>
    <w:p w:rsidR="00060D43" w:rsidRPr="000F592D" w:rsidRDefault="005D3DF3" w:rsidP="00060D43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4329AB">
            <w:t xml:space="preserve">     </w:t>
          </w:r>
        </w:sdtContent>
      </w:sdt>
      <w:r w:rsidR="00060D43">
        <w:tab/>
      </w:r>
    </w:p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2C1FB2" w:rsidRDefault="002C1FB2" w:rsidP="00060D43"/>
    <w:p w:rsidR="002C1FB2" w:rsidRDefault="002C1FB2" w:rsidP="00060D43"/>
    <w:p w:rsidR="002C1FB2" w:rsidRDefault="002C1FB2" w:rsidP="00060D43"/>
    <w:p w:rsidR="002C1FB2" w:rsidRDefault="002C1FB2" w:rsidP="00060D43"/>
    <w:p w:rsidR="00060D43" w:rsidRPr="000F592D" w:rsidRDefault="000C60B2" w:rsidP="00060D43">
      <w:r>
        <w:t>El documento describe información</w:t>
      </w:r>
      <w:r w:rsidR="00F161E7">
        <w:t xml:space="preserve"> y características del sistema web y su interacción con el usuario</w:t>
      </w:r>
      <w:r>
        <w:rPr>
          <w:lang w:val="es-AR"/>
        </w:rPr>
        <w:t>.</w:t>
      </w:r>
    </w:p>
    <w:p w:rsidR="00060D43" w:rsidRPr="00385501" w:rsidRDefault="00060D43" w:rsidP="00060D43">
      <w:pPr>
        <w:pStyle w:val="Ttulo1"/>
        <w:rPr>
          <w:color w:val="0070C0"/>
        </w:rPr>
      </w:pPr>
      <w:r w:rsidRPr="000F592D">
        <w:br w:type="page"/>
      </w:r>
      <w:bookmarkStart w:id="1" w:name="_Toc279947222"/>
      <w:bookmarkStart w:id="2" w:name="_Toc280053636"/>
      <w:bookmarkStart w:id="3" w:name="_Toc412114140"/>
      <w:r w:rsidRPr="00385501">
        <w:rPr>
          <w:color w:val="0070C0"/>
        </w:rPr>
        <w:lastRenderedPageBreak/>
        <w:t>Control de la documentación</w:t>
      </w:r>
      <w:bookmarkEnd w:id="1"/>
      <w:bookmarkEnd w:id="2"/>
      <w:bookmarkEnd w:id="3"/>
    </w:p>
    <w:p w:rsidR="00060D43" w:rsidRPr="00385501" w:rsidRDefault="00060D43" w:rsidP="00060D43">
      <w:pPr>
        <w:spacing w:after="0"/>
        <w:rPr>
          <w:color w:val="0070C0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4" w:name="_Toc279947223"/>
      <w:bookmarkStart w:id="5" w:name="_Toc280053637"/>
      <w:bookmarkStart w:id="6" w:name="_Toc412114141"/>
      <w:r w:rsidRPr="00385501">
        <w:rPr>
          <w:color w:val="0070C0"/>
        </w:rPr>
        <w:t>Control de la Configuración.</w:t>
      </w:r>
      <w:bookmarkEnd w:id="4"/>
      <w:bookmarkEnd w:id="5"/>
      <w:bookmarkEnd w:id="6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060D43" w:rsidRPr="00BC29B0" w:rsidTr="006266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060D43" w:rsidRPr="00BC29B0" w:rsidRDefault="00060D43" w:rsidP="00626666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060D43" w:rsidRPr="00215C45" w:rsidRDefault="005D3DF3" w:rsidP="00626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DF4EBE">
                  <w:rPr>
                    <w:lang w:val="es-ES"/>
                  </w:rPr>
                  <w:t>Manual de Usuario Web</w:t>
                </w:r>
              </w:sdtContent>
            </w:sdt>
          </w:p>
        </w:tc>
      </w:tr>
      <w:tr w:rsidR="00060D43" w:rsidRPr="00BC29B0" w:rsidTr="00626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626666">
            <w:r w:rsidRPr="00BC29B0">
              <w:t>Referencia:</w:t>
            </w:r>
          </w:p>
        </w:tc>
        <w:tc>
          <w:tcPr>
            <w:tcW w:w="7797" w:type="dxa"/>
          </w:tcPr>
          <w:p w:rsidR="00060D43" w:rsidRPr="00422FCB" w:rsidRDefault="00060D43" w:rsidP="00DF4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GeoP_Proyecto_</w:t>
            </w:r>
            <w:r w:rsidR="008006C9">
              <w:t>Manual</w:t>
            </w:r>
            <w:r w:rsidR="00DF4EBE">
              <w:t>UsuarioWeb</w:t>
            </w:r>
            <w:r>
              <w:t>.docx</w:t>
            </w:r>
          </w:p>
        </w:tc>
      </w:tr>
      <w:tr w:rsidR="00060D43" w:rsidRPr="00BC29B0" w:rsidTr="00626666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626666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</w:tcPr>
          <w:p w:rsidR="00060D43" w:rsidRPr="00DF4EBE" w:rsidRDefault="00DF4EBE" w:rsidP="00626666">
            <w:pPr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Barrera Marcos</w:t>
            </w:r>
          </w:p>
        </w:tc>
      </w:tr>
      <w:tr w:rsidR="00060D43" w:rsidRPr="00BC29B0" w:rsidTr="00626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626666">
            <w:r w:rsidRPr="00BC29B0">
              <w:t>Fecha:</w:t>
            </w:r>
          </w:p>
        </w:tc>
        <w:tc>
          <w:tcPr>
            <w:tcW w:w="7797" w:type="dxa"/>
          </w:tcPr>
          <w:p w:rsidR="00060D43" w:rsidRPr="00BC29B0" w:rsidRDefault="00DF4E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01/02/2015</w:t>
            </w:r>
          </w:p>
        </w:tc>
      </w:tr>
    </w:tbl>
    <w:p w:rsidR="00060D43" w:rsidRPr="00BC29B0" w:rsidRDefault="00060D43" w:rsidP="00060D43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7" w:name="_Toc279947224"/>
      <w:bookmarkStart w:id="8" w:name="_Toc280053638"/>
      <w:bookmarkStart w:id="9" w:name="_Toc412114142"/>
      <w:r w:rsidRPr="00385501">
        <w:rPr>
          <w:color w:val="0070C0"/>
        </w:rPr>
        <w:t>Histórico de Versiones.</w:t>
      </w:r>
      <w:bookmarkEnd w:id="7"/>
      <w:bookmarkEnd w:id="8"/>
      <w:bookmarkEnd w:id="9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060D43" w:rsidRPr="00BC29B0" w:rsidTr="006266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060D43" w:rsidRPr="00BC29B0" w:rsidRDefault="00060D43" w:rsidP="00626666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060D43" w:rsidRPr="00BC29B0" w:rsidRDefault="00060D43" w:rsidP="00626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060D43" w:rsidRPr="00BC29B0" w:rsidRDefault="00060D43" w:rsidP="00626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060D43" w:rsidRPr="00BC29B0" w:rsidRDefault="00060D43" w:rsidP="00626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060D43" w:rsidRPr="0061233C" w:rsidRDefault="00060D43" w:rsidP="0062666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>
              <w:rPr>
                <w:b w:val="0"/>
                <w:sz w:val="24"/>
              </w:rPr>
              <w:t>Cambios</w:t>
            </w:r>
          </w:p>
        </w:tc>
      </w:tr>
      <w:tr w:rsidR="00060D43" w:rsidRPr="003F74A9" w:rsidTr="00626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0C60B2" w:rsidRDefault="000C60B2" w:rsidP="00626666">
            <w:r>
              <w:t>1.0_DraftA</w:t>
            </w:r>
          </w:p>
        </w:tc>
        <w:tc>
          <w:tcPr>
            <w:tcW w:w="1701" w:type="dxa"/>
          </w:tcPr>
          <w:p w:rsidR="00060D43" w:rsidRPr="004E6F3D" w:rsidRDefault="00DF4EBE" w:rsidP="00DF4E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</w:t>
            </w:r>
            <w:r w:rsidR="00060D43">
              <w:t>/0</w:t>
            </w:r>
            <w:r>
              <w:t>2/2015</w:t>
            </w:r>
          </w:p>
        </w:tc>
        <w:tc>
          <w:tcPr>
            <w:tcW w:w="1417" w:type="dxa"/>
          </w:tcPr>
          <w:p w:rsidR="00060D43" w:rsidRPr="00B742E7" w:rsidRDefault="00060D43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Pendiente de Revisión</w:t>
            </w:r>
          </w:p>
        </w:tc>
        <w:tc>
          <w:tcPr>
            <w:tcW w:w="2293" w:type="dxa"/>
          </w:tcPr>
          <w:p w:rsidR="00060D43" w:rsidRDefault="00DF4E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Barrera Marcos</w:t>
            </w:r>
            <w:r w:rsidR="00060D43">
              <w:t>[autor]</w:t>
            </w:r>
          </w:p>
          <w:p w:rsidR="00060D43" w:rsidRPr="004E6F3D" w:rsidRDefault="00060D43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060D43" w:rsidRPr="00A47D32" w:rsidRDefault="00060D43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60D43" w:rsidRPr="003F74A9" w:rsidTr="0062666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0F592D" w:rsidRDefault="00FF2480" w:rsidP="00626666">
            <w:pPr>
              <w:rPr>
                <w:b w:val="0"/>
              </w:rPr>
            </w:pPr>
            <w:r>
              <w:t>1.0_DraftA</w:t>
            </w:r>
          </w:p>
        </w:tc>
        <w:tc>
          <w:tcPr>
            <w:tcW w:w="1701" w:type="dxa"/>
          </w:tcPr>
          <w:p w:rsidR="00060D43" w:rsidRPr="0061233C" w:rsidRDefault="00FF2480" w:rsidP="00626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04/02/2015</w:t>
            </w:r>
          </w:p>
        </w:tc>
        <w:tc>
          <w:tcPr>
            <w:tcW w:w="1417" w:type="dxa"/>
          </w:tcPr>
          <w:p w:rsidR="00060D43" w:rsidRDefault="00FF2480" w:rsidP="00626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Revisado</w:t>
            </w:r>
          </w:p>
        </w:tc>
        <w:tc>
          <w:tcPr>
            <w:tcW w:w="2293" w:type="dxa"/>
          </w:tcPr>
          <w:p w:rsidR="00060D43" w:rsidRPr="00FF2480" w:rsidRDefault="00FF2480" w:rsidP="00626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Leonel Romero</w:t>
            </w:r>
          </w:p>
        </w:tc>
        <w:tc>
          <w:tcPr>
            <w:tcW w:w="4394" w:type="dxa"/>
          </w:tcPr>
          <w:p w:rsidR="00060D43" w:rsidRPr="005354EF" w:rsidRDefault="00060D43" w:rsidP="006266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60D43" w:rsidRPr="003F74A9" w:rsidTr="00626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1B5F33" w:rsidRDefault="00F534BE" w:rsidP="00626666">
            <w:r>
              <w:t>v1.0</w:t>
            </w:r>
          </w:p>
        </w:tc>
        <w:tc>
          <w:tcPr>
            <w:tcW w:w="1701" w:type="dxa"/>
          </w:tcPr>
          <w:p w:rsidR="00060D43" w:rsidRDefault="00F534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18/02/2015</w:t>
            </w:r>
          </w:p>
        </w:tc>
        <w:tc>
          <w:tcPr>
            <w:tcW w:w="1417" w:type="dxa"/>
          </w:tcPr>
          <w:p w:rsidR="00060D43" w:rsidRDefault="00F534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Revisado</w:t>
            </w:r>
          </w:p>
        </w:tc>
        <w:tc>
          <w:tcPr>
            <w:tcW w:w="2293" w:type="dxa"/>
          </w:tcPr>
          <w:p w:rsidR="00060D43" w:rsidRDefault="00F534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4BE">
              <w:t>Ezequiel Bär Coch</w:t>
            </w:r>
          </w:p>
        </w:tc>
        <w:tc>
          <w:tcPr>
            <w:tcW w:w="4394" w:type="dxa"/>
          </w:tcPr>
          <w:p w:rsidR="00060D43" w:rsidRPr="001B5F33" w:rsidRDefault="00F534BE" w:rsidP="006266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Cambios importantes, imágenes, estructuración adecuada.</w:t>
            </w:r>
          </w:p>
        </w:tc>
      </w:tr>
    </w:tbl>
    <w:p w:rsidR="00060D43" w:rsidRPr="008C0DB7" w:rsidRDefault="00060D43" w:rsidP="00060D43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p w:rsidR="00060D43" w:rsidRPr="008C0DB7" w:rsidRDefault="00060D43" w:rsidP="00060D43">
      <w:pPr>
        <w:rPr>
          <w:lang w:val="es-AR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060D43" w:rsidRPr="0078625E" w:rsidRDefault="00060D43" w:rsidP="00060D43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4756EE" w:rsidRDefault="000052A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 w:rsidR="00060D43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12114140" w:history="1">
            <w:r w:rsidR="004756EE" w:rsidRPr="00C76C00">
              <w:rPr>
                <w:rStyle w:val="Hipervnculo"/>
                <w:noProof/>
              </w:rPr>
              <w:t>Control de la documentación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_Toc412114140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1" w:history="1">
            <w:r w:rsidR="004756EE" w:rsidRPr="00C76C00">
              <w:rPr>
                <w:rStyle w:val="Hipervnculo"/>
                <w:noProof/>
              </w:rPr>
              <w:t>Control de la Configuración.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_Toc412114141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2" w:history="1">
            <w:r w:rsidR="004756EE" w:rsidRPr="00C76C00">
              <w:rPr>
                <w:rStyle w:val="Hipervnculo"/>
                <w:noProof/>
              </w:rPr>
              <w:t>Histórico de Versiones.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_Toc412114142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3" w:history="1">
            <w:r w:rsidR="004756EE" w:rsidRPr="00C76C00">
              <w:rPr>
                <w:rStyle w:val="Hipervnculo"/>
                <w:noProof/>
              </w:rPr>
              <w:t>Tabla de imágenes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_Toc412114143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4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4" w:history="1">
            <w:r w:rsidR="004756EE" w:rsidRPr="00C76C00">
              <w:rPr>
                <w:rStyle w:val="Hipervnculo"/>
                <w:noProof/>
              </w:rPr>
              <w:t>Introducción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_Toc412114144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5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5" w:history="1">
            <w:r w:rsidR="004756EE" w:rsidRPr="00C76C00">
              <w:rPr>
                <w:rStyle w:val="Hipervnculo"/>
                <w:noProof/>
              </w:rPr>
              <w:t>Propósito del documento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_Toc412114145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5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6" w:history="1">
            <w:r w:rsidR="004756EE" w:rsidRPr="00C76C00">
              <w:rPr>
                <w:rStyle w:val="Hipervnculo"/>
                <w:noProof/>
              </w:rPr>
              <w:t>Objetivos del sistema GeoParking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_Toc412114146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6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7" w:history="1">
            <w:r w:rsidR="004756EE" w:rsidRPr="00C76C00">
              <w:rPr>
                <w:rStyle w:val="Hipervnculo"/>
                <w:noProof/>
              </w:rPr>
              <w:t>Requisitos del Sistema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_Toc412114147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7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8" w:history="1">
            <w:r w:rsidR="004756EE" w:rsidRPr="00C76C00">
              <w:rPr>
                <w:rStyle w:val="Hipervnculo"/>
                <w:noProof/>
              </w:rPr>
              <w:t>Conceptos Importantes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_Toc412114148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8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49" w:history="1">
            <w:r w:rsidR="004756EE" w:rsidRPr="00C76C00">
              <w:rPr>
                <w:rStyle w:val="Hipervnculo"/>
                <w:noProof/>
              </w:rPr>
              <w:t>Acceso a la aplicación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_Toc412114149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8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0" w:history="1">
            <w:r w:rsidR="004756EE" w:rsidRPr="00C76C00">
              <w:rPr>
                <w:rStyle w:val="Hipervnculo"/>
                <w:noProof/>
              </w:rPr>
              <w:t>Tipos de usuarios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_Toc412114150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9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1" w:history="1">
            <w:r w:rsidR="004756EE" w:rsidRPr="00C76C00">
              <w:rPr>
                <w:rStyle w:val="Hipervnculo"/>
                <w:noProof/>
              </w:rPr>
              <w:t>Registro de usuarios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_Toc412114151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9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2" w:history="1">
            <w:r w:rsidR="004756EE" w:rsidRPr="00C76C00">
              <w:rPr>
                <w:rStyle w:val="Hipervnculo"/>
                <w:noProof/>
              </w:rPr>
              <w:t>Nuevos usuarios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_Toc412114152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10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3" w:history="1">
            <w:r w:rsidR="004756EE" w:rsidRPr="00C76C00">
              <w:rPr>
                <w:rStyle w:val="Hipervnculo"/>
                <w:noProof/>
              </w:rPr>
              <w:t>Inicio de sesión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_Toc412114153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4" w:history="1">
            <w:r w:rsidR="004756EE" w:rsidRPr="00C76C00">
              <w:rPr>
                <w:rStyle w:val="Hipervnculo"/>
                <w:noProof/>
              </w:rPr>
              <w:t>Tipos de roles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_Toc412114154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13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5" w:history="1">
            <w:r w:rsidR="004756EE" w:rsidRPr="00C76C00">
              <w:rPr>
                <w:rStyle w:val="Hipervnculo"/>
                <w:noProof/>
              </w:rPr>
              <w:t>Consulta de playas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_Toc412114155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14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6" w:history="1">
            <w:r w:rsidR="004756EE" w:rsidRPr="00C76C00">
              <w:rPr>
                <w:rStyle w:val="Hipervnculo"/>
                <w:noProof/>
              </w:rPr>
              <w:t>Administración de playas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_Toc412114156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17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7" w:history="1">
            <w:r w:rsidR="004756EE" w:rsidRPr="00C76C00">
              <w:rPr>
                <w:rStyle w:val="Hipervnculo"/>
                <w:noProof/>
              </w:rPr>
              <w:t>Agregar nueva playa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_Toc412114157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17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8" w:history="1">
            <w:r w:rsidR="004756EE" w:rsidRPr="00C76C00">
              <w:rPr>
                <w:rStyle w:val="Hipervnculo"/>
                <w:noProof/>
              </w:rPr>
              <w:t>Consultar playas registradas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_Toc412114158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19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59" w:history="1">
            <w:r w:rsidR="004756EE" w:rsidRPr="00C76C00">
              <w:rPr>
                <w:rStyle w:val="Hipervnculo"/>
                <w:noProof/>
              </w:rPr>
              <w:t>Administración de zonas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_Toc412114159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21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0" w:history="1">
            <w:r w:rsidR="004756EE" w:rsidRPr="00C76C00">
              <w:rPr>
                <w:rStyle w:val="Hipervnculo"/>
                <w:noProof/>
              </w:rPr>
              <w:t>Registrar nueva zona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_Toc412114160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21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1" w:history="1">
            <w:r w:rsidR="004756EE" w:rsidRPr="00C76C00">
              <w:rPr>
                <w:rStyle w:val="Hipervnculo"/>
                <w:noProof/>
              </w:rPr>
              <w:t>Reportes y estadísticas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_Toc412114161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2" w:history="1">
            <w:r w:rsidR="004756EE" w:rsidRPr="00C76C00">
              <w:rPr>
                <w:rStyle w:val="Hipervnculo"/>
                <w:noProof/>
              </w:rPr>
              <w:t>Tiempo real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_Toc412114162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22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3" w:history="1">
            <w:r w:rsidR="004756EE" w:rsidRPr="00C76C00">
              <w:rPr>
                <w:rStyle w:val="Hipervnculo"/>
                <w:noProof/>
              </w:rPr>
              <w:t>Histórico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_Toc412114163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23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4" w:history="1">
            <w:r w:rsidR="004756EE" w:rsidRPr="00C76C00">
              <w:rPr>
                <w:rStyle w:val="Hipervnculo"/>
                <w:noProof/>
              </w:rPr>
              <w:t>Administración de solicitudes y conexiones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_Toc412114164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25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5" w:history="1">
            <w:r w:rsidR="004756EE" w:rsidRPr="00C76C00">
              <w:rPr>
                <w:rStyle w:val="Hipervnculo"/>
                <w:noProof/>
              </w:rPr>
              <w:t>Administración de roles y permisos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_Toc412114165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26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6" w:history="1">
            <w:r w:rsidR="004756EE" w:rsidRPr="00C76C00">
              <w:rPr>
                <w:rStyle w:val="Hipervnculo"/>
                <w:noProof/>
              </w:rPr>
              <w:t>Crear un nuevo rol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_Toc412114166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26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7" w:history="1">
            <w:r w:rsidR="004756EE" w:rsidRPr="00C76C00">
              <w:rPr>
                <w:rStyle w:val="Hipervnculo"/>
                <w:noProof/>
              </w:rPr>
              <w:t>Asignar permisos a rol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_Toc412114167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26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8" w:history="1">
            <w:r w:rsidR="004756EE" w:rsidRPr="00C76C00">
              <w:rPr>
                <w:rStyle w:val="Hipervnculo"/>
                <w:noProof/>
              </w:rPr>
              <w:t>Asignar rol a usuario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_Toc412114168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27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4756EE" w:rsidRDefault="005D3DF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12114169" w:history="1">
            <w:r w:rsidR="004756EE" w:rsidRPr="00C76C00">
              <w:rPr>
                <w:rStyle w:val="Hipervnculo"/>
                <w:noProof/>
              </w:rPr>
              <w:t>Contacto</w:t>
            </w:r>
            <w:r w:rsidR="004756EE">
              <w:rPr>
                <w:noProof/>
                <w:webHidden/>
              </w:rPr>
              <w:tab/>
            </w:r>
            <w:r w:rsidR="004756EE">
              <w:rPr>
                <w:noProof/>
                <w:webHidden/>
              </w:rPr>
              <w:fldChar w:fldCharType="begin"/>
            </w:r>
            <w:r w:rsidR="004756EE">
              <w:rPr>
                <w:noProof/>
                <w:webHidden/>
              </w:rPr>
              <w:instrText xml:space="preserve"> PAGEREF _Toc412114169 \h </w:instrText>
            </w:r>
            <w:r w:rsidR="004756EE">
              <w:rPr>
                <w:noProof/>
                <w:webHidden/>
              </w:rPr>
            </w:r>
            <w:r w:rsidR="004756EE">
              <w:rPr>
                <w:noProof/>
                <w:webHidden/>
              </w:rPr>
              <w:fldChar w:fldCharType="separate"/>
            </w:r>
            <w:r w:rsidR="004756EE">
              <w:rPr>
                <w:noProof/>
                <w:webHidden/>
              </w:rPr>
              <w:t>28</w:t>
            </w:r>
            <w:r w:rsidR="004756EE">
              <w:rPr>
                <w:noProof/>
                <w:webHidden/>
              </w:rPr>
              <w:fldChar w:fldCharType="end"/>
            </w:r>
          </w:hyperlink>
        </w:p>
        <w:p w:rsidR="00060D43" w:rsidRDefault="000052A9" w:rsidP="00060D4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87FC4" w:rsidRDefault="00C87FC4"/>
    <w:p w:rsidR="00060D43" w:rsidRDefault="00060D43"/>
    <w:p w:rsidR="00C77DF7" w:rsidRDefault="00C77DF7"/>
    <w:p w:rsidR="00C77DF7" w:rsidRDefault="00C77DF7"/>
    <w:p w:rsidR="00C77DF7" w:rsidRDefault="00C77DF7"/>
    <w:p w:rsidR="00C77DF7" w:rsidRDefault="00C77DF7"/>
    <w:p w:rsidR="00C77DF7" w:rsidRDefault="00C77DF7"/>
    <w:p w:rsidR="00C77DF7" w:rsidRDefault="00C77DF7"/>
    <w:p w:rsidR="00C77DF7" w:rsidRDefault="00C77DF7"/>
    <w:p w:rsidR="00C77DF7" w:rsidRDefault="00C77DF7"/>
    <w:p w:rsidR="00C77DF7" w:rsidRDefault="005967A7" w:rsidP="005967A7">
      <w:pPr>
        <w:pStyle w:val="Ttulo2"/>
      </w:pPr>
      <w:bookmarkStart w:id="10" w:name="_Toc412114143"/>
      <w:r>
        <w:t>Tabla de imágenes</w:t>
      </w:r>
      <w:bookmarkEnd w:id="10"/>
    </w:p>
    <w:p w:rsidR="005967A7" w:rsidRDefault="005967A7"/>
    <w:p w:rsidR="004756EE" w:rsidRDefault="005967A7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412114170" w:history="1">
        <w:r w:rsidR="004756EE" w:rsidRPr="00A44007">
          <w:rPr>
            <w:rStyle w:val="Hipervnculo"/>
            <w:noProof/>
          </w:rPr>
          <w:t>Imagen 1: Página principal GeoParking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_Toc412114170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8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1" w:history="1">
        <w:r w:rsidR="004756EE" w:rsidRPr="00A44007">
          <w:rPr>
            <w:rStyle w:val="Hipervnculo"/>
            <w:noProof/>
          </w:rPr>
          <w:t>Imagen 2: Botón de ingreso al sistema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_Toc412114171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9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2" w:history="1">
        <w:r w:rsidR="004756EE" w:rsidRPr="00A44007">
          <w:rPr>
            <w:rStyle w:val="Hipervnculo"/>
            <w:noProof/>
          </w:rPr>
          <w:t>Imagen 3: Ventana de inicio de sesión /registro de nuevos usuarios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_Toc412114172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10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3" w:history="1">
        <w:r w:rsidR="004756EE" w:rsidRPr="00A44007">
          <w:rPr>
            <w:rStyle w:val="Hipervnculo"/>
            <w:noProof/>
          </w:rPr>
          <w:t>Imagen 4: Formulario de registro de nuevos usuarios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_Toc412114173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10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4" w:history="1">
        <w:r w:rsidR="004756EE" w:rsidRPr="00A44007">
          <w:rPr>
            <w:rStyle w:val="Hipervnculo"/>
            <w:noProof/>
          </w:rPr>
          <w:t>Imagen 5: Email de activación de cuenta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_Toc412114174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11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5" w:history="1">
        <w:r w:rsidR="004756EE" w:rsidRPr="00A44007">
          <w:rPr>
            <w:rStyle w:val="Hipervnculo"/>
            <w:noProof/>
          </w:rPr>
          <w:t>Imagen 6: Cuenta de usuario activada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_Toc412114175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11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6" w:history="1">
        <w:r w:rsidR="004756EE" w:rsidRPr="00A44007">
          <w:rPr>
            <w:rStyle w:val="Hipervnculo"/>
            <w:noProof/>
          </w:rPr>
          <w:t>Imagen 7: Iniciando sesión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_Toc412114176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12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7" w:history="1">
        <w:r w:rsidR="004756EE" w:rsidRPr="00A44007">
          <w:rPr>
            <w:rStyle w:val="Hipervnculo"/>
            <w:noProof/>
          </w:rPr>
          <w:t>Imagen 8: Consultar playas - buscar ciudad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_Toc412114177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14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8" w:history="1">
        <w:r w:rsidR="004756EE" w:rsidRPr="00A44007">
          <w:rPr>
            <w:rStyle w:val="Hipervnculo"/>
            <w:noProof/>
          </w:rPr>
          <w:t>Imagen 9: Búsqueda de playas: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_Toc412114178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14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79" w:history="1">
        <w:r w:rsidR="004756EE" w:rsidRPr="00A44007">
          <w:rPr>
            <w:rStyle w:val="Hipervnculo"/>
            <w:noProof/>
          </w:rPr>
          <w:t>Imagen 10: Información de playa seleccionada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_Toc412114179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15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0" w:history="1">
        <w:r w:rsidR="004756EE" w:rsidRPr="00A44007">
          <w:rPr>
            <w:rStyle w:val="Hipervnculo"/>
            <w:noProof/>
          </w:rPr>
          <w:t>Imagen 11: Listado de playas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_Toc412114180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16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1" w:history="1">
        <w:r w:rsidR="004756EE" w:rsidRPr="00A44007">
          <w:rPr>
            <w:rStyle w:val="Hipervnculo"/>
            <w:noProof/>
          </w:rPr>
          <w:t>Imagen 12: Panel administración de playas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_Toc412114181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17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2" w:history="1">
        <w:r w:rsidR="004756EE" w:rsidRPr="00A44007">
          <w:rPr>
            <w:rStyle w:val="Hipervnculo"/>
            <w:noProof/>
          </w:rPr>
          <w:t>Imagen 13: Formulario registro de playa (datos generales)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_Toc412114182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18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3" w:history="1">
        <w:r w:rsidR="004756EE" w:rsidRPr="00A44007">
          <w:rPr>
            <w:rStyle w:val="Hipervnculo"/>
            <w:noProof/>
          </w:rPr>
          <w:t>Imagen 14: Formulario registro de playa (direcciones)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_Toc412114183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19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4" w:history="1">
        <w:r w:rsidR="004756EE" w:rsidRPr="00A44007">
          <w:rPr>
            <w:rStyle w:val="Hipervnculo"/>
            <w:noProof/>
          </w:rPr>
          <w:t>Imagen 15: Listado de playas registradas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_Toc412114184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20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5" w:history="1">
        <w:r w:rsidR="004756EE" w:rsidRPr="00A44007">
          <w:rPr>
            <w:rStyle w:val="Hipervnculo"/>
            <w:noProof/>
          </w:rPr>
          <w:t>Imagen 16: Registrar nueva zona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_Toc412114185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21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6" w:history="1">
        <w:r w:rsidR="004756EE" w:rsidRPr="00A44007">
          <w:rPr>
            <w:rStyle w:val="Hipervnculo"/>
            <w:noProof/>
          </w:rPr>
          <w:t>Imagen 17: Ingreso al panel estadisticas: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_Toc412114186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22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7" w:history="1">
        <w:r w:rsidR="004756EE" w:rsidRPr="00A44007">
          <w:rPr>
            <w:rStyle w:val="Hipervnculo"/>
            <w:noProof/>
          </w:rPr>
          <w:t>Imagen 18: Gráfico tiempo real de disponibilidades (lineal)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_Toc412114187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23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8" w:history="1">
        <w:r w:rsidR="004756EE" w:rsidRPr="00A44007">
          <w:rPr>
            <w:rStyle w:val="Hipervnculo"/>
            <w:noProof/>
          </w:rPr>
          <w:t>Imagen 19: Gráfico tiempo real de disponibilidades (densidad)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_Toc412114188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23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89" w:history="1">
        <w:r w:rsidR="004756EE" w:rsidRPr="00A44007">
          <w:rPr>
            <w:rStyle w:val="Hipervnculo"/>
            <w:noProof/>
          </w:rPr>
          <w:t>Imagen 20: Gráfico historico (disponibilidades)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_Toc412114189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24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90" w:history="1">
        <w:r w:rsidR="004756EE" w:rsidRPr="00A44007">
          <w:rPr>
            <w:rStyle w:val="Hipervnculo"/>
            <w:noProof/>
          </w:rPr>
          <w:t>Imagen 21: Crear rol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_Toc412114190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26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91" w:history="1">
        <w:r w:rsidR="004756EE" w:rsidRPr="00A44007">
          <w:rPr>
            <w:rStyle w:val="Hipervnculo"/>
            <w:noProof/>
          </w:rPr>
          <w:t>Imagen 22: Asignar permisos a rol de usuario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_Toc412114191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27</w:t>
        </w:r>
        <w:r w:rsidR="004756EE">
          <w:rPr>
            <w:noProof/>
            <w:webHidden/>
          </w:rPr>
          <w:fldChar w:fldCharType="end"/>
        </w:r>
      </w:hyperlink>
    </w:p>
    <w:p w:rsidR="004756EE" w:rsidRDefault="005D3DF3">
      <w:pPr>
        <w:pStyle w:val="Tabladeilustraciones"/>
        <w:tabs>
          <w:tab w:val="right" w:leader="dot" w:pos="8494"/>
        </w:tabs>
        <w:rPr>
          <w:rFonts w:eastAsiaTheme="minorEastAsia"/>
          <w:noProof/>
          <w:lang w:val="es-AR" w:eastAsia="es-AR"/>
        </w:rPr>
      </w:pPr>
      <w:hyperlink w:anchor="_Toc412114192" w:history="1">
        <w:r w:rsidR="004756EE" w:rsidRPr="00A44007">
          <w:rPr>
            <w:rStyle w:val="Hipervnculo"/>
            <w:noProof/>
          </w:rPr>
          <w:t>Imagen 23: Asignación de rol a usuario</w:t>
        </w:r>
        <w:r w:rsidR="004756EE">
          <w:rPr>
            <w:noProof/>
            <w:webHidden/>
          </w:rPr>
          <w:tab/>
        </w:r>
        <w:r w:rsidR="004756EE">
          <w:rPr>
            <w:noProof/>
            <w:webHidden/>
          </w:rPr>
          <w:fldChar w:fldCharType="begin"/>
        </w:r>
        <w:r w:rsidR="004756EE">
          <w:rPr>
            <w:noProof/>
            <w:webHidden/>
          </w:rPr>
          <w:instrText xml:space="preserve"> PAGEREF _Toc412114192 \h </w:instrText>
        </w:r>
        <w:r w:rsidR="004756EE">
          <w:rPr>
            <w:noProof/>
            <w:webHidden/>
          </w:rPr>
        </w:r>
        <w:r w:rsidR="004756EE">
          <w:rPr>
            <w:noProof/>
            <w:webHidden/>
          </w:rPr>
          <w:fldChar w:fldCharType="separate"/>
        </w:r>
        <w:r w:rsidR="004756EE">
          <w:rPr>
            <w:noProof/>
            <w:webHidden/>
          </w:rPr>
          <w:t>27</w:t>
        </w:r>
        <w:r w:rsidR="004756EE">
          <w:rPr>
            <w:noProof/>
            <w:webHidden/>
          </w:rPr>
          <w:fldChar w:fldCharType="end"/>
        </w:r>
      </w:hyperlink>
    </w:p>
    <w:p w:rsidR="00C77DF7" w:rsidRDefault="005967A7">
      <w:r>
        <w:fldChar w:fldCharType="end"/>
      </w:r>
    </w:p>
    <w:p w:rsidR="00C77DF7" w:rsidRDefault="00C77DF7"/>
    <w:p w:rsidR="00C77DF7" w:rsidRDefault="00C77DF7"/>
    <w:p w:rsidR="00C77DF7" w:rsidRDefault="00C77DF7"/>
    <w:p w:rsidR="002C1FB2" w:rsidRDefault="002C1FB2" w:rsidP="002C1FB2">
      <w:pPr>
        <w:pStyle w:val="Ttulo1"/>
      </w:pPr>
      <w:bookmarkStart w:id="11" w:name="_Toc402464667"/>
      <w:bookmarkStart w:id="12" w:name="_Toc412114144"/>
      <w:r>
        <w:t>Introducción</w:t>
      </w:r>
      <w:bookmarkEnd w:id="11"/>
      <w:bookmarkEnd w:id="12"/>
    </w:p>
    <w:p w:rsidR="000538AE" w:rsidRPr="000538AE" w:rsidRDefault="000538AE" w:rsidP="000538AE"/>
    <w:p w:rsidR="00504B44" w:rsidRPr="00504B44" w:rsidRDefault="00504B44" w:rsidP="00504B44">
      <w:pPr>
        <w:pStyle w:val="Ttulo2"/>
      </w:pPr>
      <w:bookmarkStart w:id="13" w:name="_Toc412114145"/>
      <w:r>
        <w:t>Propósito del documento</w:t>
      </w:r>
      <w:bookmarkEnd w:id="13"/>
    </w:p>
    <w:p w:rsidR="002C1FB2" w:rsidRDefault="00B01FDB" w:rsidP="00B01FDB">
      <w:pPr>
        <w:spacing w:before="240"/>
        <w:ind w:firstLine="708"/>
      </w:pPr>
      <w:r>
        <w:t>Este d</w:t>
      </w:r>
      <w:r w:rsidR="002C1FB2">
        <w:t xml:space="preserve">ocumento </w:t>
      </w:r>
      <w:r>
        <w:t xml:space="preserve">tiene </w:t>
      </w:r>
      <w:r w:rsidR="000538AE">
        <w:t>por</w:t>
      </w:r>
      <w:r>
        <w:t xml:space="preserve"> objetivo describir la funcionalidad del sistema web </w:t>
      </w:r>
      <w:r w:rsidRPr="00B01FDB">
        <w:rPr>
          <w:b/>
        </w:rPr>
        <w:t>GeoParking</w:t>
      </w:r>
      <w:r>
        <w:t>. Comenzando con una introducción, objetivos generales del sistema y luego la descripción en detalle de las funcionalidades principales según el rol de usuario.</w:t>
      </w:r>
    </w:p>
    <w:p w:rsidR="002C1FB2" w:rsidRDefault="002C1FB2" w:rsidP="002C1FB2">
      <w:pPr>
        <w:spacing w:before="240"/>
      </w:pPr>
    </w:p>
    <w:p w:rsidR="000538AE" w:rsidRDefault="000538AE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26"/>
        </w:rPr>
      </w:pPr>
      <w:bookmarkStart w:id="14" w:name="_Toc402464668"/>
      <w:r>
        <w:br w:type="page"/>
      </w:r>
    </w:p>
    <w:p w:rsidR="002C1FB2" w:rsidRDefault="00526CF1" w:rsidP="002C1FB2">
      <w:pPr>
        <w:pStyle w:val="Ttulo2"/>
        <w:spacing w:before="240"/>
      </w:pPr>
      <w:bookmarkStart w:id="15" w:name="_Toc412114146"/>
      <w:r>
        <w:lastRenderedPageBreak/>
        <w:t>Objetivos del s</w:t>
      </w:r>
      <w:r w:rsidR="002C1FB2">
        <w:t>istema GeoParking</w:t>
      </w:r>
      <w:bookmarkEnd w:id="14"/>
      <w:bookmarkEnd w:id="15"/>
    </w:p>
    <w:p w:rsidR="002C1FB2" w:rsidRDefault="002C1FB2" w:rsidP="002C1FB2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Pr="00B64B3C">
        <w:rPr>
          <w:rFonts w:asciiTheme="minorHAnsi" w:hAnsiTheme="minorHAnsi"/>
          <w:szCs w:val="22"/>
        </w:rPr>
        <w:t xml:space="preserve">El sistema tiene como objetivo </w:t>
      </w:r>
      <w:r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 xml:space="preserve">rindar información sobre disponibilidad y ubicación de </w:t>
      </w:r>
      <w:r w:rsidR="00B01FDB">
        <w:rPr>
          <w:rFonts w:asciiTheme="minorHAnsi" w:hAnsiTheme="minorHAnsi"/>
          <w:szCs w:val="22"/>
        </w:rPr>
        <w:t>playas de estacionamiento</w:t>
      </w:r>
      <w:r w:rsidRPr="00B64B3C">
        <w:rPr>
          <w:rFonts w:asciiTheme="minorHAnsi" w:hAnsiTheme="minorHAnsi"/>
          <w:szCs w:val="22"/>
        </w:rPr>
        <w:t xml:space="preserve"> cercanas a</w:t>
      </w:r>
      <w:r w:rsidR="00B01FDB">
        <w:rPr>
          <w:rFonts w:asciiTheme="minorHAnsi" w:hAnsiTheme="minorHAnsi"/>
          <w:szCs w:val="22"/>
        </w:rPr>
        <w:t xml:space="preserve"> la ubicación del usuario y/o </w:t>
      </w:r>
      <w:r w:rsidR="0029433A">
        <w:rPr>
          <w:rFonts w:asciiTheme="minorHAnsi" w:hAnsiTheme="minorHAnsi"/>
          <w:szCs w:val="22"/>
        </w:rPr>
        <w:t>puntos</w:t>
      </w:r>
      <w:r w:rsidR="00B01FDB">
        <w:rPr>
          <w:rFonts w:asciiTheme="minorHAnsi" w:hAnsiTheme="minorHAnsi"/>
          <w:szCs w:val="22"/>
        </w:rPr>
        <w:t xml:space="preserve"> de interés</w:t>
      </w:r>
      <w:r w:rsidR="0029433A">
        <w:rPr>
          <w:rFonts w:asciiTheme="minorHAnsi" w:hAnsiTheme="minorHAnsi"/>
          <w:szCs w:val="22"/>
        </w:rPr>
        <w:t xml:space="preserve"> del mismo</w:t>
      </w:r>
      <w:r w:rsidRPr="00B64B3C">
        <w:rPr>
          <w:rFonts w:asciiTheme="minorHAnsi" w:hAnsiTheme="minorHAnsi"/>
          <w:szCs w:val="22"/>
        </w:rPr>
        <w:t>, así como</w:t>
      </w:r>
      <w:r w:rsidR="0029433A">
        <w:rPr>
          <w:rFonts w:asciiTheme="minorHAnsi" w:hAnsiTheme="minorHAnsi"/>
          <w:szCs w:val="22"/>
        </w:rPr>
        <w:t xml:space="preserve"> también el ser</w:t>
      </w:r>
      <w:r w:rsidRPr="00B64B3C">
        <w:rPr>
          <w:rFonts w:asciiTheme="minorHAnsi" w:hAnsiTheme="minorHAnsi"/>
          <w:szCs w:val="22"/>
        </w:rPr>
        <w:t xml:space="preserve"> </w:t>
      </w:r>
      <w:r w:rsidR="0029433A">
        <w:rPr>
          <w:rFonts w:asciiTheme="minorHAnsi" w:hAnsiTheme="minorHAnsi"/>
          <w:szCs w:val="22"/>
        </w:rPr>
        <w:t>generador de información relativa a la cantidad de playas por ciudad, consultas a las mismas, disponibilidades en tiempo real, que pueden brindar soporte al tomador de decisiones de una entidad pública para conocer el flujo de tráfico de una determina ciudad o zona, como así también al dueño/administrador de una playa de estacionamiento</w:t>
      </w:r>
      <w:r w:rsidRPr="00B64B3C">
        <w:rPr>
          <w:rFonts w:asciiTheme="minorHAnsi" w:hAnsiTheme="minorHAnsi"/>
          <w:szCs w:val="22"/>
        </w:rPr>
        <w:t>.</w:t>
      </w:r>
    </w:p>
    <w:p w:rsidR="002C1FB2" w:rsidRDefault="002C1FB2" w:rsidP="002C1FB2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Para ello el sistema </w:t>
      </w:r>
      <w:r w:rsidR="0029433A">
        <w:rPr>
          <w:rFonts w:asciiTheme="minorHAnsi" w:hAnsiTheme="minorHAnsi"/>
          <w:szCs w:val="22"/>
        </w:rPr>
        <w:t>está</w:t>
      </w:r>
      <w:r>
        <w:rPr>
          <w:rFonts w:asciiTheme="minorHAnsi" w:hAnsiTheme="minorHAnsi"/>
          <w:szCs w:val="22"/>
        </w:rPr>
        <w:t xml:space="preserve"> comp</w:t>
      </w:r>
      <w:r w:rsidR="0029433A">
        <w:rPr>
          <w:rFonts w:asciiTheme="minorHAnsi" w:hAnsiTheme="minorHAnsi"/>
          <w:szCs w:val="22"/>
        </w:rPr>
        <w:t>uesto</w:t>
      </w:r>
      <w:r>
        <w:rPr>
          <w:rFonts w:asciiTheme="minorHAnsi" w:hAnsiTheme="minorHAnsi"/>
          <w:szCs w:val="22"/>
        </w:rPr>
        <w:t xml:space="preserve"> por los siguientes módulos:</w:t>
      </w:r>
    </w:p>
    <w:p w:rsidR="002C1FB2" w:rsidRDefault="002C1FB2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  <w:r w:rsidR="0029433A">
        <w:rPr>
          <w:rFonts w:asciiTheme="minorHAnsi" w:hAnsiTheme="minorHAnsi"/>
          <w:szCs w:val="22"/>
        </w:rPr>
        <w:t>.</w:t>
      </w:r>
    </w:p>
    <w:p w:rsidR="0029433A" w:rsidRDefault="0029433A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usuarios.</w:t>
      </w:r>
    </w:p>
    <w:p w:rsidR="002C1FB2" w:rsidRDefault="002C1FB2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Administración de </w:t>
      </w:r>
      <w:r w:rsidR="0029433A">
        <w:rPr>
          <w:rFonts w:asciiTheme="minorHAnsi" w:hAnsiTheme="minorHAnsi"/>
          <w:szCs w:val="22"/>
        </w:rPr>
        <w:t>r</w:t>
      </w:r>
      <w:r w:rsidR="00FF2480">
        <w:rPr>
          <w:rFonts w:asciiTheme="minorHAnsi" w:hAnsiTheme="minorHAnsi"/>
          <w:szCs w:val="22"/>
        </w:rPr>
        <w:t xml:space="preserve">oles y </w:t>
      </w:r>
      <w:r w:rsidR="0029433A">
        <w:rPr>
          <w:rFonts w:asciiTheme="minorHAnsi" w:hAnsiTheme="minorHAnsi"/>
          <w:szCs w:val="22"/>
        </w:rPr>
        <w:t>p</w:t>
      </w:r>
      <w:r w:rsidR="00FF2480">
        <w:rPr>
          <w:rFonts w:asciiTheme="minorHAnsi" w:hAnsiTheme="minorHAnsi"/>
          <w:szCs w:val="22"/>
        </w:rPr>
        <w:t>ermisos</w:t>
      </w:r>
      <w:r w:rsidR="0029433A">
        <w:rPr>
          <w:rFonts w:asciiTheme="minorHAnsi" w:hAnsiTheme="minorHAnsi"/>
          <w:szCs w:val="22"/>
        </w:rPr>
        <w:t>.</w:t>
      </w:r>
    </w:p>
    <w:p w:rsidR="0029433A" w:rsidRDefault="0029433A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solicitudes</w:t>
      </w:r>
      <w:r w:rsidR="002C729A">
        <w:rPr>
          <w:rFonts w:asciiTheme="minorHAnsi" w:hAnsiTheme="minorHAnsi"/>
          <w:szCs w:val="22"/>
        </w:rPr>
        <w:t xml:space="preserve"> y conexiones</w:t>
      </w:r>
      <w:r>
        <w:rPr>
          <w:rFonts w:asciiTheme="minorHAnsi" w:hAnsiTheme="minorHAnsi"/>
          <w:szCs w:val="22"/>
        </w:rPr>
        <w:t xml:space="preserve"> de registro de playas de estacionamiento.</w:t>
      </w:r>
    </w:p>
    <w:p w:rsidR="002C1FB2" w:rsidRDefault="002C1FB2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 xml:space="preserve">Administración de </w:t>
      </w:r>
      <w:r w:rsidR="0029433A">
        <w:rPr>
          <w:rFonts w:asciiTheme="minorHAnsi" w:hAnsiTheme="minorHAnsi"/>
          <w:szCs w:val="22"/>
        </w:rPr>
        <w:t>z</w:t>
      </w:r>
      <w:r>
        <w:rPr>
          <w:rFonts w:asciiTheme="minorHAnsi" w:hAnsiTheme="minorHAnsi"/>
          <w:szCs w:val="22"/>
        </w:rPr>
        <w:t>onas</w:t>
      </w:r>
      <w:r w:rsidR="0029433A">
        <w:rPr>
          <w:rFonts w:asciiTheme="minorHAnsi" w:hAnsiTheme="minorHAnsi"/>
          <w:szCs w:val="22"/>
        </w:rPr>
        <w:t>.</w:t>
      </w:r>
    </w:p>
    <w:p w:rsidR="002C1FB2" w:rsidRDefault="002C1FB2" w:rsidP="002C1FB2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  <w:r w:rsidR="002C729A">
        <w:rPr>
          <w:rFonts w:asciiTheme="minorHAnsi" w:hAnsiTheme="minorHAnsi"/>
          <w:szCs w:val="22"/>
        </w:rPr>
        <w:t>.</w:t>
      </w:r>
    </w:p>
    <w:p w:rsidR="002C1FB2" w:rsidRDefault="002C1FB2" w:rsidP="002C1FB2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29433A" w:rsidRDefault="0029433A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26"/>
        </w:rPr>
      </w:pPr>
      <w:bookmarkStart w:id="16" w:name="_Toc402464669"/>
      <w:r>
        <w:br w:type="page"/>
      </w:r>
    </w:p>
    <w:p w:rsidR="002C1FB2" w:rsidRDefault="002C1FB2" w:rsidP="002C1FB2">
      <w:pPr>
        <w:pStyle w:val="Ttulo2"/>
        <w:spacing w:before="240"/>
      </w:pPr>
      <w:bookmarkStart w:id="17" w:name="_Requisitos_del_Sistema"/>
      <w:bookmarkStart w:id="18" w:name="_Toc412114147"/>
      <w:bookmarkEnd w:id="17"/>
      <w:r>
        <w:lastRenderedPageBreak/>
        <w:t>Requisitos del Sistema</w:t>
      </w:r>
      <w:bookmarkEnd w:id="16"/>
      <w:bookmarkEnd w:id="18"/>
    </w:p>
    <w:p w:rsidR="002C1FB2" w:rsidRDefault="002C1FB2" w:rsidP="002C1FB2">
      <w:pPr>
        <w:spacing w:before="240"/>
        <w:ind w:firstLine="708"/>
      </w:pPr>
      <w:r>
        <w:t>El</w:t>
      </w:r>
      <w:r w:rsidR="00446DD4">
        <w:t xml:space="preserve"> Sistema de Estacionamiento Geo</w:t>
      </w:r>
      <w:r>
        <w:t>Parking es una aplicación Web que puede ejecutarse en una plataforma Windows, Linux o Mac utilizando un navegador web como Internet Explorer</w:t>
      </w:r>
      <w:r w:rsidR="0029433A">
        <w:t xml:space="preserve"> en su versión 8 o superior</w:t>
      </w:r>
      <w:r>
        <w:t>, Google Chrome</w:t>
      </w:r>
      <w:r w:rsidR="0029433A">
        <w:t xml:space="preserve"> en su versión 20 o superior</w:t>
      </w:r>
      <w:r>
        <w:t>, Firefox</w:t>
      </w:r>
      <w:r w:rsidR="0029433A">
        <w:t xml:space="preserve"> 28 o superior.</w:t>
      </w:r>
    </w:p>
    <w:p w:rsidR="00504B44" w:rsidRDefault="00504B44" w:rsidP="002C1FB2">
      <w:pPr>
        <w:spacing w:before="240"/>
        <w:ind w:firstLine="708"/>
      </w:pPr>
    </w:p>
    <w:p w:rsidR="00504B44" w:rsidRDefault="00504B44" w:rsidP="002C1FB2">
      <w:pPr>
        <w:spacing w:before="240"/>
        <w:ind w:firstLine="708"/>
      </w:pPr>
    </w:p>
    <w:p w:rsidR="00504B44" w:rsidRDefault="00504B44" w:rsidP="002C1FB2">
      <w:pPr>
        <w:spacing w:before="240"/>
        <w:ind w:firstLine="708"/>
      </w:pPr>
    </w:p>
    <w:p w:rsidR="00504B44" w:rsidRDefault="00504B44" w:rsidP="002C1FB2">
      <w:pPr>
        <w:spacing w:before="240"/>
        <w:ind w:firstLine="708"/>
      </w:pPr>
    </w:p>
    <w:p w:rsidR="0029433A" w:rsidRDefault="0029433A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504B44" w:rsidRDefault="00504B44" w:rsidP="00504B44">
      <w:pPr>
        <w:pStyle w:val="Ttulo1"/>
      </w:pPr>
      <w:bookmarkStart w:id="19" w:name="_Toc412114148"/>
      <w:r>
        <w:lastRenderedPageBreak/>
        <w:t>Conceptos Importantes</w:t>
      </w:r>
      <w:bookmarkEnd w:id="19"/>
    </w:p>
    <w:p w:rsidR="001B6A0C" w:rsidRDefault="001B6A0C" w:rsidP="00504B44">
      <w:pPr>
        <w:pStyle w:val="Ttulo2"/>
      </w:pPr>
    </w:p>
    <w:p w:rsidR="00504B44" w:rsidRDefault="00504B44" w:rsidP="00504B44">
      <w:pPr>
        <w:pStyle w:val="Ttulo2"/>
      </w:pPr>
      <w:bookmarkStart w:id="20" w:name="_Acceso_a_la"/>
      <w:bookmarkStart w:id="21" w:name="_Toc412114149"/>
      <w:bookmarkEnd w:id="20"/>
      <w:r>
        <w:t>Acceso a la aplicación</w:t>
      </w:r>
      <w:bookmarkEnd w:id="21"/>
    </w:p>
    <w:p w:rsidR="001B6A0C" w:rsidRDefault="00723647" w:rsidP="00723647">
      <w:r>
        <w:t xml:space="preserve">El sistema GeoParking es una aplicación web que puede ser accedida desde </w:t>
      </w:r>
      <w:r w:rsidR="001B6A0C">
        <w:t>un navegador web (</w:t>
      </w:r>
      <w:hyperlink w:anchor="_Requisitos_del_Sistema" w:history="1">
        <w:r w:rsidR="001B6A0C" w:rsidRPr="001B6A0C">
          <w:rPr>
            <w:rStyle w:val="Hipervnculo"/>
          </w:rPr>
          <w:t>ver requisitos</w:t>
        </w:r>
      </w:hyperlink>
      <w:r w:rsidR="001B6A0C">
        <w:t>)</w:t>
      </w:r>
      <w:r>
        <w:t>.</w:t>
      </w:r>
    </w:p>
    <w:p w:rsidR="001B6A0C" w:rsidRDefault="001B6A0C" w:rsidP="00723647">
      <w:r>
        <w:t>Actualmente no cuenta con un dominio propio por lo cual, el acceso al mismo es a través de la siguiente URL (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Locator</w:t>
      </w:r>
      <w:proofErr w:type="spellEnd"/>
      <w:r>
        <w:t xml:space="preserve"> por sus siglas en inglés o localizador de </w:t>
      </w:r>
      <w:proofErr w:type="spellStart"/>
      <w:r>
        <w:t>recusos</w:t>
      </w:r>
      <w:proofErr w:type="spellEnd"/>
      <w:r>
        <w:t xml:space="preserve"> uniforme):</w:t>
      </w:r>
    </w:p>
    <w:p w:rsidR="001B6A0C" w:rsidRPr="001B6A0C" w:rsidRDefault="005D3DF3" w:rsidP="001B6A0C">
      <w:pPr>
        <w:jc w:val="center"/>
        <w:rPr>
          <w:b/>
        </w:rPr>
      </w:pPr>
      <w:hyperlink r:id="rId10" w:history="1">
        <w:r w:rsidR="001B6A0C" w:rsidRPr="00CE59FC">
          <w:rPr>
            <w:rStyle w:val="Hipervnculo"/>
            <w:b/>
          </w:rPr>
          <w:t>http://ifrigerio-001-site3.smarterasp.net</w:t>
        </w:r>
      </w:hyperlink>
    </w:p>
    <w:p w:rsidR="001B6A0C" w:rsidRDefault="00723647" w:rsidP="00723647">
      <w:r>
        <w:t xml:space="preserve"> </w:t>
      </w:r>
      <w:r w:rsidR="001B6A0C">
        <w:t xml:space="preserve">Se está tramitando un dominio </w:t>
      </w:r>
      <w:r w:rsidR="00247A16">
        <w:t xml:space="preserve">para que se pueda acceder para una mayor intuición </w:t>
      </w:r>
      <w:r w:rsidR="001B6A0C">
        <w:t>en las próximas semanas el cuál será:</w:t>
      </w:r>
    </w:p>
    <w:p w:rsidR="001B6A0C" w:rsidRPr="001B6A0C" w:rsidRDefault="005D3DF3" w:rsidP="001B6A0C">
      <w:pPr>
        <w:jc w:val="center"/>
        <w:rPr>
          <w:b/>
        </w:rPr>
      </w:pPr>
      <w:hyperlink r:id="rId11" w:history="1">
        <w:r w:rsidR="000538AE" w:rsidRPr="00CE59FC">
          <w:rPr>
            <w:rStyle w:val="Hipervnculo"/>
            <w:b/>
          </w:rPr>
          <w:t>http://geoparking.com</w:t>
        </w:r>
      </w:hyperlink>
    </w:p>
    <w:p w:rsidR="001B6A0C" w:rsidRDefault="001B6A0C" w:rsidP="00723647"/>
    <w:p w:rsidR="00723647" w:rsidRDefault="00723647" w:rsidP="00723647">
      <w:r>
        <w:t xml:space="preserve"> Una vez </w:t>
      </w:r>
      <w:r w:rsidR="001B6A0C">
        <w:t xml:space="preserve">que se accede a dicha </w:t>
      </w:r>
      <w:proofErr w:type="spellStart"/>
      <w:r w:rsidR="001B6A0C" w:rsidRPr="001B6A0C">
        <w:rPr>
          <w:b/>
        </w:rPr>
        <w:t>url</w:t>
      </w:r>
      <w:proofErr w:type="spellEnd"/>
      <w:r w:rsidR="001B6A0C">
        <w:rPr>
          <w:b/>
        </w:rPr>
        <w:t xml:space="preserve"> </w:t>
      </w:r>
      <w:r w:rsidR="001B6A0C">
        <w:t xml:space="preserve">se </w:t>
      </w:r>
      <w:r>
        <w:t>carga</w:t>
      </w:r>
      <w:r w:rsidR="001B6A0C">
        <w:t>rá la siguiente página:</w:t>
      </w:r>
    </w:p>
    <w:p w:rsidR="001B6A0C" w:rsidRDefault="001B6A0C" w:rsidP="001B6A0C">
      <w:pPr>
        <w:keepNext/>
      </w:pPr>
      <w:r>
        <w:rPr>
          <w:noProof/>
          <w:lang w:val="es-AR" w:eastAsia="es-AR"/>
        </w:rPr>
        <w:drawing>
          <wp:inline distT="0" distB="0" distL="0" distR="0" wp14:anchorId="497BFD26" wp14:editId="34AB7DA3">
            <wp:extent cx="5400040" cy="2607945"/>
            <wp:effectExtent l="190500" t="190500" r="162560" b="17335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6A0C" w:rsidRDefault="001B6A0C" w:rsidP="001B6A0C">
      <w:pPr>
        <w:pStyle w:val="Epgrafe"/>
        <w:jc w:val="center"/>
      </w:pPr>
      <w:bookmarkStart w:id="22" w:name="_Toc41211417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</w:t>
      </w:r>
      <w:r>
        <w:fldChar w:fldCharType="end"/>
      </w:r>
      <w:r>
        <w:t>: Página principal GeoParking</w:t>
      </w:r>
      <w:bookmarkEnd w:id="22"/>
    </w:p>
    <w:p w:rsidR="001B6A0C" w:rsidRDefault="001B6A0C" w:rsidP="00723647">
      <w:r>
        <w:t xml:space="preserve">La misma cuenta con toda una sección de información de producto, información sobre la aplicación </w:t>
      </w:r>
      <w:r w:rsidRPr="001B6A0C">
        <w:rPr>
          <w:b/>
        </w:rPr>
        <w:t>móvil</w:t>
      </w:r>
      <w:r>
        <w:t xml:space="preserve"> GeoParking, un sector destinado a </w:t>
      </w:r>
      <w:proofErr w:type="spellStart"/>
      <w:r>
        <w:t>feedbacks</w:t>
      </w:r>
      <w:proofErr w:type="spellEnd"/>
      <w:r>
        <w:t xml:space="preserve"> de los usuarios, información acerca de los creadores y un formulario de contacto para realizar cualquier tipo de consulta y/o sugerencia.</w:t>
      </w:r>
    </w:p>
    <w:p w:rsidR="001B6A0C" w:rsidRDefault="001B6A0C" w:rsidP="00723647"/>
    <w:p w:rsidR="001B6A0C" w:rsidRDefault="001B6A0C" w:rsidP="00723647">
      <w:r>
        <w:t xml:space="preserve">Como se puede observar en la </w:t>
      </w:r>
      <w:r w:rsidRPr="001B6A0C">
        <w:rPr>
          <w:b/>
          <w:i/>
        </w:rPr>
        <w:t>imagen 1</w:t>
      </w:r>
      <w:r>
        <w:rPr>
          <w:b/>
          <w:i/>
        </w:rPr>
        <w:t xml:space="preserve"> </w:t>
      </w:r>
      <w:r>
        <w:t xml:space="preserve"> el sistema posee dos botones:</w:t>
      </w:r>
    </w:p>
    <w:p w:rsidR="001B6A0C" w:rsidRDefault="001B6A0C" w:rsidP="001B6A0C">
      <w:pPr>
        <w:pStyle w:val="Prrafodelista"/>
        <w:numPr>
          <w:ilvl w:val="0"/>
          <w:numId w:val="3"/>
        </w:numPr>
      </w:pPr>
      <w:r w:rsidRPr="000538AE">
        <w:rPr>
          <w:u w:val="single"/>
        </w:rPr>
        <w:t>Buscar playa:</w:t>
      </w:r>
      <w:r>
        <w:t xml:space="preserve"> Al hacer clic en él se abrirá el sistema de consultas de playas de estacionamiento por ciudad, que será explicado más adelante.</w:t>
      </w:r>
    </w:p>
    <w:p w:rsidR="001B6A0C" w:rsidRDefault="001B6A0C" w:rsidP="001B6A0C">
      <w:pPr>
        <w:pStyle w:val="Prrafodelista"/>
        <w:numPr>
          <w:ilvl w:val="0"/>
          <w:numId w:val="3"/>
        </w:numPr>
      </w:pPr>
      <w:r w:rsidRPr="000538AE">
        <w:rPr>
          <w:u w:val="single"/>
        </w:rPr>
        <w:t>Registra tu playa:</w:t>
      </w:r>
      <w:r>
        <w:t xml:space="preserve"> Como su nombre lo indica, este botón </w:t>
      </w:r>
      <w:proofErr w:type="spellStart"/>
      <w:r>
        <w:t>redireccionará</w:t>
      </w:r>
      <w:proofErr w:type="spellEnd"/>
      <w:r>
        <w:t xml:space="preserve"> al usuario hacia un formulario de registro de usuario y registro de playas de estacionamiento. Válido para aquellos administradores o dueños de playas de estacionamiento que </w:t>
      </w:r>
      <w:r>
        <w:lastRenderedPageBreak/>
        <w:t>deseen registrar su playa para ser visualizada por los usuarios de las aplicaciones web  y móvil.</w:t>
      </w:r>
    </w:p>
    <w:p w:rsidR="000538AE" w:rsidRPr="001B6A0C" w:rsidRDefault="000538AE" w:rsidP="000538AE"/>
    <w:p w:rsidR="00886BD2" w:rsidRDefault="00886BD2" w:rsidP="00886BD2">
      <w:pPr>
        <w:pStyle w:val="Ttulo2"/>
      </w:pPr>
      <w:bookmarkStart w:id="23" w:name="_Toc412114150"/>
      <w:r>
        <w:t>Tipos de usuarios</w:t>
      </w:r>
      <w:bookmarkEnd w:id="23"/>
    </w:p>
    <w:p w:rsidR="000538AE" w:rsidRDefault="000538AE" w:rsidP="00723647">
      <w:r>
        <w:t xml:space="preserve">El sistema web GeoParking maneja un sistema de roles y permisos para tipos de usuario. </w:t>
      </w:r>
      <w:r w:rsidR="00796E8C">
        <w:t>Los dos tipos de usuarios que interactúan con el sistema son</w:t>
      </w:r>
      <w:r>
        <w:t>:</w:t>
      </w:r>
    </w:p>
    <w:p w:rsidR="000538AE" w:rsidRDefault="00796E8C" w:rsidP="000538AE">
      <w:pPr>
        <w:pStyle w:val="Prrafodelista"/>
        <w:numPr>
          <w:ilvl w:val="0"/>
          <w:numId w:val="4"/>
        </w:numPr>
      </w:pPr>
      <w:r w:rsidRPr="000538AE">
        <w:rPr>
          <w:u w:val="single"/>
        </w:rPr>
        <w:t xml:space="preserve">Usuarios </w:t>
      </w:r>
      <w:r w:rsidR="000538AE" w:rsidRPr="000538AE">
        <w:rPr>
          <w:u w:val="single"/>
        </w:rPr>
        <w:t>r</w:t>
      </w:r>
      <w:r w:rsidRPr="000538AE">
        <w:rPr>
          <w:u w:val="single"/>
        </w:rPr>
        <w:t>egistrados</w:t>
      </w:r>
      <w:r w:rsidR="000538AE" w:rsidRPr="000538AE">
        <w:rPr>
          <w:u w:val="single"/>
        </w:rPr>
        <w:t>:</w:t>
      </w:r>
      <w:r w:rsidR="000538AE">
        <w:t xml:space="preserve"> Aquellos que poseen un nombre de usuario para iniciar sesión en el sistema y poder utilizar características que un usuario con el rol no registrado o visitante, no podría. Más adelante se detalla cuáles son estas características.</w:t>
      </w:r>
    </w:p>
    <w:p w:rsidR="000538AE" w:rsidRDefault="000538AE" w:rsidP="00723647">
      <w:pPr>
        <w:pStyle w:val="Prrafodelista"/>
        <w:numPr>
          <w:ilvl w:val="0"/>
          <w:numId w:val="4"/>
        </w:numPr>
      </w:pPr>
      <w:r w:rsidRPr="000538AE">
        <w:rPr>
          <w:u w:val="single"/>
        </w:rPr>
        <w:t>Usuarios n</w:t>
      </w:r>
      <w:r w:rsidR="00796E8C" w:rsidRPr="000538AE">
        <w:rPr>
          <w:u w:val="single"/>
        </w:rPr>
        <w:t xml:space="preserve">o </w:t>
      </w:r>
      <w:r w:rsidRPr="000538AE">
        <w:rPr>
          <w:u w:val="single"/>
        </w:rPr>
        <w:t>r</w:t>
      </w:r>
      <w:r w:rsidR="00796E8C" w:rsidRPr="000538AE">
        <w:rPr>
          <w:u w:val="single"/>
        </w:rPr>
        <w:t>egistrados</w:t>
      </w:r>
      <w:r w:rsidRPr="000538AE">
        <w:rPr>
          <w:u w:val="single"/>
        </w:rPr>
        <w:t xml:space="preserve"> o visitante:</w:t>
      </w:r>
      <w:r>
        <w:t xml:space="preserve"> Aquellas personas que no desean registrarse en el  sistema y sólo realizan consultas sobre playas de estacionamiento cercanas a su posición, domicilio, trabajo, punto de interés, etc. </w:t>
      </w:r>
    </w:p>
    <w:p w:rsidR="00247A16" w:rsidRDefault="00247A16" w:rsidP="000538AE">
      <w:pPr>
        <w:pStyle w:val="Prrafodelista"/>
      </w:pPr>
    </w:p>
    <w:p w:rsidR="00247A16" w:rsidRDefault="00247A16" w:rsidP="000538AE">
      <w:pPr>
        <w:pStyle w:val="Prrafodelista"/>
      </w:pPr>
    </w:p>
    <w:p w:rsidR="00247A16" w:rsidRDefault="00247A16" w:rsidP="00247A16">
      <w:pPr>
        <w:pStyle w:val="Ttulo2"/>
      </w:pPr>
    </w:p>
    <w:p w:rsidR="00247A16" w:rsidRDefault="00247A16" w:rsidP="00247A16">
      <w:pPr>
        <w:pStyle w:val="Ttulo2"/>
      </w:pPr>
    </w:p>
    <w:p w:rsidR="00247A16" w:rsidRDefault="00247A16" w:rsidP="00247A16">
      <w:pPr>
        <w:pStyle w:val="Ttulo2"/>
      </w:pPr>
      <w:bookmarkStart w:id="24" w:name="_Toc412114151"/>
      <w:r>
        <w:t>Registro de usuarios</w:t>
      </w:r>
      <w:bookmarkEnd w:id="24"/>
    </w:p>
    <w:p w:rsidR="00247A16" w:rsidRDefault="00247A16" w:rsidP="00247A16">
      <w:r>
        <w:t>El proceso de registro de usuario consiste en ingresar al menú superior derecho de la página de consulta de playas</w:t>
      </w:r>
      <w:r w:rsidR="00DF4B02">
        <w:t xml:space="preserve"> haciendo clic sobre el botón indicado en la siguiente imagen</w:t>
      </w:r>
      <w:r>
        <w:t>:</w:t>
      </w:r>
    </w:p>
    <w:p w:rsidR="00247A16" w:rsidRDefault="00247A16" w:rsidP="00247A16"/>
    <w:p w:rsidR="00DF4B02" w:rsidRDefault="00247A16" w:rsidP="00DF4B02">
      <w:pPr>
        <w:keepNext/>
      </w:pPr>
      <w:r>
        <w:rPr>
          <w:noProof/>
          <w:lang w:val="es-AR" w:eastAsia="es-AR"/>
        </w:rPr>
        <w:drawing>
          <wp:inline distT="0" distB="0" distL="0" distR="0" wp14:anchorId="31FFA018" wp14:editId="36AD964E">
            <wp:extent cx="5400040" cy="2600325"/>
            <wp:effectExtent l="190500" t="190500" r="162560" b="180975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-ingresa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7A16" w:rsidRPr="00247A16" w:rsidRDefault="00DF4B02" w:rsidP="00DF4B02">
      <w:pPr>
        <w:pStyle w:val="Epgrafe"/>
        <w:jc w:val="center"/>
      </w:pPr>
      <w:bookmarkStart w:id="25" w:name="_Toc412114171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2</w:t>
      </w:r>
      <w:r>
        <w:fldChar w:fldCharType="end"/>
      </w:r>
      <w:r>
        <w:t>: Botón de ingreso al sistema</w:t>
      </w:r>
      <w:bookmarkEnd w:id="25"/>
    </w:p>
    <w:p w:rsidR="00DF4B02" w:rsidRDefault="00DF4B02" w:rsidP="000538AE">
      <w:r>
        <w:t>Al hacer clic, se abrirá una ventana que le permitirá a la persona, iniciar sesión (si ya posee una cuenta) o registrarse, en caso contrario. En la imagen a continuación se muestra esta característica:</w:t>
      </w:r>
    </w:p>
    <w:p w:rsidR="00DF4B02" w:rsidRDefault="00DF4B02" w:rsidP="000538AE"/>
    <w:p w:rsidR="00DF4B02" w:rsidRDefault="00DF4B02" w:rsidP="00DF4B02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3C6C0328" wp14:editId="16C1E0B0">
            <wp:extent cx="5400040" cy="2188210"/>
            <wp:effectExtent l="190500" t="190500" r="162560" b="17399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B02" w:rsidRDefault="00DF4B02" w:rsidP="00DF4B02">
      <w:pPr>
        <w:pStyle w:val="Epgrafe"/>
        <w:jc w:val="center"/>
      </w:pPr>
      <w:bookmarkStart w:id="26" w:name="_Toc41211417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3</w:t>
      </w:r>
      <w:r>
        <w:fldChar w:fldCharType="end"/>
      </w:r>
      <w:r>
        <w:t xml:space="preserve">: Ventana de inicio de sesión /registro de </w:t>
      </w:r>
      <w:r>
        <w:rPr>
          <w:noProof/>
        </w:rPr>
        <w:t>nuevos usuarios</w:t>
      </w:r>
      <w:bookmarkEnd w:id="26"/>
    </w:p>
    <w:p w:rsidR="00DF4B02" w:rsidRDefault="00DF4B02" w:rsidP="00DF4B02">
      <w:pPr>
        <w:pStyle w:val="Ttulo3"/>
      </w:pPr>
      <w:bookmarkStart w:id="27" w:name="_Toc412114152"/>
      <w:r>
        <w:t>Nuevos usuarios</w:t>
      </w:r>
      <w:bookmarkEnd w:id="27"/>
    </w:p>
    <w:p w:rsidR="00DF4B02" w:rsidRDefault="00DF4B02" w:rsidP="00DF4B02">
      <w:r>
        <w:t>Para registrarse en el sistema, deberá presionar el botón “</w:t>
      </w:r>
      <w:r w:rsidRPr="00DF4B02">
        <w:rPr>
          <w:b/>
        </w:rPr>
        <w:t>Registrarse</w:t>
      </w:r>
      <w:r>
        <w:t>” denotado de color verde, del lado derecho de la ventana. Una vez presionado el mismo, se abrirá un formulario de registro de nuevos usuarios:</w:t>
      </w:r>
    </w:p>
    <w:p w:rsidR="00DF4B02" w:rsidRDefault="00DF4B02" w:rsidP="00DF4B02">
      <w:pPr>
        <w:keepNext/>
      </w:pPr>
      <w:r>
        <w:rPr>
          <w:noProof/>
          <w:lang w:val="es-AR" w:eastAsia="es-AR"/>
        </w:rPr>
        <w:drawing>
          <wp:inline distT="0" distB="0" distL="0" distR="0" wp14:anchorId="26D57A89" wp14:editId="66CA8EE4">
            <wp:extent cx="5400040" cy="2462530"/>
            <wp:effectExtent l="190500" t="190500" r="162560" b="16637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m-registroUsuari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B02" w:rsidRDefault="00DF4B02" w:rsidP="00DF4B02">
      <w:pPr>
        <w:pStyle w:val="Epgrafe"/>
        <w:jc w:val="center"/>
      </w:pPr>
      <w:bookmarkStart w:id="28" w:name="_Toc412114173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4</w:t>
      </w:r>
      <w:r>
        <w:fldChar w:fldCharType="end"/>
      </w:r>
      <w:r>
        <w:t>: Formulario de registro de nuevos usuarios</w:t>
      </w:r>
      <w:bookmarkEnd w:id="28"/>
    </w:p>
    <w:p w:rsidR="00D43FFC" w:rsidRDefault="00D43FFC" w:rsidP="00D43FFC">
      <w:r>
        <w:t xml:space="preserve">Deberá completar todos los campos obligatorios denotados por el signo (*) y a continuación presionar sobre el botón </w:t>
      </w:r>
      <w:r w:rsidRPr="00D43FFC">
        <w:rPr>
          <w:b/>
        </w:rPr>
        <w:t>“Registrarse”</w:t>
      </w:r>
      <w:r w:rsidRPr="00D43FFC">
        <w:t>.</w:t>
      </w:r>
    </w:p>
    <w:p w:rsidR="00EB15AE" w:rsidRDefault="004551D0" w:rsidP="00D43FFC">
      <w:r>
        <w:t>El sistema validará la información brindada y en caso de encontrarse correcta se le enviará un email al nuevo usuario con la información de su cuenta y con el link para validar la cuenta de usuario recién creada</w:t>
      </w:r>
      <w:r w:rsidR="00EB15AE">
        <w:t>. Si el proceso fue exitoso deberá recibir un correo en su bandeja de entrada como el siguiente (verificar carpeta spam por las dudas):</w:t>
      </w:r>
    </w:p>
    <w:p w:rsidR="00EB15AE" w:rsidRDefault="00EB15AE" w:rsidP="00D43FFC"/>
    <w:p w:rsidR="00EB15AE" w:rsidRDefault="00EB15AE" w:rsidP="00D43FFC"/>
    <w:p w:rsidR="00EB15AE" w:rsidRDefault="00EB15AE" w:rsidP="00D43FFC"/>
    <w:p w:rsidR="00EB15AE" w:rsidRDefault="00D61453" w:rsidP="00D43FFC">
      <w:r>
        <w:rPr>
          <w:noProof/>
          <w:lang w:val="es-AR" w:eastAsia="es-AR"/>
        </w:rPr>
        <w:lastRenderedPageBreak/>
        <w:drawing>
          <wp:inline distT="0" distB="0" distL="0" distR="0">
            <wp:extent cx="5400040" cy="1642110"/>
            <wp:effectExtent l="190500" t="190500" r="162560" b="16764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o-o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51D0" w:rsidRDefault="00830D5E" w:rsidP="00D43FFC">
      <w:r>
        <w:t>En</w:t>
      </w:r>
      <w:r w:rsidR="004551D0">
        <w:t xml:space="preserve"> caso contrario el sistema le notificar</w:t>
      </w:r>
      <w:r>
        <w:t>á con mensajes de error, informándole que modifique los datos ingresados.</w:t>
      </w:r>
    </w:p>
    <w:p w:rsidR="00D61453" w:rsidRDefault="00D61453" w:rsidP="00D43FFC"/>
    <w:p w:rsidR="00D61453" w:rsidRDefault="00D61453" w:rsidP="00D43FFC">
      <w:r>
        <w:t xml:space="preserve">Será enviado un correo a la casilla proporcionada por el usuario </w:t>
      </w:r>
      <w:r w:rsidR="00F419A3">
        <w:t>para activar la cuenta:</w:t>
      </w:r>
    </w:p>
    <w:p w:rsidR="00F419A3" w:rsidRDefault="00F419A3" w:rsidP="00F419A3">
      <w:pPr>
        <w:keepNext/>
      </w:pPr>
      <w:r>
        <w:rPr>
          <w:noProof/>
          <w:lang w:val="es-AR" w:eastAsia="es-AR"/>
        </w:rPr>
        <w:drawing>
          <wp:inline distT="0" distB="0" distL="0" distR="0" wp14:anchorId="6F2B631A" wp14:editId="6E85D5AD">
            <wp:extent cx="5400040" cy="1795145"/>
            <wp:effectExtent l="190500" t="190500" r="162560" b="16700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1-registr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9A3" w:rsidRDefault="00F419A3" w:rsidP="00F419A3">
      <w:pPr>
        <w:pStyle w:val="Epgrafe"/>
        <w:jc w:val="center"/>
      </w:pPr>
      <w:bookmarkStart w:id="29" w:name="_Toc41211417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5</w:t>
      </w:r>
      <w:r>
        <w:fldChar w:fldCharType="end"/>
      </w:r>
      <w:r>
        <w:t>: Email de activación de cuenta</w:t>
      </w:r>
      <w:bookmarkEnd w:id="29"/>
    </w:p>
    <w:p w:rsidR="00F419A3" w:rsidRDefault="00F419A3" w:rsidP="00F419A3"/>
    <w:p w:rsidR="00F419A3" w:rsidRDefault="00F419A3" w:rsidP="00F419A3">
      <w:r>
        <w:t>El usuario deberá hacer clic en el link proporcionado en el cuerpo del mensaje y será re direccionado mostrándole un mensaje de que su cuenta ha sido activada con éxito:</w:t>
      </w:r>
    </w:p>
    <w:p w:rsidR="00F419A3" w:rsidRDefault="00F419A3" w:rsidP="00F419A3">
      <w:pPr>
        <w:keepNext/>
      </w:pPr>
      <w:r>
        <w:rPr>
          <w:noProof/>
          <w:lang w:val="es-AR" w:eastAsia="es-AR"/>
        </w:rPr>
        <w:drawing>
          <wp:inline distT="0" distB="0" distL="0" distR="0" wp14:anchorId="3E580347" wp14:editId="51828AF7">
            <wp:extent cx="5400040" cy="1912620"/>
            <wp:effectExtent l="190500" t="190500" r="162560" b="16383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2-registro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2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19A3" w:rsidRPr="00F419A3" w:rsidRDefault="00F419A3" w:rsidP="00F419A3">
      <w:pPr>
        <w:pStyle w:val="Epgrafe"/>
        <w:jc w:val="center"/>
      </w:pPr>
      <w:bookmarkStart w:id="30" w:name="_Toc41211417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6</w:t>
      </w:r>
      <w:r>
        <w:fldChar w:fldCharType="end"/>
      </w:r>
      <w:r>
        <w:t>: Cuenta de usuario activada</w:t>
      </w:r>
      <w:bookmarkEnd w:id="30"/>
    </w:p>
    <w:p w:rsidR="00830D5E" w:rsidRDefault="002C6931" w:rsidP="002C6931">
      <w:pPr>
        <w:pStyle w:val="Ttulo3"/>
      </w:pPr>
      <w:bookmarkStart w:id="31" w:name="_Inicio_de_sesión"/>
      <w:bookmarkStart w:id="32" w:name="_Toc412114153"/>
      <w:bookmarkEnd w:id="31"/>
      <w:r>
        <w:lastRenderedPageBreak/>
        <w:t>Inicio de sesión</w:t>
      </w:r>
      <w:bookmarkEnd w:id="32"/>
    </w:p>
    <w:p w:rsidR="00830D5E" w:rsidRDefault="00830D5E" w:rsidP="00D43FFC">
      <w:r>
        <w:t>Una vez que el usuario confirmó la cuenta</w:t>
      </w:r>
      <w:r w:rsidR="002C6931">
        <w:t xml:space="preserve"> o si este ya poseía sus credenciales (usuario ya registrado)</w:t>
      </w:r>
      <w:r>
        <w:t>, podrá acceder desde el botón “</w:t>
      </w:r>
      <w:r w:rsidRPr="00830D5E">
        <w:rPr>
          <w:b/>
        </w:rPr>
        <w:t>Ingresar</w:t>
      </w:r>
      <w:r>
        <w:t>” mediante su email o nombre de usuario y su contraseña y luego presionando el botón “</w:t>
      </w:r>
      <w:r w:rsidRPr="00830D5E">
        <w:rPr>
          <w:b/>
        </w:rPr>
        <w:t>Iniciar sesión</w:t>
      </w:r>
      <w:r>
        <w:t>”:</w:t>
      </w:r>
    </w:p>
    <w:p w:rsidR="00830D5E" w:rsidRDefault="00830D5E" w:rsidP="00830D5E">
      <w:pPr>
        <w:keepNext/>
      </w:pPr>
      <w:r>
        <w:rPr>
          <w:noProof/>
          <w:lang w:val="es-AR" w:eastAsia="es-AR"/>
        </w:rPr>
        <w:drawing>
          <wp:inline distT="0" distB="0" distL="0" distR="0" wp14:anchorId="1C56845E" wp14:editId="3E20CC76">
            <wp:extent cx="5400040" cy="2190115"/>
            <wp:effectExtent l="190500" t="190500" r="162560" b="1720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ue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30D5E" w:rsidRDefault="00830D5E" w:rsidP="00830D5E">
      <w:pPr>
        <w:pStyle w:val="Epgrafe"/>
        <w:jc w:val="center"/>
      </w:pPr>
      <w:bookmarkStart w:id="33" w:name="_Toc41211417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7</w:t>
      </w:r>
      <w:r>
        <w:fldChar w:fldCharType="end"/>
      </w:r>
      <w:r>
        <w:t>: Iniciando sesión</w:t>
      </w:r>
      <w:bookmarkEnd w:id="33"/>
    </w:p>
    <w:p w:rsidR="00960DE9" w:rsidRDefault="00960DE9" w:rsidP="005A52E1">
      <w:pPr>
        <w:pStyle w:val="Ttulo3"/>
      </w:pPr>
    </w:p>
    <w:p w:rsidR="00960DE9" w:rsidRDefault="00960DE9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28"/>
          <w:szCs w:val="26"/>
        </w:rPr>
      </w:pPr>
      <w:r>
        <w:br w:type="page"/>
      </w:r>
    </w:p>
    <w:p w:rsidR="00960DE9" w:rsidRPr="00960DE9" w:rsidRDefault="00960DE9" w:rsidP="00960DE9">
      <w:pPr>
        <w:pStyle w:val="Ttulo2"/>
      </w:pPr>
      <w:bookmarkStart w:id="34" w:name="_Tipos_de_roles"/>
      <w:bookmarkStart w:id="35" w:name="_Toc412114154"/>
      <w:bookmarkEnd w:id="34"/>
      <w:r w:rsidRPr="00960DE9">
        <w:lastRenderedPageBreak/>
        <w:t>Tipos de roles</w:t>
      </w:r>
      <w:bookmarkEnd w:id="35"/>
    </w:p>
    <w:p w:rsidR="006A6C92" w:rsidRDefault="006A6C92" w:rsidP="005A52E1"/>
    <w:p w:rsidR="00400E5D" w:rsidRDefault="00960DE9" w:rsidP="005A52E1">
      <w:r>
        <w:t xml:space="preserve">GeoParking </w:t>
      </w:r>
      <w:r w:rsidR="00400E5D">
        <w:t xml:space="preserve"> además del módulo de autenticación, </w:t>
      </w:r>
      <w:r>
        <w:t xml:space="preserve">cuenta con un </w:t>
      </w:r>
      <w:r w:rsidR="00751FD8">
        <w:t>módulo</w:t>
      </w:r>
      <w:r>
        <w:t xml:space="preserve"> de permisos y roles de usuario</w:t>
      </w:r>
      <w:r w:rsidR="00751FD8">
        <w:t xml:space="preserve"> para </w:t>
      </w:r>
      <w:r w:rsidR="00400E5D">
        <w:t>brindar un mecanismo de seguridad</w:t>
      </w:r>
      <w:r>
        <w:t>.</w:t>
      </w:r>
    </w:p>
    <w:p w:rsidR="006A6C92" w:rsidRDefault="00960DE9" w:rsidP="005A52E1">
      <w:r>
        <w:t xml:space="preserve"> Los tres tipos de roles son:</w:t>
      </w:r>
    </w:p>
    <w:p w:rsidR="00960DE9" w:rsidRDefault="00400E5D" w:rsidP="00960DE9">
      <w:pPr>
        <w:pStyle w:val="Prrafodelista"/>
        <w:numPr>
          <w:ilvl w:val="0"/>
          <w:numId w:val="5"/>
        </w:numPr>
      </w:pPr>
      <w:r>
        <w:t>Registrado</w:t>
      </w:r>
    </w:p>
    <w:p w:rsidR="00960DE9" w:rsidRDefault="00960DE9" w:rsidP="00960DE9">
      <w:pPr>
        <w:pStyle w:val="Prrafodelista"/>
        <w:numPr>
          <w:ilvl w:val="0"/>
          <w:numId w:val="5"/>
        </w:numPr>
      </w:pPr>
      <w:r>
        <w:t>Administrador</w:t>
      </w:r>
    </w:p>
    <w:p w:rsidR="00960DE9" w:rsidRDefault="00960DE9" w:rsidP="00960DE9">
      <w:pPr>
        <w:pStyle w:val="Prrafodelista"/>
        <w:numPr>
          <w:ilvl w:val="0"/>
          <w:numId w:val="5"/>
        </w:numPr>
      </w:pPr>
      <w:r>
        <w:t>Súper administrador</w:t>
      </w:r>
    </w:p>
    <w:p w:rsidR="00400E5D" w:rsidRDefault="00400E5D" w:rsidP="00400E5D">
      <w:r>
        <w:t>En la siguiente tabla, se describe los permisos que tiene cada rol en el sistema:</w:t>
      </w:r>
    </w:p>
    <w:p w:rsidR="002E428F" w:rsidRDefault="002E428F" w:rsidP="002E428F">
      <w:pPr>
        <w:pStyle w:val="Epgrafe"/>
        <w:keepNext/>
      </w:pPr>
    </w:p>
    <w:p w:rsidR="002E428F" w:rsidRDefault="002E428F" w:rsidP="002E428F">
      <w:pPr>
        <w:pStyle w:val="Epgrafe"/>
        <w:keepNext/>
      </w:pPr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Permisos por rol de usuario</w:t>
      </w:r>
    </w:p>
    <w:tbl>
      <w:tblPr>
        <w:tblStyle w:val="Listaclara-nfasis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400E5D" w:rsidTr="00400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400E5D" w:rsidRDefault="00400E5D" w:rsidP="00400E5D">
            <w:r>
              <w:t>Rol</w:t>
            </w:r>
          </w:p>
        </w:tc>
        <w:tc>
          <w:tcPr>
            <w:tcW w:w="4322" w:type="dxa"/>
          </w:tcPr>
          <w:p w:rsidR="00400E5D" w:rsidRDefault="00400E5D" w:rsidP="00400E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Permisos</w:t>
            </w:r>
          </w:p>
        </w:tc>
      </w:tr>
      <w:tr w:rsidR="00400E5D" w:rsidTr="00400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400E5D" w:rsidRDefault="00400E5D" w:rsidP="00400E5D">
            <w:r>
              <w:t>Registrado</w:t>
            </w:r>
          </w:p>
        </w:tc>
        <w:tc>
          <w:tcPr>
            <w:tcW w:w="4322" w:type="dxa"/>
          </w:tcPr>
          <w:p w:rsidR="00400E5D" w:rsidRDefault="00400E5D" w:rsidP="00793E2F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playas</w:t>
            </w:r>
          </w:p>
          <w:p w:rsidR="00B31251" w:rsidRDefault="00B31251" w:rsidP="00B31251">
            <w:pPr>
              <w:pStyle w:val="Prrafode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solicitudes de conexión de playa.</w:t>
            </w:r>
          </w:p>
          <w:p w:rsidR="00B31251" w:rsidRDefault="00B31251" w:rsidP="00B31251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00E5D" w:rsidTr="00400E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400E5D" w:rsidRDefault="00400E5D" w:rsidP="00400E5D">
            <w:r>
              <w:t>Administrador</w:t>
            </w:r>
          </w:p>
        </w:tc>
        <w:tc>
          <w:tcPr>
            <w:tcW w:w="4322" w:type="dxa"/>
          </w:tcPr>
          <w:p w:rsidR="00400E5D" w:rsidRPr="0037090A" w:rsidRDefault="00793E2F" w:rsidP="00793E2F">
            <w:pPr>
              <w:pStyle w:val="Prrafodelist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37090A">
              <w:rPr>
                <w:u w:val="single"/>
              </w:rPr>
              <w:t xml:space="preserve">Todos los del rol </w:t>
            </w:r>
            <w:r w:rsidRPr="0037090A">
              <w:rPr>
                <w:b/>
                <w:i/>
                <w:u w:val="single"/>
              </w:rPr>
              <w:t xml:space="preserve">registrado </w:t>
            </w:r>
            <w:r w:rsidRPr="0037090A">
              <w:rPr>
                <w:u w:val="single"/>
              </w:rPr>
              <w:t>y:</w:t>
            </w:r>
          </w:p>
          <w:p w:rsidR="00400E5D" w:rsidRDefault="00400E5D" w:rsidP="00793E2F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playas</w:t>
            </w:r>
          </w:p>
          <w:p w:rsidR="00400E5D" w:rsidRDefault="00400E5D" w:rsidP="00793E2F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Administrar zonas</w:t>
            </w:r>
          </w:p>
          <w:p w:rsidR="00400E5D" w:rsidRDefault="00400E5D" w:rsidP="00793E2F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estadísticas</w:t>
            </w:r>
          </w:p>
          <w:p w:rsidR="00B31251" w:rsidRDefault="00B31251" w:rsidP="00B31251">
            <w:pPr>
              <w:pStyle w:val="Prrafodelista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Aprobar/desaprobar solicitudes de conexión.</w:t>
            </w:r>
          </w:p>
        </w:tc>
      </w:tr>
      <w:tr w:rsidR="00400E5D" w:rsidTr="00400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400E5D" w:rsidRDefault="00F90A11" w:rsidP="00400E5D">
            <w:r>
              <w:t xml:space="preserve">Súper </w:t>
            </w:r>
            <w:r w:rsidR="00400E5D">
              <w:t>administrador</w:t>
            </w:r>
          </w:p>
        </w:tc>
        <w:tc>
          <w:tcPr>
            <w:tcW w:w="4322" w:type="dxa"/>
          </w:tcPr>
          <w:p w:rsidR="00400E5D" w:rsidRPr="0037090A" w:rsidRDefault="00400E5D" w:rsidP="00793E2F">
            <w:pPr>
              <w:pStyle w:val="Prrafodelist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37090A">
              <w:rPr>
                <w:u w:val="single"/>
              </w:rPr>
              <w:t xml:space="preserve">Todos los del rol </w:t>
            </w:r>
            <w:r w:rsidRPr="0037090A">
              <w:rPr>
                <w:b/>
                <w:i/>
                <w:u w:val="single"/>
              </w:rPr>
              <w:t>administrador</w:t>
            </w:r>
            <w:r w:rsidRPr="0037090A">
              <w:rPr>
                <w:u w:val="single"/>
              </w:rPr>
              <w:t xml:space="preserve"> y:</w:t>
            </w:r>
          </w:p>
          <w:p w:rsidR="00400E5D" w:rsidRDefault="00400E5D" w:rsidP="002E428F">
            <w:pPr>
              <w:pStyle w:val="Prrafodelista"/>
              <w:keepNext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permisos y roles</w:t>
            </w:r>
          </w:p>
        </w:tc>
      </w:tr>
    </w:tbl>
    <w:p w:rsidR="006A6C92" w:rsidRDefault="006A6C92" w:rsidP="005A52E1"/>
    <w:p w:rsidR="00521DD8" w:rsidRDefault="00521DD8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6A6C92" w:rsidRDefault="00521DD8" w:rsidP="00521DD8">
      <w:pPr>
        <w:pStyle w:val="Ttulo1"/>
      </w:pPr>
      <w:bookmarkStart w:id="36" w:name="_Toc412114155"/>
      <w:r>
        <w:lastRenderedPageBreak/>
        <w:t>Consulta de playas</w:t>
      </w:r>
      <w:bookmarkEnd w:id="36"/>
    </w:p>
    <w:p w:rsidR="00521DD8" w:rsidRDefault="00521DD8" w:rsidP="00521DD8">
      <w:r>
        <w:t xml:space="preserve">Todo usuario registrado </w:t>
      </w:r>
      <w:r w:rsidR="00EB4F5C">
        <w:t>así</w:t>
      </w:r>
      <w:r>
        <w:t xml:space="preserve"> como también no registrado o visitante, podrá hacer uso del módulo de consulta de playas. Para ingresar al mismo,</w:t>
      </w:r>
      <w:r w:rsidR="00EB4F5C">
        <w:t xml:space="preserve"> desde la </w:t>
      </w:r>
      <w:hyperlink w:anchor="_Acceso_a_la" w:history="1">
        <w:r w:rsidR="00EB4F5C" w:rsidRPr="00EB4F5C">
          <w:rPr>
            <w:rStyle w:val="Hipervnculo"/>
          </w:rPr>
          <w:t>página de inicio</w:t>
        </w:r>
      </w:hyperlink>
      <w:r w:rsidR="00EB4F5C">
        <w:t>, presionando el botón “</w:t>
      </w:r>
      <w:r w:rsidR="00EB4F5C" w:rsidRPr="00EB4F5C">
        <w:rPr>
          <w:b/>
        </w:rPr>
        <w:t>Buscar playas</w:t>
      </w:r>
      <w:r w:rsidR="00EB4F5C">
        <w:t>” lo cual abrirá una nueva página de consulta y donde deberá ingresar el nombre de la ciudad por el cuál desea consultar las playas, como se muestra a continuación:</w:t>
      </w:r>
    </w:p>
    <w:p w:rsidR="00646888" w:rsidRDefault="00646888" w:rsidP="00646888">
      <w:pPr>
        <w:keepNext/>
      </w:pPr>
      <w:r>
        <w:rPr>
          <w:noProof/>
          <w:lang w:val="es-AR" w:eastAsia="es-AR"/>
        </w:rPr>
        <w:drawing>
          <wp:inline distT="0" distB="0" distL="0" distR="0" wp14:anchorId="0B509B32" wp14:editId="2E5E75DA">
            <wp:extent cx="5400040" cy="2607945"/>
            <wp:effectExtent l="190500" t="190500" r="162560" b="17335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-playas-ciuda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6888" w:rsidRDefault="00646888" w:rsidP="00646888">
      <w:pPr>
        <w:pStyle w:val="Epgrafe"/>
        <w:jc w:val="center"/>
      </w:pPr>
      <w:bookmarkStart w:id="37" w:name="_Toc41211417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8</w:t>
      </w:r>
      <w:r>
        <w:fldChar w:fldCharType="end"/>
      </w:r>
      <w:r>
        <w:t>: Consultar playas - buscar ciudad</w:t>
      </w:r>
      <w:bookmarkEnd w:id="37"/>
    </w:p>
    <w:p w:rsidR="00EB4F5C" w:rsidRPr="00521DD8" w:rsidRDefault="00EB4F5C" w:rsidP="00521DD8"/>
    <w:p w:rsidR="006A6C92" w:rsidRDefault="006A6C92" w:rsidP="005A52E1"/>
    <w:p w:rsidR="006A6C92" w:rsidRDefault="00357486" w:rsidP="005A52E1">
      <w:r>
        <w:t>Paso siguiente</w:t>
      </w:r>
      <w:r w:rsidR="00646888">
        <w:t>, presionar el botón “</w:t>
      </w:r>
      <w:r w:rsidR="00646888" w:rsidRPr="00646888">
        <w:rPr>
          <w:b/>
        </w:rPr>
        <w:t>Buscar</w:t>
      </w:r>
      <w:r w:rsidR="00646888">
        <w:t>”. Luego, se abrirá una nueva página que se muestra a continuación:</w:t>
      </w:r>
    </w:p>
    <w:p w:rsidR="00EA2661" w:rsidRDefault="00B734BC" w:rsidP="00EA2661">
      <w:pPr>
        <w:keepNext/>
      </w:pPr>
      <w:r>
        <w:rPr>
          <w:noProof/>
          <w:lang w:val="es-AR" w:eastAsia="es-AR"/>
        </w:rPr>
        <w:drawing>
          <wp:inline distT="0" distB="0" distL="0" distR="0" wp14:anchorId="78DBF7DF" wp14:editId="29C11163">
            <wp:extent cx="5400040" cy="2581275"/>
            <wp:effectExtent l="190500" t="190500" r="162560" b="180975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ados-busqueda-playa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C92" w:rsidRDefault="00EA2661" w:rsidP="00EA2661">
      <w:pPr>
        <w:pStyle w:val="Epgrafe"/>
        <w:jc w:val="center"/>
      </w:pPr>
      <w:bookmarkStart w:id="38" w:name="_Toc41211417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9</w:t>
      </w:r>
      <w:r>
        <w:fldChar w:fldCharType="end"/>
      </w:r>
      <w:r>
        <w:t>: Búsqueda de playas:</w:t>
      </w:r>
      <w:bookmarkEnd w:id="38"/>
    </w:p>
    <w:p w:rsidR="006E7D91" w:rsidRDefault="006E7D91" w:rsidP="006E7D91">
      <w:r>
        <w:lastRenderedPageBreak/>
        <w:t>Como se muestra en la</w:t>
      </w:r>
      <w:r w:rsidRPr="006E7D91">
        <w:rPr>
          <w:b/>
          <w:i/>
        </w:rPr>
        <w:t xml:space="preserve"> Imagen 7</w:t>
      </w:r>
      <w:r>
        <w:t xml:space="preserve">  si el sistema encuentra playas, en la ciudad indicada en la página anterior, se visualizará un mapa con un marcador simbolizado por la letra </w:t>
      </w:r>
      <w:r w:rsidRPr="006E7D91">
        <w:rPr>
          <w:b/>
        </w:rPr>
        <w:t>P</w:t>
      </w:r>
      <w:r>
        <w:rPr>
          <w:b/>
        </w:rPr>
        <w:t xml:space="preserve"> (Playa)</w:t>
      </w:r>
      <w:r>
        <w:t xml:space="preserve"> por cada playa registrada en la ciudad correspondiente.</w:t>
      </w:r>
    </w:p>
    <w:p w:rsidR="006E7D91" w:rsidRDefault="006E7D91" w:rsidP="006E7D91">
      <w:r>
        <w:t>También se cuenta con un panel de búsqueda avanzada el cuál le permitirá filtrar los resultados por:</w:t>
      </w:r>
    </w:p>
    <w:p w:rsidR="006E7D91" w:rsidRDefault="006E7D91" w:rsidP="006E7D91">
      <w:pPr>
        <w:pStyle w:val="Prrafodelista"/>
        <w:numPr>
          <w:ilvl w:val="0"/>
          <w:numId w:val="7"/>
        </w:numPr>
      </w:pPr>
      <w:r>
        <w:t>Direcciones o puntos de interés (comercios, shoppings, teatros, cines, entes gubernamentales, etc.).</w:t>
      </w:r>
    </w:p>
    <w:p w:rsidR="006E7D91" w:rsidRDefault="006E7D91" w:rsidP="006E7D91">
      <w:pPr>
        <w:pStyle w:val="Prrafodelista"/>
        <w:numPr>
          <w:ilvl w:val="0"/>
          <w:numId w:val="7"/>
        </w:numPr>
      </w:pPr>
      <w:r>
        <w:t>Tipos de playa: techadas, descubiertas, subterráneas, etc.</w:t>
      </w:r>
    </w:p>
    <w:p w:rsidR="006E7D91" w:rsidRDefault="006E7D91" w:rsidP="006E7D91">
      <w:pPr>
        <w:pStyle w:val="Prrafodelista"/>
        <w:numPr>
          <w:ilvl w:val="0"/>
          <w:numId w:val="7"/>
        </w:numPr>
      </w:pPr>
      <w:r>
        <w:t>Tipos de vehículo: autos, motos, bicicletas, utilitarios, etc.</w:t>
      </w:r>
    </w:p>
    <w:p w:rsidR="006E7D91" w:rsidRDefault="006E7D91" w:rsidP="006E7D91">
      <w:pPr>
        <w:pStyle w:val="Prrafodelista"/>
        <w:numPr>
          <w:ilvl w:val="0"/>
          <w:numId w:val="7"/>
        </w:numPr>
      </w:pPr>
      <w:r>
        <w:t>Días de atención.</w:t>
      </w:r>
    </w:p>
    <w:p w:rsidR="006E7D91" w:rsidRDefault="006E7D91" w:rsidP="006E7D91">
      <w:pPr>
        <w:pStyle w:val="Prrafodelista"/>
        <w:numPr>
          <w:ilvl w:val="0"/>
          <w:numId w:val="7"/>
        </w:numPr>
      </w:pPr>
      <w:r>
        <w:t>Horarios de atención.</w:t>
      </w:r>
    </w:p>
    <w:p w:rsidR="006E7D91" w:rsidRPr="006E7D91" w:rsidRDefault="006E7D91" w:rsidP="006E7D91">
      <w:pPr>
        <w:pStyle w:val="Prrafodelista"/>
        <w:numPr>
          <w:ilvl w:val="0"/>
          <w:numId w:val="7"/>
        </w:numPr>
      </w:pPr>
      <w:r>
        <w:t>Precios.</w:t>
      </w:r>
    </w:p>
    <w:p w:rsidR="006A6C92" w:rsidRDefault="006A6C92" w:rsidP="005A52E1"/>
    <w:p w:rsidR="006A6C92" w:rsidRDefault="00526CF1" w:rsidP="005A52E1">
      <w:r>
        <w:t>El usuario, podrá hacer clic sobre una playa y se desplegará una ventana con información relativa a la misma: Nombre, dirección, disponibilidad de ubicación, precio por hora, qué tipo de vehículos permite estacionar, etc. La siguiente imagen demuestra lo mencionado:</w:t>
      </w:r>
    </w:p>
    <w:p w:rsidR="00526CF1" w:rsidRDefault="00526CF1" w:rsidP="005A52E1"/>
    <w:p w:rsidR="00526CF1" w:rsidRDefault="00526CF1" w:rsidP="00526CF1">
      <w:pPr>
        <w:keepNext/>
      </w:pPr>
      <w:r>
        <w:rPr>
          <w:noProof/>
          <w:lang w:val="es-AR" w:eastAsia="es-AR"/>
        </w:rPr>
        <w:drawing>
          <wp:inline distT="0" distB="0" distL="0" distR="0" wp14:anchorId="6EC4C1AD" wp14:editId="0D470B54">
            <wp:extent cx="5400040" cy="2908300"/>
            <wp:effectExtent l="190500" t="190500" r="162560" b="17780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-play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6C92" w:rsidRDefault="00526CF1" w:rsidP="00526CF1">
      <w:pPr>
        <w:pStyle w:val="Epgrafe"/>
        <w:jc w:val="center"/>
      </w:pPr>
      <w:bookmarkStart w:id="39" w:name="_Toc41211417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10</w:t>
      </w:r>
      <w:r>
        <w:fldChar w:fldCharType="end"/>
      </w:r>
      <w:r>
        <w:t>: Información de playa seleccionada</w:t>
      </w:r>
      <w:bookmarkEnd w:id="39"/>
    </w:p>
    <w:p w:rsidR="006A6C92" w:rsidRDefault="006A6C92" w:rsidP="005A52E1"/>
    <w:p w:rsidR="006A6C92" w:rsidRDefault="00740DE3" w:rsidP="005A52E1">
      <w:r>
        <w:t>También si lo prefiere, el usuario podrá ver los datos de las playas de la ciudad solicitada en formato de tabla, presionando el menú “</w:t>
      </w:r>
      <w:r w:rsidRPr="00740DE3">
        <w:rPr>
          <w:b/>
        </w:rPr>
        <w:t>Ver listado</w:t>
      </w:r>
      <w:r>
        <w:t>”, como se indica a continuación:</w:t>
      </w:r>
    </w:p>
    <w:p w:rsidR="00740DE3" w:rsidRDefault="00740DE3" w:rsidP="00740DE3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798A4431" wp14:editId="48671239">
            <wp:extent cx="5400040" cy="2387600"/>
            <wp:effectExtent l="190500" t="190500" r="162560" b="165100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do-playas-en-ciuda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40DE3" w:rsidRDefault="00740DE3" w:rsidP="00740DE3">
      <w:pPr>
        <w:pStyle w:val="Epgrafe"/>
        <w:jc w:val="center"/>
      </w:pPr>
      <w:bookmarkStart w:id="40" w:name="_Toc41211418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11</w:t>
      </w:r>
      <w:r>
        <w:fldChar w:fldCharType="end"/>
      </w:r>
      <w:r>
        <w:t>: Listado de playas</w:t>
      </w:r>
      <w:bookmarkEnd w:id="40"/>
    </w:p>
    <w:p w:rsidR="00740DE3" w:rsidRDefault="00740DE3" w:rsidP="00740DE3">
      <w:r>
        <w:t>Podrá volver al modo mapa presionando el botón “</w:t>
      </w:r>
      <w:r w:rsidRPr="00740DE3">
        <w:rPr>
          <w:b/>
        </w:rPr>
        <w:t>Ver mapa</w:t>
      </w:r>
      <w:r>
        <w:t>”.</w:t>
      </w:r>
    </w:p>
    <w:p w:rsidR="00740DE3" w:rsidRPr="00740DE3" w:rsidRDefault="00740DE3" w:rsidP="00740DE3">
      <w:r>
        <w:rPr>
          <w:b/>
        </w:rPr>
        <w:t xml:space="preserve">Nota: </w:t>
      </w:r>
      <w:r>
        <w:t>Para mayor información, podrá presionar el botón de ayuda ubicado en la esquina superior derecha de la página.</w:t>
      </w:r>
    </w:p>
    <w:p w:rsidR="00C232F1" w:rsidRDefault="00C232F1">
      <w:pPr>
        <w:spacing w:before="0" w:after="160" w:line="259" w:lineRule="auto"/>
        <w:jc w:val="left"/>
      </w:pPr>
    </w:p>
    <w:p w:rsidR="00C232F1" w:rsidRDefault="00C232F1" w:rsidP="00C232F1">
      <w:pPr>
        <w:pStyle w:val="Ttulo1"/>
      </w:pPr>
    </w:p>
    <w:p w:rsidR="001608D1" w:rsidRDefault="001608D1">
      <w:pPr>
        <w:spacing w:before="0" w:after="160" w:line="259" w:lineRule="auto"/>
        <w:jc w:val="left"/>
      </w:pPr>
    </w:p>
    <w:p w:rsidR="003C1EEF" w:rsidRDefault="003C1EEF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sz w:val="40"/>
          <w:szCs w:val="32"/>
        </w:rPr>
        <w:br w:type="page"/>
      </w:r>
    </w:p>
    <w:p w:rsidR="001608D1" w:rsidRDefault="005D3DF3" w:rsidP="000D2992">
      <w:pPr>
        <w:pStyle w:val="Ttulo1"/>
      </w:pPr>
      <w:bookmarkStart w:id="41" w:name="_Toc412114156"/>
      <w:r>
        <w:rPr>
          <w:noProof/>
          <w:lang w:val="es-AR" w:eastAsia="es-AR"/>
        </w:rPr>
        <w:lastRenderedPageBreak/>
        <w:pict>
          <v:rect id="_x0000_s1030" style="position:absolute;left:0;text-align:left;margin-left:-1.8pt;margin-top:31.15pt;width:441.75pt;height:49.5pt;z-index:-251656192" fillcolor="#a5a5a5 [3206]" strokecolor="#f2f2f2 [3041]" strokeweight="3pt">
            <v:shadow on="t" type="perspective" color="#525252 [1606]" opacity=".5" offset="1pt" offset2="-1pt"/>
            <v:textbox>
              <w:txbxContent>
                <w:p w:rsidR="00DD2772" w:rsidRPr="008F0FB1" w:rsidRDefault="00DD2772" w:rsidP="001608D1">
                  <w:r w:rsidRPr="008F0FB1">
                    <w:rPr>
                      <w:b/>
                    </w:rPr>
                    <w:t>IMPORTANTE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Este módulo estará habilitado para aquellos usuarios con el rol de </w:t>
                  </w:r>
                  <w:r>
                    <w:rPr>
                      <w:b/>
                    </w:rPr>
                    <w:t xml:space="preserve">administrador o </w:t>
                  </w:r>
                  <w:proofErr w:type="spellStart"/>
                  <w:r>
                    <w:rPr>
                      <w:b/>
                    </w:rPr>
                    <w:t>superadministrador</w:t>
                  </w:r>
                  <w:proofErr w:type="spellEnd"/>
                  <w:r>
                    <w:t xml:space="preserve">. (Ver </w:t>
                  </w:r>
                  <w:hyperlink w:anchor="_Tipos_de_roles" w:history="1">
                    <w:r w:rsidRPr="008F0FB1">
                      <w:rPr>
                        <w:rStyle w:val="Hipervnculo"/>
                      </w:rPr>
                      <w:t>tabla permisos por roles</w:t>
                    </w:r>
                  </w:hyperlink>
                  <w:r>
                    <w:t>).</w:t>
                  </w:r>
                </w:p>
                <w:p w:rsidR="00DD2772" w:rsidRDefault="00DD2772" w:rsidP="001608D1"/>
              </w:txbxContent>
            </v:textbox>
          </v:rect>
        </w:pict>
      </w:r>
      <w:r w:rsidR="001608D1">
        <w:t>Administración de playas</w:t>
      </w:r>
      <w:bookmarkEnd w:id="41"/>
    </w:p>
    <w:p w:rsidR="001608D1" w:rsidRDefault="001608D1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</w:p>
    <w:p w:rsidR="001608D1" w:rsidRDefault="001608D1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</w:p>
    <w:p w:rsidR="001608D1" w:rsidRDefault="001608D1" w:rsidP="001608D1">
      <w:r>
        <w:t xml:space="preserve">El objetivo de este módulo es el de crear una playa debido a una solicitud de conexión (ver </w:t>
      </w:r>
      <w:hyperlink r:id="rId24" w:history="1">
        <w:r w:rsidRPr="001608D1">
          <w:rPr>
            <w:rStyle w:val="Hipervnculo"/>
          </w:rPr>
          <w:t>manual de procedimiento de solicitudes y conexiones</w:t>
        </w:r>
      </w:hyperlink>
      <w:r>
        <w:t>)</w:t>
      </w:r>
    </w:p>
    <w:p w:rsidR="003C1EEF" w:rsidRDefault="003C1EEF" w:rsidP="001608D1"/>
    <w:p w:rsidR="003C1EEF" w:rsidRDefault="003C1EEF" w:rsidP="003C1EEF">
      <w:r>
        <w:t xml:space="preserve">Para ello deberá </w:t>
      </w:r>
      <w:proofErr w:type="spellStart"/>
      <w:r>
        <w:t>loguearse</w:t>
      </w:r>
      <w:proofErr w:type="spellEnd"/>
      <w:r>
        <w:t xml:space="preserve"> con un usuario de tipo administrador al sistema  e ir a la opción “</w:t>
      </w:r>
      <w:r w:rsidRPr="003C1EEF">
        <w:rPr>
          <w:b/>
        </w:rPr>
        <w:t>Administrar playas</w:t>
      </w:r>
      <w:r>
        <w:t>”. Se abrirá una ventana con un cuadro de texto para buscar playas por ciudad y dos botones “</w:t>
      </w:r>
      <w:r w:rsidRPr="003C1EEF">
        <w:rPr>
          <w:b/>
        </w:rPr>
        <w:t>Buscar</w:t>
      </w:r>
      <w:r>
        <w:t>” y “</w:t>
      </w:r>
      <w:r w:rsidRPr="003C1EEF">
        <w:rPr>
          <w:b/>
        </w:rPr>
        <w:t>Agregar</w:t>
      </w:r>
      <w:r>
        <w:t>”.</w:t>
      </w:r>
    </w:p>
    <w:p w:rsidR="003C1EEF" w:rsidRDefault="003C1EEF" w:rsidP="003C1EEF"/>
    <w:p w:rsidR="003C1EEF" w:rsidRDefault="003C1EEF" w:rsidP="003C1EEF">
      <w:pPr>
        <w:keepNext/>
      </w:pPr>
      <w:r>
        <w:rPr>
          <w:noProof/>
          <w:lang w:val="es-AR" w:eastAsia="es-AR"/>
        </w:rPr>
        <w:drawing>
          <wp:inline distT="0" distB="0" distL="0" distR="0" wp14:anchorId="3532E974" wp14:editId="7D32CB52">
            <wp:extent cx="5400040" cy="2588895"/>
            <wp:effectExtent l="190500" t="190500" r="162560" b="17335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-playas-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1EEF" w:rsidRDefault="003C1EEF" w:rsidP="003C1EEF">
      <w:pPr>
        <w:pStyle w:val="Epgrafe"/>
        <w:jc w:val="center"/>
      </w:pPr>
      <w:bookmarkStart w:id="42" w:name="_Toc412114181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12</w:t>
      </w:r>
      <w:r>
        <w:fldChar w:fldCharType="end"/>
      </w:r>
      <w:r>
        <w:t>: Panel administración de playas</w:t>
      </w:r>
      <w:bookmarkEnd w:id="42"/>
    </w:p>
    <w:p w:rsidR="002429F1" w:rsidRDefault="002429F1" w:rsidP="003C1EEF">
      <w:pPr>
        <w:pStyle w:val="Ttulo3"/>
      </w:pPr>
    </w:p>
    <w:p w:rsidR="003C1EEF" w:rsidRDefault="003C1EEF" w:rsidP="003C1EEF">
      <w:pPr>
        <w:pStyle w:val="Ttulo3"/>
      </w:pPr>
      <w:bookmarkStart w:id="43" w:name="_Toc412114157"/>
      <w:r w:rsidRPr="003C1EEF">
        <w:t>Agregar nueva playa</w:t>
      </w:r>
      <w:bookmarkEnd w:id="43"/>
    </w:p>
    <w:p w:rsidR="00E55B94" w:rsidRDefault="007F341F" w:rsidP="007F341F">
      <w:r>
        <w:t>Al presionar el botón “</w:t>
      </w:r>
      <w:r w:rsidRPr="007F341F">
        <w:rPr>
          <w:b/>
        </w:rPr>
        <w:t>Agregar</w:t>
      </w:r>
      <w:r>
        <w:t>” se abrirá una ventana modal donde se solicitarán datos relevantes de la nueva playa a registrar</w:t>
      </w:r>
      <w:r w:rsidR="00E55B94">
        <w:t>:</w:t>
      </w:r>
    </w:p>
    <w:p w:rsidR="00E55B94" w:rsidRDefault="00E55B94" w:rsidP="00E55B94">
      <w:pPr>
        <w:pStyle w:val="Prrafodelista"/>
        <w:numPr>
          <w:ilvl w:val="0"/>
          <w:numId w:val="8"/>
        </w:numPr>
      </w:pPr>
      <w:r w:rsidRPr="00E55B94">
        <w:rPr>
          <w:u w:val="single"/>
        </w:rPr>
        <w:t>Datos generales:</w:t>
      </w:r>
      <w:r w:rsidR="007F341F">
        <w:t xml:space="preserve"> nombre, dirección, teléfono, email, tipo de playa,</w:t>
      </w:r>
      <w:r w:rsidR="002429F1">
        <w:t xml:space="preserve"> horarios, precios, días de atención,</w:t>
      </w:r>
      <w:r w:rsidR="0040214A">
        <w:t xml:space="preserve"> tipos de vehículos, capacidades,</w:t>
      </w:r>
      <w:r>
        <w:t xml:space="preserve"> etc.</w:t>
      </w:r>
    </w:p>
    <w:p w:rsidR="00E55B94" w:rsidRDefault="002429F1" w:rsidP="00E55B94">
      <w:pPr>
        <w:pStyle w:val="Prrafodelista"/>
        <w:numPr>
          <w:ilvl w:val="0"/>
          <w:numId w:val="8"/>
        </w:numPr>
      </w:pPr>
      <w:r>
        <w:rPr>
          <w:u w:val="single"/>
        </w:rPr>
        <w:t>Direcciones</w:t>
      </w:r>
      <w:r w:rsidR="00E55B94" w:rsidRPr="00E55B94">
        <w:rPr>
          <w:u w:val="single"/>
        </w:rPr>
        <w:t>:</w:t>
      </w:r>
      <w:r>
        <w:t xml:space="preserve"> Una o más </w:t>
      </w:r>
      <w:r w:rsidR="007F341F">
        <w:t>ubicaci</w:t>
      </w:r>
      <w:r>
        <w:t>ones de la playa</w:t>
      </w:r>
      <w:r w:rsidR="007F341F">
        <w:t xml:space="preserve"> </w:t>
      </w:r>
      <w:r>
        <w:t>con soporte visual en mapa</w:t>
      </w:r>
      <w:r w:rsidR="007F341F">
        <w:t>.</w:t>
      </w:r>
    </w:p>
    <w:p w:rsidR="007F341F" w:rsidRDefault="007F341F" w:rsidP="007F341F">
      <w:r>
        <w:t xml:space="preserve"> En las siguientes imágenes se muestran lo mencionado:</w:t>
      </w:r>
    </w:p>
    <w:p w:rsidR="006E2DEB" w:rsidRDefault="00E55B94" w:rsidP="006E2DEB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20AF143C" wp14:editId="77A7F69E">
            <wp:extent cx="5400040" cy="4415155"/>
            <wp:effectExtent l="190500" t="190500" r="162560" b="17589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-playa-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5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2DEB" w:rsidRDefault="006E2DEB" w:rsidP="006E2DEB">
      <w:pPr>
        <w:pStyle w:val="Epgrafe"/>
        <w:jc w:val="center"/>
      </w:pPr>
      <w:bookmarkStart w:id="44" w:name="_Toc41211418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13</w:t>
      </w:r>
      <w:r>
        <w:fldChar w:fldCharType="end"/>
      </w:r>
      <w:r>
        <w:t>: Formulario registro de playa (datos generales)</w:t>
      </w:r>
      <w:bookmarkEnd w:id="44"/>
    </w:p>
    <w:p w:rsidR="006E2DEB" w:rsidRDefault="00E55B94" w:rsidP="006E2DEB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01AD0DC7" wp14:editId="66F640DD">
            <wp:extent cx="5400040" cy="4364990"/>
            <wp:effectExtent l="190500" t="190500" r="162560" b="16891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-playa-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4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5B94" w:rsidRDefault="006E2DEB" w:rsidP="006E2DEB">
      <w:pPr>
        <w:pStyle w:val="Epgrafe"/>
        <w:jc w:val="center"/>
      </w:pPr>
      <w:bookmarkStart w:id="45" w:name="_Toc412114183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14</w:t>
      </w:r>
      <w:r>
        <w:fldChar w:fldCharType="end"/>
      </w:r>
      <w:r>
        <w:t>: Formulario registro de playa (direcciones)</w:t>
      </w:r>
      <w:bookmarkEnd w:id="45"/>
    </w:p>
    <w:p w:rsidR="00E379D5" w:rsidRDefault="00E379D5" w:rsidP="00E379D5">
      <w:r w:rsidRPr="00DA3FFF">
        <w:rPr>
          <w:b/>
        </w:rPr>
        <w:t>Nota:</w:t>
      </w:r>
      <w:r>
        <w:t xml:space="preserve"> Al presionar el botón denotado por un marcador (clip naranja) se mostrará un marcador de tipo de playa denotado por una P (Playa) en el mapa según la dirección brindada en los campos ciudad, calle y número.  Este a su vez, podrá ser arrastrado y colocado en la dirección que precise el usuario.</w:t>
      </w:r>
    </w:p>
    <w:p w:rsidR="00A634B3" w:rsidRDefault="00A634B3" w:rsidP="00E379D5"/>
    <w:p w:rsidR="00A634B3" w:rsidRDefault="00A634B3" w:rsidP="00E379D5">
      <w:r>
        <w:t>Una vez completado el formulario el sistema validará la información ingresada y lo notificará al respecto.</w:t>
      </w:r>
    </w:p>
    <w:p w:rsidR="00E154DA" w:rsidRDefault="00E154DA" w:rsidP="00E379D5"/>
    <w:p w:rsidR="00E154DA" w:rsidRDefault="00E154DA" w:rsidP="00E154DA">
      <w:pPr>
        <w:pStyle w:val="Ttulo3"/>
      </w:pPr>
      <w:bookmarkStart w:id="46" w:name="_Toc412114158"/>
      <w:r>
        <w:t>Consultar playas registradas</w:t>
      </w:r>
      <w:bookmarkEnd w:id="46"/>
    </w:p>
    <w:p w:rsidR="00E154DA" w:rsidRDefault="00E154DA" w:rsidP="00E154DA">
      <w:r>
        <w:t xml:space="preserve">Se podrán listar las playas registradas en una tabla para poder realizar 3 (tres) </w:t>
      </w:r>
      <w:r w:rsidR="000374A4">
        <w:t>operaciones</w:t>
      </w:r>
      <w:r>
        <w:t>:</w:t>
      </w:r>
    </w:p>
    <w:p w:rsidR="00E154DA" w:rsidRDefault="00E154DA" w:rsidP="00E154DA">
      <w:pPr>
        <w:pStyle w:val="Prrafodelista"/>
        <w:numPr>
          <w:ilvl w:val="0"/>
          <w:numId w:val="9"/>
        </w:numPr>
      </w:pPr>
      <w:r>
        <w:t>Ver: Mostrará el formulario de playa con los campos deshabilitados. Sólo modo consulta.</w:t>
      </w:r>
    </w:p>
    <w:p w:rsidR="00E154DA" w:rsidRDefault="00E154DA" w:rsidP="00E154DA">
      <w:pPr>
        <w:pStyle w:val="Prrafodelista"/>
        <w:numPr>
          <w:ilvl w:val="0"/>
          <w:numId w:val="9"/>
        </w:numPr>
      </w:pPr>
      <w:r>
        <w:t>Editar: Podrá modificar los datos de la playa y actualizarlos.</w:t>
      </w:r>
    </w:p>
    <w:p w:rsidR="00E154DA" w:rsidRDefault="00E154DA" w:rsidP="00E154DA">
      <w:pPr>
        <w:pStyle w:val="Prrafodelista"/>
        <w:numPr>
          <w:ilvl w:val="0"/>
          <w:numId w:val="9"/>
        </w:numPr>
      </w:pPr>
      <w:r>
        <w:t>Eliminar: Se procederá a dar de baja la playa.</w:t>
      </w:r>
    </w:p>
    <w:p w:rsidR="00714C65" w:rsidRDefault="00714C65" w:rsidP="00714C65">
      <w:r>
        <w:t>Según siguiente imagen:</w:t>
      </w:r>
    </w:p>
    <w:p w:rsidR="00714C65" w:rsidRDefault="00714C65" w:rsidP="00714C65"/>
    <w:p w:rsidR="00714C65" w:rsidRDefault="00714C65" w:rsidP="00714C65">
      <w:pPr>
        <w:keepNext/>
      </w:pPr>
      <w:r>
        <w:rPr>
          <w:noProof/>
          <w:lang w:val="es-AR" w:eastAsia="es-AR"/>
        </w:rPr>
        <w:lastRenderedPageBreak/>
        <w:drawing>
          <wp:inline distT="0" distB="0" distL="0" distR="0" wp14:anchorId="1023599F" wp14:editId="3731F27E">
            <wp:extent cx="5400040" cy="2899410"/>
            <wp:effectExtent l="190500" t="190500" r="162560" b="16764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-listado-play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4C65" w:rsidRDefault="00714C65" w:rsidP="00714C65">
      <w:pPr>
        <w:pStyle w:val="Epgrafe"/>
        <w:jc w:val="center"/>
      </w:pPr>
      <w:bookmarkStart w:id="47" w:name="_Toc41211418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15</w:t>
      </w:r>
      <w:r>
        <w:fldChar w:fldCharType="end"/>
      </w:r>
      <w:r>
        <w:t>: Listado de playas registradas</w:t>
      </w:r>
      <w:bookmarkEnd w:id="47"/>
    </w:p>
    <w:p w:rsidR="00E154DA" w:rsidRPr="00E154DA" w:rsidRDefault="00E154DA" w:rsidP="00E154DA"/>
    <w:p w:rsidR="00A75DA6" w:rsidRDefault="00A75DA6" w:rsidP="003C1EEF">
      <w:r>
        <w:br w:type="page"/>
      </w:r>
    </w:p>
    <w:p w:rsidR="00A75DA6" w:rsidRDefault="00A75DA6" w:rsidP="00B730DC">
      <w:pPr>
        <w:pStyle w:val="Ttulo1"/>
      </w:pPr>
      <w:bookmarkStart w:id="48" w:name="_Toc412114159"/>
      <w:r w:rsidRPr="00A75DA6">
        <w:lastRenderedPageBreak/>
        <w:t>Administración de zonas</w:t>
      </w:r>
      <w:bookmarkEnd w:id="48"/>
    </w:p>
    <w:p w:rsidR="00217075" w:rsidRDefault="005D3DF3" w:rsidP="00A75DA6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sz w:val="40"/>
          <w:szCs w:val="32"/>
        </w:rPr>
      </w:r>
      <w:r>
        <w:rPr>
          <w:rFonts w:asciiTheme="majorHAnsi" w:eastAsiaTheme="majorEastAsia" w:hAnsiTheme="majorHAnsi" w:cstheme="majorBidi"/>
          <w:b/>
          <w:sz w:val="40"/>
          <w:szCs w:val="32"/>
        </w:rPr>
        <w:pict>
          <v:rect id="_x0000_s1033" style="width:441.75pt;height:49.5pt;mso-left-percent:-10001;mso-top-percent:-10001;mso-position-horizontal:absolute;mso-position-horizontal-relative:char;mso-position-vertical:absolute;mso-position-vertical-relative:line;mso-left-percent:-10001;mso-top-percent:-10001" fillcolor="#a5a5a5 [3206]" strokecolor="#f2f2f2 [3041]" strokeweight="3pt">
            <v:shadow on="t" type="perspective" color="#525252 [1606]" opacity=".5" offset="1pt" offset2="-1pt"/>
            <v:textbox>
              <w:txbxContent>
                <w:p w:rsidR="00DD2772" w:rsidRPr="008F0FB1" w:rsidRDefault="00DD2772" w:rsidP="00217075">
                  <w:r w:rsidRPr="008F0FB1">
                    <w:rPr>
                      <w:b/>
                    </w:rPr>
                    <w:t>IMPORTANTE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Este módulo estará habilitado para aquellos usuarios con el rol de </w:t>
                  </w:r>
                  <w:r>
                    <w:rPr>
                      <w:b/>
                    </w:rPr>
                    <w:t xml:space="preserve">administrador o </w:t>
                  </w:r>
                  <w:proofErr w:type="spellStart"/>
                  <w:r>
                    <w:rPr>
                      <w:b/>
                    </w:rPr>
                    <w:t>superadministrador</w:t>
                  </w:r>
                  <w:proofErr w:type="spellEnd"/>
                  <w:r>
                    <w:t xml:space="preserve">. (Ver </w:t>
                  </w:r>
                  <w:hyperlink w:anchor="_Tipos_de_roles" w:history="1">
                    <w:r w:rsidRPr="008F0FB1">
                      <w:rPr>
                        <w:rStyle w:val="Hipervnculo"/>
                      </w:rPr>
                      <w:t>tabla permisos por roles</w:t>
                    </w:r>
                  </w:hyperlink>
                  <w:r>
                    <w:t>).</w:t>
                  </w:r>
                </w:p>
                <w:p w:rsidR="00DD2772" w:rsidRDefault="00DD2772" w:rsidP="00217075"/>
              </w:txbxContent>
            </v:textbox>
            <w10:wrap type="none"/>
            <w10:anchorlock/>
          </v:rect>
        </w:pict>
      </w:r>
    </w:p>
    <w:p w:rsidR="00420029" w:rsidRPr="00420029" w:rsidRDefault="00420029" w:rsidP="00420029">
      <w:r>
        <w:t>Este módulo tiene como objetivo la gestión de zonas de una determinada ciudad. Esto será tenido en cuenta para el módulo de</w:t>
      </w:r>
      <w:hyperlink w:anchor="_Reportes_y_estadísticas" w:history="1">
        <w:r w:rsidRPr="00420029">
          <w:rPr>
            <w:rStyle w:val="Hipervnculo"/>
          </w:rPr>
          <w:t xml:space="preserve"> reportes y estadísticas</w:t>
        </w:r>
      </w:hyperlink>
      <w:r>
        <w:t>, explicado más adelante.</w:t>
      </w:r>
    </w:p>
    <w:p w:rsidR="00420029" w:rsidRDefault="00217075" w:rsidP="00217075">
      <w:r>
        <w:t>Para ingresar, deber</w:t>
      </w:r>
      <w:r w:rsidR="00BD08CB">
        <w:t xml:space="preserve">á </w:t>
      </w:r>
      <w:hyperlink w:anchor="_Inicio_de_sesión" w:history="1">
        <w:proofErr w:type="spellStart"/>
        <w:r w:rsidR="00BD08CB" w:rsidRPr="00BD08CB">
          <w:rPr>
            <w:rStyle w:val="Hipervnculo"/>
          </w:rPr>
          <w:t>loguearse</w:t>
        </w:r>
        <w:proofErr w:type="spellEnd"/>
      </w:hyperlink>
      <w:r w:rsidR="00BD08CB">
        <w:t xml:space="preserve"> en el sistema con un usuario tipo administrador. Luego en el panel de administrador, deberá dirigirse a la opción “</w:t>
      </w:r>
      <w:r w:rsidR="00BD08CB" w:rsidRPr="00BD08CB">
        <w:rPr>
          <w:b/>
        </w:rPr>
        <w:t>Administración de zonas</w:t>
      </w:r>
      <w:proofErr w:type="gramStart"/>
      <w:r w:rsidR="00BD08CB">
        <w:t>”</w:t>
      </w:r>
      <w:r w:rsidR="0003166E">
        <w:t xml:space="preserve"> ,</w:t>
      </w:r>
      <w:proofErr w:type="gramEnd"/>
      <w:r w:rsidR="0003166E">
        <w:t xml:space="preserve"> acto seguido se abrirá un panel con un mapa de la ciudad que usted haya elegido.</w:t>
      </w:r>
    </w:p>
    <w:p w:rsidR="0003166E" w:rsidRDefault="0003166E" w:rsidP="00217075">
      <w:r>
        <w:t>Si existen zonas ya creadas, se verán dibujadas en el mapa, caso contrario, el mapa estará sin zonas.</w:t>
      </w:r>
    </w:p>
    <w:p w:rsidR="00A15247" w:rsidRDefault="00A15247" w:rsidP="00A15247">
      <w:pPr>
        <w:pStyle w:val="Ttulo3"/>
      </w:pPr>
      <w:bookmarkStart w:id="49" w:name="_Toc412114160"/>
      <w:r>
        <w:t>Registrar nueva zona</w:t>
      </w:r>
      <w:bookmarkEnd w:id="49"/>
    </w:p>
    <w:p w:rsidR="00A15247" w:rsidRDefault="00A15247" w:rsidP="00A15247">
      <w:r>
        <w:t>Para registrar una nueva zona, deberá presionar el botón “</w:t>
      </w:r>
      <w:r w:rsidRPr="00A15247">
        <w:rPr>
          <w:b/>
        </w:rPr>
        <w:t>Agregar</w:t>
      </w:r>
      <w:r>
        <w:t>”, luego se habilitará en el mapa una herramienta para que pueda dibujar polígonos que reflejen la zona que desea registrar. Si desea, puede borrar y volver a comenzar mediante la paleta de opciones del mismo editor.</w:t>
      </w:r>
    </w:p>
    <w:p w:rsidR="00A15247" w:rsidRDefault="00A15247" w:rsidP="00A15247">
      <w:r>
        <w:t>Una vez finalizado el proceso de dibujo de la zona, deberá proporcionarle un nombre a la zona, y luego presionar el botón “</w:t>
      </w:r>
      <w:r w:rsidRPr="00A15247">
        <w:rPr>
          <w:b/>
        </w:rPr>
        <w:t>Crear</w:t>
      </w:r>
      <w:r>
        <w:t>”.</w:t>
      </w:r>
    </w:p>
    <w:p w:rsidR="00A15247" w:rsidRDefault="00A15247" w:rsidP="00A15247">
      <w:r>
        <w:t xml:space="preserve">El sistema notificará de tal acción por caso exitoso o erróneo. </w:t>
      </w:r>
    </w:p>
    <w:p w:rsidR="00A15247" w:rsidRPr="00A15247" w:rsidRDefault="00A15247" w:rsidP="00A15247"/>
    <w:p w:rsidR="0003568B" w:rsidRDefault="00A75DA6" w:rsidP="0003568B">
      <w:pPr>
        <w:keepNext/>
        <w:spacing w:before="0" w:after="160" w:line="259" w:lineRule="auto"/>
        <w:jc w:val="left"/>
      </w:pPr>
      <w:r>
        <w:rPr>
          <w:noProof/>
          <w:lang w:val="es-AR" w:eastAsia="es-AR"/>
        </w:rPr>
        <w:drawing>
          <wp:inline distT="0" distB="0" distL="0" distR="0" wp14:anchorId="12309B6D" wp14:editId="6DC75B4B">
            <wp:extent cx="5400040" cy="2609850"/>
            <wp:effectExtent l="190500" t="190500" r="162560" b="17145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-zona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0230" w:rsidRDefault="0003568B" w:rsidP="008127BA">
      <w:pPr>
        <w:pStyle w:val="Epgrafe"/>
        <w:jc w:val="center"/>
      </w:pPr>
      <w:bookmarkStart w:id="50" w:name="_Toc41211418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16</w:t>
      </w:r>
      <w:r>
        <w:fldChar w:fldCharType="end"/>
      </w:r>
      <w:r>
        <w:t>: Registrar nueva zona</w:t>
      </w:r>
      <w:bookmarkEnd w:id="50"/>
    </w:p>
    <w:p w:rsidR="00500230" w:rsidRDefault="00500230">
      <w:pPr>
        <w:spacing w:before="0" w:after="160" w:line="259" w:lineRule="auto"/>
        <w:jc w:val="left"/>
      </w:pPr>
      <w:r>
        <w:br w:type="page"/>
      </w:r>
    </w:p>
    <w:p w:rsidR="006241D3" w:rsidRDefault="00500230" w:rsidP="00500230">
      <w:pPr>
        <w:pStyle w:val="Ttulo1"/>
      </w:pPr>
      <w:bookmarkStart w:id="51" w:name="_Reportes_y_estadísticas"/>
      <w:bookmarkStart w:id="52" w:name="_Toc412114161"/>
      <w:bookmarkEnd w:id="51"/>
      <w:r>
        <w:lastRenderedPageBreak/>
        <w:t>Reportes y estadísticas</w:t>
      </w:r>
      <w:bookmarkEnd w:id="52"/>
    </w:p>
    <w:p w:rsidR="00C232F1" w:rsidRDefault="006241D3" w:rsidP="006241D3">
      <w:r>
        <w:t>Como su nombre lo indica este módulo consiste en el procesamiento de datos para confeccionar informes tabulados, en formato gráfico y que servirán de apoyo a la toma de decisiones del administrador de playas, ya sea este un dueño de playas de estacionamiento  o hasta incluso un responsable del flujo de tráfico de una entidad gubernamental.</w:t>
      </w:r>
    </w:p>
    <w:p w:rsidR="006241D3" w:rsidRDefault="005D3DF3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rPr>
          <w:rFonts w:asciiTheme="majorHAnsi" w:eastAsiaTheme="majorEastAsia" w:hAnsiTheme="majorHAnsi" w:cstheme="majorBidi"/>
          <w:b/>
          <w:sz w:val="40"/>
          <w:szCs w:val="32"/>
        </w:rPr>
      </w:r>
      <w:r>
        <w:rPr>
          <w:rFonts w:asciiTheme="majorHAnsi" w:eastAsiaTheme="majorEastAsia" w:hAnsiTheme="majorHAnsi" w:cstheme="majorBidi"/>
          <w:b/>
          <w:sz w:val="40"/>
          <w:szCs w:val="32"/>
        </w:rPr>
        <w:pict>
          <v:rect id="_x0000_s1032" style="width:441.75pt;height:49.5pt;mso-left-percent:-10001;mso-top-percent:-10001;mso-position-horizontal:absolute;mso-position-horizontal-relative:char;mso-position-vertical:absolute;mso-position-vertical-relative:line;mso-left-percent:-10001;mso-top-percent:-10001" fillcolor="#a5a5a5 [3206]" strokecolor="#f2f2f2 [3041]" strokeweight="3pt">
            <v:shadow on="t" type="perspective" color="#525252 [1606]" opacity=".5" offset="1pt" offset2="-1pt"/>
            <v:textbox>
              <w:txbxContent>
                <w:p w:rsidR="00DD2772" w:rsidRPr="008F0FB1" w:rsidRDefault="00DD2772" w:rsidP="006241D3">
                  <w:r w:rsidRPr="008F0FB1">
                    <w:rPr>
                      <w:b/>
                    </w:rPr>
                    <w:t>IMPORTANTE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Este módulo estará habilitado para aquellos usuarios con el rol de </w:t>
                  </w:r>
                  <w:r>
                    <w:rPr>
                      <w:b/>
                    </w:rPr>
                    <w:t xml:space="preserve">administrador o </w:t>
                  </w:r>
                  <w:proofErr w:type="spellStart"/>
                  <w:r>
                    <w:rPr>
                      <w:b/>
                    </w:rPr>
                    <w:t>superadministrador</w:t>
                  </w:r>
                  <w:proofErr w:type="spellEnd"/>
                  <w:r>
                    <w:t xml:space="preserve">. (Ver </w:t>
                  </w:r>
                  <w:hyperlink w:anchor="_Tipos_de_roles" w:history="1">
                    <w:r w:rsidRPr="008F0FB1">
                      <w:rPr>
                        <w:rStyle w:val="Hipervnculo"/>
                      </w:rPr>
                      <w:t>tabla permisos por roles</w:t>
                    </w:r>
                  </w:hyperlink>
                  <w:r>
                    <w:t>).</w:t>
                  </w:r>
                </w:p>
                <w:p w:rsidR="00DD2772" w:rsidRDefault="00DD2772" w:rsidP="006241D3"/>
              </w:txbxContent>
            </v:textbox>
            <w10:wrap type="none"/>
            <w10:anchorlock/>
          </v:rect>
        </w:pict>
      </w:r>
    </w:p>
    <w:p w:rsidR="006241D3" w:rsidRDefault="006241D3" w:rsidP="006241D3">
      <w:r>
        <w:t xml:space="preserve">Para acceder a esta funcionalidad, deberá </w:t>
      </w:r>
      <w:hyperlink w:anchor="_Inicio_de_sesión" w:history="1">
        <w:proofErr w:type="spellStart"/>
        <w:r w:rsidRPr="002161A9">
          <w:rPr>
            <w:rStyle w:val="Hipervnculo"/>
          </w:rPr>
          <w:t>loguearse</w:t>
        </w:r>
        <w:proofErr w:type="spellEnd"/>
      </w:hyperlink>
      <w:r>
        <w:t xml:space="preserve"> como usuario con rol administrador y dirigirse al panel lateral izquierda presionando en la opción “</w:t>
      </w:r>
      <w:r w:rsidRPr="006241D3">
        <w:rPr>
          <w:b/>
        </w:rPr>
        <w:t>Estadísticas</w:t>
      </w:r>
      <w:r>
        <w:t>” como lo muestra la siguiente imagen:</w:t>
      </w:r>
    </w:p>
    <w:p w:rsidR="00952535" w:rsidRDefault="006241D3" w:rsidP="00952535">
      <w:pPr>
        <w:keepNext/>
      </w:pPr>
      <w:r>
        <w:rPr>
          <w:noProof/>
          <w:lang w:val="es-AR" w:eastAsia="es-AR"/>
        </w:rPr>
        <w:drawing>
          <wp:inline distT="0" distB="0" distL="0" distR="0" wp14:anchorId="14063D04" wp14:editId="4E5F842A">
            <wp:extent cx="5400040" cy="2593340"/>
            <wp:effectExtent l="190500" t="190500" r="162560" b="16891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-estadistica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2535" w:rsidRDefault="00952535" w:rsidP="00952535">
      <w:pPr>
        <w:pStyle w:val="Epgrafe"/>
        <w:jc w:val="center"/>
      </w:pPr>
      <w:bookmarkStart w:id="53" w:name="_Toc41211418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17</w:t>
      </w:r>
      <w:r>
        <w:fldChar w:fldCharType="end"/>
      </w:r>
      <w:r>
        <w:t xml:space="preserve">: Ingreso al panel </w:t>
      </w:r>
      <w:proofErr w:type="spellStart"/>
      <w:r>
        <w:t>estadisticas</w:t>
      </w:r>
      <w:proofErr w:type="spellEnd"/>
      <w:r>
        <w:t>:</w:t>
      </w:r>
      <w:bookmarkEnd w:id="53"/>
    </w:p>
    <w:p w:rsidR="006241D3" w:rsidRDefault="00952535" w:rsidP="006241D3">
      <w:r>
        <w:t>Como se puede observar en la imagen anterior, el usuario deberá ingresar el nombre de una ciudad en el campo rotulado con “</w:t>
      </w:r>
      <w:r w:rsidRPr="00952535">
        <w:rPr>
          <w:b/>
        </w:rPr>
        <w:t>Ciudad</w:t>
      </w:r>
      <w:r>
        <w:t>”.</w:t>
      </w:r>
    </w:p>
    <w:p w:rsidR="00952535" w:rsidRDefault="00952535" w:rsidP="006241D3">
      <w:r>
        <w:t>Una vez cargada una ciudad, se habilitará el botón “</w:t>
      </w:r>
      <w:r w:rsidRPr="00952535">
        <w:rPr>
          <w:b/>
        </w:rPr>
        <w:t>Nueva</w:t>
      </w:r>
      <w:r>
        <w:t>” el cual desplegará dos opciones:</w:t>
      </w:r>
    </w:p>
    <w:p w:rsidR="00952535" w:rsidRDefault="00952535" w:rsidP="00952535">
      <w:pPr>
        <w:pStyle w:val="Prrafodelista"/>
        <w:numPr>
          <w:ilvl w:val="0"/>
          <w:numId w:val="10"/>
        </w:numPr>
      </w:pPr>
      <w:r>
        <w:t>Tiempo real</w:t>
      </w:r>
    </w:p>
    <w:p w:rsidR="00952535" w:rsidRDefault="00952535" w:rsidP="00952535">
      <w:pPr>
        <w:pStyle w:val="Prrafodelista"/>
        <w:numPr>
          <w:ilvl w:val="0"/>
          <w:numId w:val="10"/>
        </w:numPr>
      </w:pPr>
      <w:r>
        <w:t>Histórica</w:t>
      </w:r>
    </w:p>
    <w:p w:rsidR="00952535" w:rsidRDefault="00952535" w:rsidP="00952535">
      <w:r>
        <w:t>A continuación se explicará cada una.</w:t>
      </w:r>
    </w:p>
    <w:p w:rsidR="00952535" w:rsidRDefault="00952535" w:rsidP="00952535"/>
    <w:p w:rsidR="00952535" w:rsidRDefault="00952535" w:rsidP="00952535">
      <w:pPr>
        <w:pStyle w:val="Ttulo2"/>
      </w:pPr>
      <w:bookmarkStart w:id="54" w:name="_Toc412114162"/>
      <w:r>
        <w:t>Tiempo real</w:t>
      </w:r>
      <w:bookmarkEnd w:id="54"/>
    </w:p>
    <w:p w:rsidR="00952535" w:rsidRDefault="00952535" w:rsidP="00952535">
      <w:r>
        <w:t>El administrador, podrá visualizar</w:t>
      </w:r>
      <w:r w:rsidR="002161A9">
        <w:t xml:space="preserve"> la disponibilidad de las playas en tiempo real, pudiendo filtrar la información agrupándola </w:t>
      </w:r>
      <w:proofErr w:type="gramStart"/>
      <w:r w:rsidR="002161A9">
        <w:t>en :</w:t>
      </w:r>
      <w:proofErr w:type="gramEnd"/>
    </w:p>
    <w:p w:rsidR="002161A9" w:rsidRDefault="002161A9" w:rsidP="002161A9">
      <w:pPr>
        <w:pStyle w:val="Prrafodelista"/>
        <w:numPr>
          <w:ilvl w:val="0"/>
          <w:numId w:val="11"/>
        </w:numPr>
      </w:pPr>
      <w:r>
        <w:t>Por tipos de playas</w:t>
      </w:r>
    </w:p>
    <w:p w:rsidR="002161A9" w:rsidRDefault="002161A9" w:rsidP="002161A9">
      <w:pPr>
        <w:pStyle w:val="Prrafodelista"/>
        <w:numPr>
          <w:ilvl w:val="0"/>
          <w:numId w:val="11"/>
        </w:numPr>
      </w:pPr>
      <w:r>
        <w:t>Tipos de vehículos</w:t>
      </w:r>
    </w:p>
    <w:p w:rsidR="002161A9" w:rsidRDefault="002161A9" w:rsidP="002161A9">
      <w:pPr>
        <w:pStyle w:val="Prrafodelista"/>
        <w:numPr>
          <w:ilvl w:val="0"/>
          <w:numId w:val="11"/>
        </w:numPr>
      </w:pPr>
      <w:r>
        <w:t>Playas</w:t>
      </w:r>
    </w:p>
    <w:p w:rsidR="002161A9" w:rsidRDefault="002161A9" w:rsidP="002161A9">
      <w:r>
        <w:lastRenderedPageBreak/>
        <w:t>Existen dos tipos de gráficos</w:t>
      </w:r>
      <w:r w:rsidR="00D61453">
        <w:t xml:space="preserve">, los cuales se pueden cambiar con el botón verde </w:t>
      </w:r>
      <w:proofErr w:type="gramStart"/>
      <w:r w:rsidR="00D61453">
        <w:t xml:space="preserve">de </w:t>
      </w:r>
      <w:r>
        <w:t>:</w:t>
      </w:r>
      <w:proofErr w:type="gramEnd"/>
    </w:p>
    <w:p w:rsidR="002161A9" w:rsidRDefault="002161A9" w:rsidP="002161A9">
      <w:pPr>
        <w:pStyle w:val="Prrafodelista"/>
        <w:numPr>
          <w:ilvl w:val="0"/>
          <w:numId w:val="12"/>
        </w:numPr>
      </w:pPr>
      <w:r w:rsidRPr="002161A9">
        <w:rPr>
          <w:u w:val="single"/>
        </w:rPr>
        <w:t>Gráfico de líneas:</w:t>
      </w:r>
      <w:r>
        <w:t xml:space="preserve"> En el cual se visualiza en tiempo real la modificación de la disponibilidad.</w:t>
      </w:r>
    </w:p>
    <w:p w:rsidR="00FB354B" w:rsidRDefault="0077789E" w:rsidP="00FB354B">
      <w:pPr>
        <w:keepNext/>
      </w:pPr>
      <w:r>
        <w:rPr>
          <w:noProof/>
          <w:lang w:val="es-AR" w:eastAsia="es-AR"/>
        </w:rPr>
        <w:drawing>
          <wp:inline distT="0" distB="0" distL="0" distR="0" wp14:anchorId="415E2490" wp14:editId="53AD71F7">
            <wp:extent cx="5400040" cy="2413635"/>
            <wp:effectExtent l="190500" t="190500" r="162560" b="177165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mpo-real-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354B" w:rsidRDefault="00FB354B" w:rsidP="00FB354B">
      <w:pPr>
        <w:pStyle w:val="Epgrafe"/>
        <w:jc w:val="center"/>
      </w:pPr>
      <w:bookmarkStart w:id="55" w:name="_Toc412114187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18</w:t>
      </w:r>
      <w:r>
        <w:fldChar w:fldCharType="end"/>
      </w:r>
      <w:r>
        <w:t>: Gráfico tiempo real</w:t>
      </w:r>
      <w:r w:rsidR="00162C4F">
        <w:t xml:space="preserve"> de disponibilidades</w:t>
      </w:r>
      <w:r>
        <w:t xml:space="preserve"> (lineal)</w:t>
      </w:r>
      <w:bookmarkEnd w:id="55"/>
    </w:p>
    <w:p w:rsidR="002161A9" w:rsidRDefault="002161A9" w:rsidP="002161A9">
      <w:pPr>
        <w:pStyle w:val="Prrafodelista"/>
        <w:numPr>
          <w:ilvl w:val="0"/>
          <w:numId w:val="12"/>
        </w:numPr>
      </w:pPr>
      <w:r w:rsidRPr="002161A9">
        <w:rPr>
          <w:u w:val="single"/>
        </w:rPr>
        <w:t>Gráfico de densidad:</w:t>
      </w:r>
      <w:r>
        <w:t xml:space="preserve"> Se podrá visualizar un mapa de la ciudad seleccionada el cual muestra círculos de colores con distinta intensidad por playa, los colores indican, de acuerdo a su intensidad, la disponibilidad de la playa.</w:t>
      </w:r>
    </w:p>
    <w:p w:rsidR="00FB354B" w:rsidRDefault="00FB354B" w:rsidP="00FB354B">
      <w:pPr>
        <w:keepNext/>
      </w:pPr>
      <w:r>
        <w:rPr>
          <w:noProof/>
          <w:lang w:val="es-AR" w:eastAsia="es-AR"/>
        </w:rPr>
        <w:drawing>
          <wp:inline distT="0" distB="0" distL="0" distR="0" wp14:anchorId="3FF9FFC6" wp14:editId="74D6301C">
            <wp:extent cx="5400040" cy="2510790"/>
            <wp:effectExtent l="190500" t="190500" r="162560" b="17526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empo-real-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354B" w:rsidRPr="00952535" w:rsidRDefault="00FB354B" w:rsidP="00162C4F">
      <w:pPr>
        <w:pStyle w:val="Epgrafe"/>
        <w:jc w:val="center"/>
      </w:pPr>
      <w:bookmarkStart w:id="56" w:name="_Toc41211418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19</w:t>
      </w:r>
      <w:r>
        <w:fldChar w:fldCharType="end"/>
      </w:r>
      <w:r>
        <w:t xml:space="preserve">: Gráfico tiempo real </w:t>
      </w:r>
      <w:r w:rsidR="00162C4F">
        <w:t xml:space="preserve">de disponibilidades </w:t>
      </w:r>
      <w:r>
        <w:t>(densidad)</w:t>
      </w:r>
      <w:bookmarkEnd w:id="56"/>
    </w:p>
    <w:p w:rsidR="00D61453" w:rsidRDefault="00D61453" w:rsidP="002161A9">
      <w:pPr>
        <w:pStyle w:val="Ttulo2"/>
      </w:pPr>
    </w:p>
    <w:p w:rsidR="006241D3" w:rsidRDefault="002161A9" w:rsidP="002161A9">
      <w:pPr>
        <w:pStyle w:val="Ttulo2"/>
      </w:pPr>
      <w:bookmarkStart w:id="57" w:name="_Toc412114163"/>
      <w:r>
        <w:t>Histórico</w:t>
      </w:r>
      <w:bookmarkEnd w:id="57"/>
    </w:p>
    <w:p w:rsidR="00504EA7" w:rsidRDefault="00504EA7">
      <w:pPr>
        <w:spacing w:before="0" w:after="160" w:line="259" w:lineRule="auto"/>
        <w:jc w:val="left"/>
      </w:pPr>
      <w:r>
        <w:t>El usuario podrá ver en formato gráfico de torta, barras, líneas y áreas la cantidad total de consultas, promedio de disponibilidades por playas, tipos de playas y zonas. Como se puede evidenciar en la siguiente imagen:</w:t>
      </w:r>
    </w:p>
    <w:p w:rsidR="00504EA7" w:rsidRDefault="00504EA7" w:rsidP="00504EA7">
      <w:pPr>
        <w:keepNext/>
        <w:spacing w:before="0" w:after="160" w:line="259" w:lineRule="auto"/>
        <w:jc w:val="left"/>
      </w:pPr>
      <w:r>
        <w:rPr>
          <w:noProof/>
          <w:lang w:val="es-AR" w:eastAsia="es-AR"/>
        </w:rPr>
        <w:lastRenderedPageBreak/>
        <w:drawing>
          <wp:inline distT="0" distB="0" distL="0" distR="0" wp14:anchorId="534D2896" wp14:editId="521AF19C">
            <wp:extent cx="5400040" cy="2690495"/>
            <wp:effectExtent l="190500" t="190500" r="162560" b="167005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ico-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4EA7" w:rsidRDefault="00504EA7" w:rsidP="00504EA7">
      <w:pPr>
        <w:pStyle w:val="Epgrafe"/>
        <w:jc w:val="center"/>
      </w:pPr>
      <w:bookmarkStart w:id="58" w:name="_Toc412114189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: Gráfico </w:t>
      </w:r>
      <w:proofErr w:type="spellStart"/>
      <w:r>
        <w:t>historico</w:t>
      </w:r>
      <w:proofErr w:type="spellEnd"/>
      <w:r>
        <w:t xml:space="preserve"> (disponibilidades)</w:t>
      </w:r>
      <w:bookmarkEnd w:id="58"/>
    </w:p>
    <w:p w:rsidR="00D61453" w:rsidRDefault="00D61453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C232F1" w:rsidRDefault="00C232F1" w:rsidP="006A6C92">
      <w:pPr>
        <w:pStyle w:val="Ttulo1"/>
      </w:pPr>
      <w:bookmarkStart w:id="59" w:name="_Toc412114164"/>
      <w:r>
        <w:lastRenderedPageBreak/>
        <w:t>Administración de solicitudes y conexiones</w:t>
      </w:r>
      <w:bookmarkEnd w:id="59"/>
    </w:p>
    <w:p w:rsidR="00C232F1" w:rsidRDefault="005D3DF3" w:rsidP="00C232F1">
      <w:r>
        <w:pict>
          <v:rect id="_x0000_s1031" style="width:441.75pt;height:64.5pt;mso-left-percent:-10001;mso-top-percent:-10001;mso-position-horizontal:absolute;mso-position-horizontal-relative:char;mso-position-vertical:absolute;mso-position-vertical-relative:line;mso-left-percent:-10001;mso-top-percent:-10001" fillcolor="#a5a5a5 [3206]" strokecolor="#f2f2f2 [3041]" strokeweight="3pt">
            <v:shadow on="t" type="perspective" color="#525252 [1606]" opacity=".5" offset="1pt" offset2="-1pt"/>
            <v:textbox>
              <w:txbxContent>
                <w:p w:rsidR="00DD2772" w:rsidRPr="008F0FB1" w:rsidRDefault="00DD2772" w:rsidP="002C14C8">
                  <w:r w:rsidRPr="008F0FB1">
                    <w:rPr>
                      <w:b/>
                    </w:rPr>
                    <w:t>IMPORTANTE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Este módulo estará habilitado para aquellos usuarios con el rol de </w:t>
                  </w:r>
                  <w:r>
                    <w:rPr>
                      <w:b/>
                    </w:rPr>
                    <w:t>registrado para generar las solicitudes y de</w:t>
                  </w:r>
                  <w:r w:rsidR="00AC4939">
                    <w:rPr>
                      <w:b/>
                    </w:rPr>
                    <w:t xml:space="preserve"> administrador o</w:t>
                  </w:r>
                  <w:r>
                    <w:rPr>
                      <w:b/>
                    </w:rPr>
                    <w:t xml:space="preserve"> </w:t>
                  </w:r>
                  <w:proofErr w:type="spellStart"/>
                  <w:r>
                    <w:rPr>
                      <w:b/>
                    </w:rPr>
                    <w:t>superadministrador</w:t>
                  </w:r>
                  <w:proofErr w:type="spellEnd"/>
                  <w:r>
                    <w:rPr>
                      <w:b/>
                    </w:rPr>
                    <w:t xml:space="preserve"> para</w:t>
                  </w:r>
                  <w:r w:rsidR="00AC4939">
                    <w:rPr>
                      <w:b/>
                    </w:rPr>
                    <w:t xml:space="preserve"> la aprobación y la creación de la </w:t>
                  </w:r>
                  <w:proofErr w:type="gramStart"/>
                  <w:r w:rsidR="00AC4939">
                    <w:rPr>
                      <w:b/>
                    </w:rPr>
                    <w:t>conexión</w:t>
                  </w:r>
                  <w:r>
                    <w:rPr>
                      <w:b/>
                    </w:rPr>
                    <w:t xml:space="preserve"> </w:t>
                  </w:r>
                  <w:r>
                    <w:t>.</w:t>
                  </w:r>
                  <w:proofErr w:type="gramEnd"/>
                  <w:r>
                    <w:t xml:space="preserve"> (Ver </w:t>
                  </w:r>
                  <w:hyperlink w:anchor="_Tipos_de_roles" w:history="1">
                    <w:r w:rsidRPr="008F0FB1">
                      <w:rPr>
                        <w:rStyle w:val="Hipervnculo"/>
                      </w:rPr>
                      <w:t>tabla permisos por roles</w:t>
                    </w:r>
                  </w:hyperlink>
                  <w:r>
                    <w:t>).</w:t>
                  </w:r>
                </w:p>
                <w:p w:rsidR="00DD2772" w:rsidRDefault="00DD2772"/>
              </w:txbxContent>
            </v:textbox>
            <w10:wrap type="none"/>
            <w10:anchorlock/>
          </v:rect>
        </w:pict>
      </w:r>
      <w:r w:rsidR="00C232F1">
        <w:t xml:space="preserve">Este módulo, tiene por objetivo, vincular al dueño /administrador de playa(s) de estacionamiento consigo mismo. </w:t>
      </w:r>
    </w:p>
    <w:p w:rsidR="002C14C8" w:rsidRDefault="002C14C8" w:rsidP="00C232F1">
      <w:pPr>
        <w:rPr>
          <w:b/>
        </w:rPr>
      </w:pPr>
    </w:p>
    <w:p w:rsidR="002C14C8" w:rsidRDefault="002C14C8" w:rsidP="00C232F1">
      <w:pPr>
        <w:rPr>
          <w:b/>
        </w:rPr>
      </w:pPr>
    </w:p>
    <w:p w:rsidR="002C14C8" w:rsidRDefault="00C232F1" w:rsidP="00C232F1">
      <w:r w:rsidRPr="00C232F1">
        <w:rPr>
          <w:b/>
        </w:rPr>
        <w:t>Nota:</w:t>
      </w:r>
      <w:r>
        <w:t xml:space="preserve"> Ver manual de </w:t>
      </w:r>
      <w:hyperlink r:id="rId34" w:history="1">
        <w:r w:rsidRPr="00C232F1">
          <w:rPr>
            <w:rStyle w:val="Hipervnculo"/>
          </w:rPr>
          <w:t>GeoP_Documentacion_ManualProcedimientoConexion_WS.docx</w:t>
        </w:r>
      </w:hyperlink>
      <w:r w:rsidR="000A385E">
        <w:t xml:space="preserve"> para mayor información.</w:t>
      </w:r>
    </w:p>
    <w:p w:rsidR="002C14C8" w:rsidRDefault="002C14C8">
      <w:pPr>
        <w:spacing w:before="0" w:after="160" w:line="259" w:lineRule="auto"/>
        <w:jc w:val="left"/>
      </w:pPr>
      <w:r>
        <w:br w:type="page"/>
      </w:r>
    </w:p>
    <w:p w:rsidR="00C232F1" w:rsidRDefault="002C14C8" w:rsidP="002C14C8">
      <w:pPr>
        <w:pStyle w:val="Ttulo1"/>
      </w:pPr>
      <w:bookmarkStart w:id="60" w:name="_Toc412114165"/>
      <w:r>
        <w:lastRenderedPageBreak/>
        <w:t>Administración de roles y permisos</w:t>
      </w:r>
      <w:bookmarkEnd w:id="60"/>
    </w:p>
    <w:p w:rsidR="002C14C8" w:rsidRDefault="002C14C8" w:rsidP="00953EA7">
      <w:r>
        <w:t>Este módulo tiene por objetivo, la creación de roles y la asignación de permisos a roles de usuario.</w:t>
      </w:r>
    </w:p>
    <w:p w:rsidR="00953EA7" w:rsidRDefault="005D3DF3" w:rsidP="00953EA7">
      <w:r>
        <w:rPr>
          <w:noProof/>
          <w:lang w:val="es-AR" w:eastAsia="es-AR"/>
        </w:rPr>
        <w:pict>
          <v:rect id="_x0000_s1028" style="position:absolute;left:0;text-align:left;margin-left:5.7pt;margin-top:22.65pt;width:441.75pt;height:49.5pt;z-index:-251657216" fillcolor="#a5a5a5 [3206]" strokecolor="#f2f2f2 [3041]" strokeweight="3pt">
            <v:shadow on="t" type="perspective" color="#525252 [1606]" opacity=".5" offset="1pt" offset2="-1pt"/>
            <v:textbox>
              <w:txbxContent>
                <w:p w:rsidR="00DD2772" w:rsidRPr="008F0FB1" w:rsidRDefault="00DD2772" w:rsidP="002C14C8">
                  <w:r w:rsidRPr="008F0FB1">
                    <w:rPr>
                      <w:b/>
                    </w:rPr>
                    <w:t>IMPORTANTE</w:t>
                  </w:r>
                  <w:r>
                    <w:rPr>
                      <w:b/>
                    </w:rPr>
                    <w:t xml:space="preserve">: </w:t>
                  </w:r>
                  <w:r>
                    <w:t xml:space="preserve">Este módulo estará habilitado para aquellos usuarios con el rol de </w:t>
                  </w:r>
                  <w:proofErr w:type="spellStart"/>
                  <w:r>
                    <w:rPr>
                      <w:b/>
                    </w:rPr>
                    <w:t>superadministrador</w:t>
                  </w:r>
                  <w:proofErr w:type="spellEnd"/>
                  <w:r>
                    <w:t xml:space="preserve">. (Ver </w:t>
                  </w:r>
                  <w:hyperlink w:anchor="_Tipos_de_roles" w:history="1">
                    <w:r w:rsidRPr="008F0FB1">
                      <w:rPr>
                        <w:rStyle w:val="Hipervnculo"/>
                      </w:rPr>
                      <w:t>tabla permisos por roles</w:t>
                    </w:r>
                  </w:hyperlink>
                  <w:r>
                    <w:t>).</w:t>
                  </w:r>
                </w:p>
                <w:p w:rsidR="00DD2772" w:rsidRDefault="00DD2772" w:rsidP="002C14C8"/>
              </w:txbxContent>
            </v:textbox>
          </v:rect>
        </w:pict>
      </w:r>
    </w:p>
    <w:p w:rsidR="002C14C8" w:rsidRDefault="002C14C8" w:rsidP="00953EA7">
      <w:r>
        <w:tab/>
      </w:r>
      <w:r>
        <w:tab/>
      </w:r>
    </w:p>
    <w:p w:rsidR="002C14C8" w:rsidRDefault="002C14C8" w:rsidP="00953EA7"/>
    <w:p w:rsidR="002C14C8" w:rsidRDefault="002C14C8" w:rsidP="00953EA7"/>
    <w:p w:rsidR="002C14C8" w:rsidRDefault="002C14C8" w:rsidP="00953EA7"/>
    <w:p w:rsidR="002C14C8" w:rsidRDefault="00C34774" w:rsidP="00C34774">
      <w:pPr>
        <w:pStyle w:val="Ttulo2"/>
      </w:pPr>
      <w:bookmarkStart w:id="61" w:name="_Toc412114166"/>
      <w:r>
        <w:t>Crear un nuevo rol</w:t>
      </w:r>
      <w:bookmarkEnd w:id="61"/>
    </w:p>
    <w:p w:rsidR="00C34774" w:rsidRDefault="00C34774" w:rsidP="00953EA7">
      <w:r>
        <w:t xml:space="preserve">El primer paso será </w:t>
      </w:r>
      <w:hyperlink w:anchor="_Inicio_de_sesión" w:history="1">
        <w:proofErr w:type="spellStart"/>
        <w:r w:rsidRPr="00C34774">
          <w:rPr>
            <w:rStyle w:val="Hipervnculo"/>
          </w:rPr>
          <w:t>loguearse</w:t>
        </w:r>
        <w:proofErr w:type="spellEnd"/>
      </w:hyperlink>
      <w:r>
        <w:t xml:space="preserve"> en el sistema con una cuenta de tipo </w:t>
      </w:r>
      <w:proofErr w:type="spellStart"/>
      <w:r w:rsidRPr="00C34774">
        <w:rPr>
          <w:b/>
        </w:rPr>
        <w:t>superadministrador</w:t>
      </w:r>
      <w:proofErr w:type="spellEnd"/>
      <w:r>
        <w:rPr>
          <w:b/>
        </w:rPr>
        <w:t xml:space="preserve">. </w:t>
      </w:r>
      <w:r>
        <w:t>Luego, en el panel lateral izquierdo, seleccionar “Administración de roles y permisos” y dentro de este listado, presionar “</w:t>
      </w:r>
      <w:r w:rsidRPr="00C34774">
        <w:rPr>
          <w:b/>
        </w:rPr>
        <w:t>Crear rol</w:t>
      </w:r>
      <w:r>
        <w:t>”</w:t>
      </w:r>
      <w:r w:rsidR="000157EB">
        <w:t>.</w:t>
      </w:r>
    </w:p>
    <w:p w:rsidR="000157EB" w:rsidRDefault="000157EB" w:rsidP="00953EA7">
      <w:r>
        <w:t xml:space="preserve">Se abrirá un formulario donde deberá completar el nombre del rol y una breve descripción acercar del mismo. Paso siguiente, pulsar el botón </w:t>
      </w:r>
      <w:r w:rsidRPr="000157EB">
        <w:rPr>
          <w:b/>
        </w:rPr>
        <w:t>“Agregar</w:t>
      </w:r>
      <w:r>
        <w:t>”, la siguiente imagen muestra lo descripto anteriormente:</w:t>
      </w:r>
    </w:p>
    <w:p w:rsidR="000157EB" w:rsidRDefault="000157EB" w:rsidP="000157EB">
      <w:pPr>
        <w:keepNext/>
      </w:pPr>
      <w:r>
        <w:rPr>
          <w:noProof/>
          <w:lang w:val="es-AR" w:eastAsia="es-AR"/>
        </w:rPr>
        <w:drawing>
          <wp:inline distT="0" distB="0" distL="0" distR="0" wp14:anchorId="6EB3D5D2" wp14:editId="041EC590">
            <wp:extent cx="5400040" cy="2585085"/>
            <wp:effectExtent l="190500" t="190500" r="162560" b="17716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nel-superadministrador-crearRol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157EB" w:rsidRDefault="000157EB" w:rsidP="000157EB">
      <w:pPr>
        <w:pStyle w:val="Epgrafe"/>
        <w:jc w:val="center"/>
      </w:pPr>
      <w:bookmarkStart w:id="62" w:name="_Toc412114190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21</w:t>
      </w:r>
      <w:r>
        <w:fldChar w:fldCharType="end"/>
      </w:r>
      <w:r>
        <w:t>: Crear rol</w:t>
      </w:r>
      <w:bookmarkEnd w:id="62"/>
    </w:p>
    <w:p w:rsidR="000157EB" w:rsidRDefault="000157EB" w:rsidP="000157EB">
      <w:r>
        <w:t>El sistema notificará el resultado de dicha acción ya sea exitosa como errónea.</w:t>
      </w:r>
    </w:p>
    <w:p w:rsidR="000157EB" w:rsidRDefault="000157EB" w:rsidP="000157EB"/>
    <w:p w:rsidR="00626666" w:rsidRDefault="00626666" w:rsidP="00626666">
      <w:pPr>
        <w:pStyle w:val="Ttulo2"/>
      </w:pPr>
      <w:bookmarkStart w:id="63" w:name="_Toc412114167"/>
      <w:r>
        <w:t>Asignar permisos a rol</w:t>
      </w:r>
      <w:bookmarkEnd w:id="63"/>
    </w:p>
    <w:p w:rsidR="00626666" w:rsidRDefault="00626666" w:rsidP="00626666"/>
    <w:p w:rsidR="00626666" w:rsidRDefault="00626666" w:rsidP="00626666">
      <w:r>
        <w:t>Para ello, deberá seleccionarse del panel lateral izquierdo, la opción “</w:t>
      </w:r>
      <w:r w:rsidRPr="00626666">
        <w:rPr>
          <w:b/>
        </w:rPr>
        <w:t>Asignar permisos a rol</w:t>
      </w:r>
      <w:r>
        <w:t xml:space="preserve">”. Se mostrará una lista desplegable de </w:t>
      </w:r>
      <w:r w:rsidR="00EF368F">
        <w:t>los roles existentes. Luego, para modificar los permisos para ese rol, deberá seleccionar los correspondientes del listado de opciones que se listan debajo, según siguiente imagen:</w:t>
      </w:r>
    </w:p>
    <w:p w:rsidR="00EF368F" w:rsidRDefault="00EF368F" w:rsidP="00626666"/>
    <w:p w:rsidR="00504EA7" w:rsidRDefault="00504EA7" w:rsidP="00504EA7">
      <w:pPr>
        <w:keepNext/>
      </w:pPr>
      <w:r>
        <w:rPr>
          <w:b/>
          <w:noProof/>
          <w:sz w:val="36"/>
          <w:lang w:val="es-AR" w:eastAsia="es-AR"/>
        </w:rPr>
        <w:lastRenderedPageBreak/>
        <w:drawing>
          <wp:inline distT="0" distB="0" distL="0" distR="0" wp14:anchorId="2B8DEAEC" wp14:editId="7E7A2FC1">
            <wp:extent cx="5400040" cy="2549525"/>
            <wp:effectExtent l="190500" t="190500" r="162560" b="174625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os-a-rol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D7A" w:rsidRDefault="00504EA7" w:rsidP="00504EA7">
      <w:pPr>
        <w:pStyle w:val="Epgrafe"/>
        <w:jc w:val="center"/>
        <w:rPr>
          <w:b w:val="0"/>
          <w:sz w:val="36"/>
        </w:rPr>
      </w:pPr>
      <w:bookmarkStart w:id="64" w:name="_Toc412114191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Asignar permisos a rol de usuario</w:t>
      </w:r>
      <w:bookmarkEnd w:id="64"/>
    </w:p>
    <w:p w:rsidR="00667D7A" w:rsidRDefault="00667D7A" w:rsidP="00667D7A">
      <w:pPr>
        <w:pStyle w:val="Ttulo2"/>
      </w:pPr>
      <w:bookmarkStart w:id="65" w:name="_Toc412114168"/>
      <w:r w:rsidRPr="00667D7A">
        <w:t>Asignar rol a usuario</w:t>
      </w:r>
      <w:bookmarkEnd w:id="65"/>
    </w:p>
    <w:p w:rsidR="00667D7A" w:rsidRDefault="00667D7A" w:rsidP="00667D7A">
      <w:r>
        <w:t>Consiste en otorgarle un rol a un usuario en particular para que tenga autorización o no en los diferentes módulos del sistema.</w:t>
      </w:r>
    </w:p>
    <w:p w:rsidR="00667D7A" w:rsidRDefault="00667D7A" w:rsidP="00667D7A">
      <w:r>
        <w:t>Para ello, deberá ingresar a la opción “</w:t>
      </w:r>
      <w:r w:rsidRPr="00667D7A">
        <w:rPr>
          <w:b/>
        </w:rPr>
        <w:t>Asignar rol a usuario</w:t>
      </w:r>
      <w:r>
        <w:t>” del panel lateral izquierdo y elegir de la lista desplegable el usuario y sobre este último elegir el rol pertinente. La siguiente imagen demuestra el procedimiento:</w:t>
      </w:r>
    </w:p>
    <w:p w:rsidR="00667D7A" w:rsidRDefault="00667D7A" w:rsidP="00667D7A">
      <w:pPr>
        <w:keepNext/>
      </w:pPr>
      <w:r>
        <w:rPr>
          <w:noProof/>
          <w:lang w:val="es-AR" w:eastAsia="es-AR"/>
        </w:rPr>
        <w:drawing>
          <wp:inline distT="0" distB="0" distL="0" distR="0" wp14:anchorId="3086FF04" wp14:editId="45F218B1">
            <wp:extent cx="5400040" cy="2588895"/>
            <wp:effectExtent l="190500" t="190500" r="162560" b="173355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gnar-rol-a-usuario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7D7A" w:rsidRPr="00667D7A" w:rsidRDefault="00667D7A" w:rsidP="00667D7A">
      <w:pPr>
        <w:pStyle w:val="Epgrafe"/>
        <w:jc w:val="center"/>
      </w:pPr>
      <w:bookmarkStart w:id="66" w:name="_Toc412114192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504EA7">
        <w:rPr>
          <w:noProof/>
        </w:rPr>
        <w:t>23</w:t>
      </w:r>
      <w:r>
        <w:fldChar w:fldCharType="end"/>
      </w:r>
      <w:r>
        <w:t>: Asignación de rol a usuario</w:t>
      </w:r>
      <w:bookmarkEnd w:id="66"/>
    </w:p>
    <w:p w:rsidR="00EF368F" w:rsidRPr="00626666" w:rsidRDefault="00EF368F" w:rsidP="00626666"/>
    <w:p w:rsidR="009F3C9A" w:rsidRDefault="00C232F1" w:rsidP="0016422F">
      <w:r w:rsidRPr="00953EA7">
        <w:br w:type="page"/>
      </w:r>
      <w:r w:rsidR="0016422F">
        <w:lastRenderedPageBreak/>
        <w:t xml:space="preserve"> </w:t>
      </w:r>
    </w:p>
    <w:p w:rsidR="00060D43" w:rsidRDefault="003B5CE0" w:rsidP="003B5CE0">
      <w:pPr>
        <w:pStyle w:val="Ttulo1"/>
      </w:pPr>
      <w:bookmarkStart w:id="67" w:name="_Toc412114169"/>
      <w:r>
        <w:t>Contacto</w:t>
      </w:r>
      <w:bookmarkEnd w:id="67"/>
    </w:p>
    <w:p w:rsidR="003B5CE0" w:rsidRDefault="003B5CE0"/>
    <w:p w:rsidR="003B5CE0" w:rsidRDefault="003B5CE0">
      <w:r>
        <w:t>Para mayor información, comuníquese con el equipo de soporte de GeoParking, enviándonos un correo a la siguiente dirección:</w:t>
      </w:r>
    </w:p>
    <w:p w:rsidR="003B5CE0" w:rsidRDefault="005D3DF3">
      <w:hyperlink r:id="rId38" w:history="1">
        <w:r w:rsidR="003B5CE0" w:rsidRPr="00CE59FC">
          <w:rPr>
            <w:rStyle w:val="Hipervnculo"/>
          </w:rPr>
          <w:t>info.geoparking@gmail.com</w:t>
        </w:r>
      </w:hyperlink>
    </w:p>
    <w:sectPr w:rsidR="003B5CE0" w:rsidSect="00B01FDB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3DF3" w:rsidRDefault="005D3DF3" w:rsidP="00060D43">
      <w:pPr>
        <w:spacing w:before="0" w:after="0"/>
      </w:pPr>
      <w:r>
        <w:separator/>
      </w:r>
    </w:p>
  </w:endnote>
  <w:endnote w:type="continuationSeparator" w:id="0">
    <w:p w:rsidR="005D3DF3" w:rsidRDefault="005D3DF3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772" w:rsidRDefault="00DD2772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DD2772" w:rsidRDefault="000C234E" w:rsidP="00060D43">
        <w:pPr>
          <w:pStyle w:val="Piedepgina"/>
          <w:jc w:val="right"/>
        </w:pPr>
        <w:r>
          <w:rPr>
            <w:b/>
          </w:rPr>
          <w:t>GeoParking</w:t>
        </w:r>
        <w:r w:rsidRPr="00604D1D">
          <w:rPr>
            <w:b/>
          </w:rPr>
          <w:t xml:space="preserve"> ®</w:t>
        </w:r>
        <w:r>
          <w:rPr>
            <w:b/>
          </w:rPr>
          <w:t xml:space="preserve"> - </w:t>
        </w:r>
        <w:r w:rsidR="00DD2772">
          <w:t>Manual de Usuario Web|</w:t>
        </w:r>
        <w:r w:rsidR="00DD2772">
          <w:fldChar w:fldCharType="begin"/>
        </w:r>
        <w:r w:rsidR="00DD2772">
          <w:instrText xml:space="preserve"> PAGE   \* MERGEFORMAT </w:instrText>
        </w:r>
        <w:r w:rsidR="00DD2772">
          <w:fldChar w:fldCharType="separate"/>
        </w:r>
        <w:r>
          <w:rPr>
            <w:noProof/>
          </w:rPr>
          <w:t>3</w:t>
        </w:r>
        <w:r w:rsidR="00DD2772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3DF3" w:rsidRDefault="005D3DF3" w:rsidP="00060D43">
      <w:pPr>
        <w:spacing w:before="0" w:after="0"/>
      </w:pPr>
      <w:r>
        <w:separator/>
      </w:r>
    </w:p>
  </w:footnote>
  <w:footnote w:type="continuationSeparator" w:id="0">
    <w:p w:rsidR="005D3DF3" w:rsidRDefault="005D3DF3" w:rsidP="00060D4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2772" w:rsidRDefault="00DD2772" w:rsidP="00B01FDB">
    <w:pPr>
      <w:pStyle w:val="Encabezado"/>
      <w:pBdr>
        <w:bottom w:val="single" w:sz="12" w:space="1" w:color="auto"/>
      </w:pBdr>
      <w:jc w:val="right"/>
      <w:rPr>
        <w:lang w:val="es-AR"/>
      </w:rPr>
    </w:pPr>
    <w:r>
      <w:rPr>
        <w:lang w:val="es-AR"/>
      </w:rPr>
      <w:t>GeoParking Web – Manual de usuario v1.0</w:t>
    </w:r>
  </w:p>
  <w:p w:rsidR="00DD2772" w:rsidRPr="00B01FDB" w:rsidRDefault="00DD2772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14393"/>
    <w:multiLevelType w:val="hybridMultilevel"/>
    <w:tmpl w:val="573C1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93647"/>
    <w:multiLevelType w:val="hybridMultilevel"/>
    <w:tmpl w:val="FCE20370"/>
    <w:lvl w:ilvl="0" w:tplc="2C0A000D">
      <w:start w:val="1"/>
      <w:numFmt w:val="bullet"/>
      <w:lvlText w:val=""/>
      <w:lvlJc w:val="left"/>
      <w:pPr>
        <w:ind w:left="14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">
    <w:nsid w:val="1C830E0F"/>
    <w:multiLevelType w:val="hybridMultilevel"/>
    <w:tmpl w:val="556EB15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C13538"/>
    <w:multiLevelType w:val="hybridMultilevel"/>
    <w:tmpl w:val="C18EE8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BA57B3"/>
    <w:multiLevelType w:val="hybridMultilevel"/>
    <w:tmpl w:val="8328F96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630A70"/>
    <w:multiLevelType w:val="hybridMultilevel"/>
    <w:tmpl w:val="3C6C49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49752F"/>
    <w:multiLevelType w:val="hybridMultilevel"/>
    <w:tmpl w:val="C72A373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C36017B"/>
    <w:multiLevelType w:val="hybridMultilevel"/>
    <w:tmpl w:val="1150A0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0811103"/>
    <w:multiLevelType w:val="hybridMultilevel"/>
    <w:tmpl w:val="9A44C94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A1F7E9A"/>
    <w:multiLevelType w:val="hybridMultilevel"/>
    <w:tmpl w:val="741A828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CE247B"/>
    <w:multiLevelType w:val="hybridMultilevel"/>
    <w:tmpl w:val="7DD86E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3"/>
  </w:num>
  <w:num w:numId="5">
    <w:abstractNumId w:val="11"/>
  </w:num>
  <w:num w:numId="6">
    <w:abstractNumId w:val="8"/>
  </w:num>
  <w:num w:numId="7">
    <w:abstractNumId w:val="4"/>
  </w:num>
  <w:num w:numId="8">
    <w:abstractNumId w:val="2"/>
  </w:num>
  <w:num w:numId="9">
    <w:abstractNumId w:val="6"/>
  </w:num>
  <w:num w:numId="10">
    <w:abstractNumId w:val="9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F4EBE"/>
    <w:rsid w:val="000052A9"/>
    <w:rsid w:val="000157EB"/>
    <w:rsid w:val="0003166E"/>
    <w:rsid w:val="0003568B"/>
    <w:rsid w:val="000374A4"/>
    <w:rsid w:val="000538AE"/>
    <w:rsid w:val="00060D43"/>
    <w:rsid w:val="000A385E"/>
    <w:rsid w:val="000C234E"/>
    <w:rsid w:val="000C60B2"/>
    <w:rsid w:val="000D2992"/>
    <w:rsid w:val="001608D1"/>
    <w:rsid w:val="00162C4F"/>
    <w:rsid w:val="0016422F"/>
    <w:rsid w:val="00173209"/>
    <w:rsid w:val="00175EDF"/>
    <w:rsid w:val="00192A96"/>
    <w:rsid w:val="001A4AAE"/>
    <w:rsid w:val="001B6A0C"/>
    <w:rsid w:val="001E55DB"/>
    <w:rsid w:val="00210ED9"/>
    <w:rsid w:val="002161A9"/>
    <w:rsid w:val="00217075"/>
    <w:rsid w:val="002429F1"/>
    <w:rsid w:val="00247A16"/>
    <w:rsid w:val="00251D83"/>
    <w:rsid w:val="0027180D"/>
    <w:rsid w:val="00277EB1"/>
    <w:rsid w:val="00292C28"/>
    <w:rsid w:val="0029433A"/>
    <w:rsid w:val="002C14C8"/>
    <w:rsid w:val="002C1FB2"/>
    <w:rsid w:val="002C6931"/>
    <w:rsid w:val="002C729A"/>
    <w:rsid w:val="002D552E"/>
    <w:rsid w:val="002E428F"/>
    <w:rsid w:val="002E6D53"/>
    <w:rsid w:val="002F2108"/>
    <w:rsid w:val="00357486"/>
    <w:rsid w:val="0037090A"/>
    <w:rsid w:val="00385501"/>
    <w:rsid w:val="003B5CE0"/>
    <w:rsid w:val="003C1EEF"/>
    <w:rsid w:val="00400E5D"/>
    <w:rsid w:val="0040214A"/>
    <w:rsid w:val="00420029"/>
    <w:rsid w:val="004329AB"/>
    <w:rsid w:val="00446DD4"/>
    <w:rsid w:val="004551D0"/>
    <w:rsid w:val="004756EE"/>
    <w:rsid w:val="004E6884"/>
    <w:rsid w:val="00500230"/>
    <w:rsid w:val="00504B44"/>
    <w:rsid w:val="00504EA7"/>
    <w:rsid w:val="00521DD8"/>
    <w:rsid w:val="00526CF1"/>
    <w:rsid w:val="005801B8"/>
    <w:rsid w:val="005967A7"/>
    <w:rsid w:val="005A52E1"/>
    <w:rsid w:val="005C2B02"/>
    <w:rsid w:val="005D3DF3"/>
    <w:rsid w:val="006241D3"/>
    <w:rsid w:val="00626666"/>
    <w:rsid w:val="00646888"/>
    <w:rsid w:val="00667D7A"/>
    <w:rsid w:val="006A6C92"/>
    <w:rsid w:val="006E2DEB"/>
    <w:rsid w:val="006E4773"/>
    <w:rsid w:val="006E7D91"/>
    <w:rsid w:val="006F7410"/>
    <w:rsid w:val="00714C65"/>
    <w:rsid w:val="00723647"/>
    <w:rsid w:val="00740DE3"/>
    <w:rsid w:val="0074436A"/>
    <w:rsid w:val="00751FD8"/>
    <w:rsid w:val="007531D5"/>
    <w:rsid w:val="0077789E"/>
    <w:rsid w:val="00793E2F"/>
    <w:rsid w:val="00796E8C"/>
    <w:rsid w:val="007F27D0"/>
    <w:rsid w:val="007F341F"/>
    <w:rsid w:val="008006C9"/>
    <w:rsid w:val="008127BA"/>
    <w:rsid w:val="008304AD"/>
    <w:rsid w:val="00830D5E"/>
    <w:rsid w:val="00870AE0"/>
    <w:rsid w:val="00886BD2"/>
    <w:rsid w:val="008C0DB7"/>
    <w:rsid w:val="008F0FB1"/>
    <w:rsid w:val="00917C11"/>
    <w:rsid w:val="00934C85"/>
    <w:rsid w:val="00952535"/>
    <w:rsid w:val="00953EA7"/>
    <w:rsid w:val="00960DE9"/>
    <w:rsid w:val="009C4279"/>
    <w:rsid w:val="009D7D92"/>
    <w:rsid w:val="009F3C9A"/>
    <w:rsid w:val="009F531E"/>
    <w:rsid w:val="00A15247"/>
    <w:rsid w:val="00A55943"/>
    <w:rsid w:val="00A634B3"/>
    <w:rsid w:val="00A75DA6"/>
    <w:rsid w:val="00A82DF6"/>
    <w:rsid w:val="00A83554"/>
    <w:rsid w:val="00AC4939"/>
    <w:rsid w:val="00B01FDB"/>
    <w:rsid w:val="00B31251"/>
    <w:rsid w:val="00B34CCD"/>
    <w:rsid w:val="00B730DC"/>
    <w:rsid w:val="00B734BC"/>
    <w:rsid w:val="00BD08CB"/>
    <w:rsid w:val="00C232F1"/>
    <w:rsid w:val="00C34774"/>
    <w:rsid w:val="00C35211"/>
    <w:rsid w:val="00C5319F"/>
    <w:rsid w:val="00C77DF7"/>
    <w:rsid w:val="00C87FC4"/>
    <w:rsid w:val="00CC0161"/>
    <w:rsid w:val="00CD2880"/>
    <w:rsid w:val="00D43FFC"/>
    <w:rsid w:val="00D61453"/>
    <w:rsid w:val="00D72DCF"/>
    <w:rsid w:val="00DA3FFF"/>
    <w:rsid w:val="00DB251E"/>
    <w:rsid w:val="00DD2772"/>
    <w:rsid w:val="00DF4B02"/>
    <w:rsid w:val="00DF4EBE"/>
    <w:rsid w:val="00E00CB0"/>
    <w:rsid w:val="00E154DA"/>
    <w:rsid w:val="00E379D5"/>
    <w:rsid w:val="00E41261"/>
    <w:rsid w:val="00E55B94"/>
    <w:rsid w:val="00E60E80"/>
    <w:rsid w:val="00EA2661"/>
    <w:rsid w:val="00EB15AE"/>
    <w:rsid w:val="00EB4F5C"/>
    <w:rsid w:val="00EF368F"/>
    <w:rsid w:val="00F161E7"/>
    <w:rsid w:val="00F419A3"/>
    <w:rsid w:val="00F534BE"/>
    <w:rsid w:val="00F90A11"/>
    <w:rsid w:val="00FB354B"/>
    <w:rsid w:val="00FC4A9F"/>
    <w:rsid w:val="00FF24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customStyle="1" w:styleId="Normal1">
    <w:name w:val="Normal1"/>
    <w:rsid w:val="009F3C9A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329AB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329AB"/>
    <w:rPr>
      <w:rFonts w:ascii="Tahoma" w:hAnsi="Tahoma" w:cs="Tahoma"/>
      <w:sz w:val="16"/>
      <w:szCs w:val="16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4329A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329A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329AB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329A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329AB"/>
    <w:rPr>
      <w:b/>
      <w:bCs/>
      <w:sz w:val="20"/>
      <w:szCs w:val="20"/>
      <w:lang w:val="es-MX"/>
    </w:rPr>
  </w:style>
  <w:style w:type="character" w:styleId="Hipervnculovisitado">
    <w:name w:val="FollowedHyperlink"/>
    <w:basedOn w:val="Fuentedeprrafopredeter"/>
    <w:uiPriority w:val="99"/>
    <w:semiHidden/>
    <w:unhideWhenUsed/>
    <w:rsid w:val="001B6A0C"/>
    <w:rPr>
      <w:color w:val="954F72" w:themeColor="followedHyperlink"/>
      <w:u w:val="single"/>
    </w:rPr>
  </w:style>
  <w:style w:type="paragraph" w:styleId="Epgrafe">
    <w:name w:val="caption"/>
    <w:basedOn w:val="Normal"/>
    <w:next w:val="Normal"/>
    <w:uiPriority w:val="35"/>
    <w:unhideWhenUsed/>
    <w:qFormat/>
    <w:rsid w:val="001B6A0C"/>
    <w:pPr>
      <w:spacing w:before="0" w:after="200"/>
    </w:pPr>
    <w:rPr>
      <w:b/>
      <w:bCs/>
      <w:color w:val="5B9BD5" w:themeColor="accent1"/>
      <w:sz w:val="18"/>
      <w:szCs w:val="18"/>
    </w:rPr>
  </w:style>
  <w:style w:type="table" w:styleId="Tablaconcuadrcula">
    <w:name w:val="Table Grid"/>
    <w:basedOn w:val="Tablanormal"/>
    <w:uiPriority w:val="39"/>
    <w:rsid w:val="00400E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400E5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5967A7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4.JP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0.JPG"/><Relationship Id="rId34" Type="http://schemas.openxmlformats.org/officeDocument/2006/relationships/hyperlink" Target="GeoP_Documentacion_ManualProcedimientoConexion_WS.docx" TargetMode="External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1.JPG"/><Relationship Id="rId17" Type="http://schemas.openxmlformats.org/officeDocument/2006/relationships/image" Target="media/image6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hyperlink" Target="mailto:info.geoparking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7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geoparking.com" TargetMode="External"/><Relationship Id="rId24" Type="http://schemas.openxmlformats.org/officeDocument/2006/relationships/hyperlink" Target="GeoP_Documentacion_ManualProcedimientoConexion_WS.docx" TargetMode="External"/><Relationship Id="rId32" Type="http://schemas.openxmlformats.org/officeDocument/2006/relationships/image" Target="media/image20.JPG"/><Relationship Id="rId37" Type="http://schemas.openxmlformats.org/officeDocument/2006/relationships/image" Target="media/image24.JPG"/><Relationship Id="rId40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6.JPG"/><Relationship Id="rId36" Type="http://schemas.openxmlformats.org/officeDocument/2006/relationships/image" Target="media/image23.JPG"/><Relationship Id="rId10" Type="http://schemas.openxmlformats.org/officeDocument/2006/relationships/hyperlink" Target="http://ifrigerio-001-site3.smarterasp.net" TargetMode="External"/><Relationship Id="rId19" Type="http://schemas.openxmlformats.org/officeDocument/2006/relationships/image" Target="media/image8.JPG"/><Relationship Id="rId31" Type="http://schemas.openxmlformats.org/officeDocument/2006/relationships/image" Target="media/image19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2.JP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SIS\GeoParking\Proyecto\Templates\GeoP_DocumentosGenerales-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F8E26BA58A648538C88AAE6AD3C78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E5851-93D6-4123-928E-C50A3E21706E}"/>
      </w:docPartPr>
      <w:docPartBody>
        <w:p w:rsidR="0051436E" w:rsidRDefault="00022BD1">
          <w:pPr>
            <w:pStyle w:val="7F8E26BA58A648538C88AAE6AD3C78AE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C5E60AE5E2FB44F4BAA8914ABACD50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36D2B4-B2EE-489C-ADB2-B3F9CECF21B1}"/>
      </w:docPartPr>
      <w:docPartBody>
        <w:p w:rsidR="0051436E" w:rsidRDefault="00022BD1">
          <w:pPr>
            <w:pStyle w:val="C5E60AE5E2FB44F4BAA8914ABACD5052"/>
          </w:pPr>
          <w:r>
            <w:rPr>
              <w:color w:val="4F81BD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022BD1"/>
    <w:rsid w:val="00022BD1"/>
    <w:rsid w:val="0043479E"/>
    <w:rsid w:val="00465308"/>
    <w:rsid w:val="0051436E"/>
    <w:rsid w:val="006D71E4"/>
    <w:rsid w:val="006F60FF"/>
    <w:rsid w:val="007A467D"/>
    <w:rsid w:val="007B0657"/>
    <w:rsid w:val="00E672BE"/>
    <w:rsid w:val="00F921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065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F8E26BA58A648538C88AAE6AD3C78AE">
    <w:name w:val="7F8E26BA58A648538C88AAE6AD3C78AE"/>
    <w:rsid w:val="007B0657"/>
  </w:style>
  <w:style w:type="paragraph" w:customStyle="1" w:styleId="C5E60AE5E2FB44F4BAA8914ABACD5052">
    <w:name w:val="C5E60AE5E2FB44F4BAA8914ABACD5052"/>
    <w:rsid w:val="007B06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4BCE45-5380-43E1-AE1A-8E62C8C5B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GeoP_DocumentosGenerales-Template.dotx</Template>
  <TotalTime>545</TotalTime>
  <Pages>28</Pages>
  <Words>3388</Words>
  <Characters>18638</Characters>
  <Application>Microsoft Office Word</Application>
  <DocSecurity>0</DocSecurity>
  <Lines>155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</vt:lpstr>
    </vt:vector>
  </TitlesOfParts>
  <Company/>
  <LinksUpToDate>false</LinksUpToDate>
  <CharactersWithSpaces>21983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</dc:title>
  <dc:subject/>
  <dc:creator>Marcos Barrera</dc:creator>
  <cp:keywords/>
  <dc:description/>
  <cp:lastModifiedBy>Lukas</cp:lastModifiedBy>
  <cp:revision>98</cp:revision>
  <dcterms:created xsi:type="dcterms:W3CDTF">2015-02-03T14:45:00Z</dcterms:created>
  <dcterms:modified xsi:type="dcterms:W3CDTF">2015-02-27T23:32:00Z</dcterms:modified>
</cp:coreProperties>
</file>